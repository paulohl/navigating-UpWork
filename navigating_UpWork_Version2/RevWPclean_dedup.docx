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09BB5" w14:textId="160EAE18" w:rsidR="00CC746A" w:rsidRPr="009A7F44" w:rsidRDefault="00DA4928" w:rsidP="000D3ED4">
      <w:pPr>
        <w:pStyle w:val="Title"/>
      </w:pPr>
      <w:r w:rsidRPr="00DA4928">
        <w:t xml:space="preserve">Navigating </w:t>
      </w:r>
      <w:proofErr w:type="spellStart"/>
      <w:r w:rsidRPr="00DA4928">
        <w:t>Upwork</w:t>
      </w:r>
      <w:proofErr w:type="spellEnd"/>
      <w:r w:rsidRPr="00DA4928">
        <w:t>: Understanding Corporate Dynamics and Unveiling Freelancer Realities Amid Policy Disruption</w:t>
      </w:r>
      <w:r>
        <w:t xml:space="preserve"> </w:t>
      </w:r>
      <w:r w:rsidR="00F954E1">
        <w:t>–</w:t>
      </w:r>
      <w:r w:rsidR="00EF3984">
        <w:t xml:space="preserve"> </w:t>
      </w:r>
      <w:r w:rsidR="00F954E1">
        <w:t>Working Paper (revised)</w:t>
      </w:r>
    </w:p>
    <w:p w14:paraId="19A229BA" w14:textId="22DA6BDC" w:rsidR="00CC746A" w:rsidRPr="008A6775" w:rsidRDefault="00F336C0" w:rsidP="008A6775">
      <w:pPr>
        <w:jc w:val="center"/>
        <w:rPr>
          <w:sz w:val="26"/>
        </w:rPr>
      </w:pPr>
      <w:r w:rsidRPr="008A6775">
        <w:rPr>
          <w:sz w:val="26"/>
        </w:rPr>
        <w:t>Paulo H. Leocadio</w:t>
      </w:r>
      <w:r w:rsidR="00CC746A" w:rsidRPr="008A6775">
        <w:rPr>
          <w:sz w:val="26"/>
          <w:vertAlign w:val="superscript"/>
        </w:rPr>
        <w:t>1</w:t>
      </w:r>
      <w:r w:rsidR="00CC746A" w:rsidRPr="008A6775">
        <w:rPr>
          <w:sz w:val="26"/>
        </w:rPr>
        <w:t xml:space="preserve"> </w:t>
      </w:r>
    </w:p>
    <w:p w14:paraId="6DED5943" w14:textId="12054F72" w:rsidR="004C0DB1" w:rsidRPr="004C0DB1" w:rsidRDefault="00CC746A" w:rsidP="005C2900">
      <w:pPr>
        <w:spacing w:after="0"/>
        <w:jc w:val="center"/>
      </w:pPr>
      <w:r w:rsidRPr="00A46FBB">
        <w:rPr>
          <w:sz w:val="24"/>
          <w:vertAlign w:val="superscript"/>
        </w:rPr>
        <w:t>1</w:t>
      </w:r>
      <w:r w:rsidR="0033116F" w:rsidRPr="002C7B08">
        <w:rPr>
          <w:sz w:val="24"/>
        </w:rPr>
        <w:t xml:space="preserve">Zinnia Technology &amp; Applied Sciences </w:t>
      </w:r>
      <w:r w:rsidR="00B56A10" w:rsidRPr="002C7B08">
        <w:rPr>
          <w:sz w:val="24"/>
        </w:rPr>
        <w:t>Research Collective</w:t>
      </w:r>
      <w:r w:rsidR="00811AD8" w:rsidRPr="002C7B08">
        <w:rPr>
          <w:sz w:val="24"/>
        </w:rPr>
        <w:t xml:space="preserve">, </w:t>
      </w:r>
      <w:r w:rsidR="00B56A10" w:rsidRPr="002C7B08">
        <w:rPr>
          <w:sz w:val="24"/>
        </w:rPr>
        <w:t>FL</w:t>
      </w:r>
      <w:r w:rsidR="00C868C0" w:rsidRPr="002C7B08">
        <w:rPr>
          <w:sz w:val="24"/>
        </w:rPr>
        <w:t xml:space="preserve">, </w:t>
      </w:r>
      <w:r w:rsidR="00811AD8" w:rsidRPr="002C7B08">
        <w:rPr>
          <w:sz w:val="24"/>
        </w:rPr>
        <w:t>USA</w:t>
      </w:r>
    </w:p>
    <w:p w14:paraId="4586531B" w14:textId="732CA77F" w:rsidR="00CC746A" w:rsidRDefault="00811AD8" w:rsidP="005C2900">
      <w:pPr>
        <w:spacing w:after="0"/>
        <w:jc w:val="center"/>
        <w:rPr>
          <w:rStyle w:val="Hyperlink"/>
          <w:rFonts w:ascii="Courier New" w:hAnsi="Courier New" w:cs="Courier New"/>
          <w:iCs/>
          <w:sz w:val="20"/>
          <w:szCs w:val="20"/>
        </w:rPr>
      </w:pPr>
      <w:proofErr w:type="spellStart"/>
      <w:r w:rsidRPr="005C2900">
        <w:rPr>
          <w:rStyle w:val="Hyperlink"/>
          <w:rFonts w:ascii="Courier New" w:hAnsi="Courier New" w:cs="Courier New"/>
          <w:iCs/>
          <w:sz w:val="20"/>
          <w:szCs w:val="20"/>
        </w:rPr>
        <w:t>ph@zinnia.holdings</w:t>
      </w:r>
      <w:proofErr w:type="spellEnd"/>
      <w:r w:rsidR="004C0DB1" w:rsidRPr="005C2900">
        <w:rPr>
          <w:rStyle w:val="Hyperlink"/>
          <w:rFonts w:ascii="Courier New" w:hAnsi="Courier New" w:cs="Courier New"/>
          <w:iCs/>
          <w:sz w:val="20"/>
          <w:szCs w:val="20"/>
        </w:rPr>
        <w:t xml:space="preserve"> </w:t>
      </w:r>
    </w:p>
    <w:p w14:paraId="61D5BB04" w14:textId="64025F2D" w:rsidR="005C2900" w:rsidRPr="005C2900" w:rsidRDefault="00831061" w:rsidP="005C2900">
      <w:pPr>
        <w:spacing w:after="0"/>
        <w:jc w:val="center"/>
        <w:rPr>
          <w:rStyle w:val="Hyperlink"/>
          <w:rFonts w:ascii="Courier New" w:hAnsi="Courier New" w:cs="Courier New"/>
          <w:iCs/>
          <w:sz w:val="20"/>
          <w:szCs w:val="20"/>
        </w:rPr>
      </w:pPr>
      <w:r w:rsidRPr="00FB1284">
        <w:rPr>
          <w:rStyle w:val="BodyTextChar"/>
          <w:noProof/>
          <w:sz w:val="22"/>
          <w:szCs w:val="20"/>
        </w:rPr>
        <mc:AlternateContent>
          <mc:Choice Requires="wps">
            <w:drawing>
              <wp:anchor distT="45720" distB="45720" distL="114300" distR="114300" simplePos="0" relativeHeight="251658243" behindDoc="0" locked="0" layoutInCell="1" allowOverlap="1" wp14:anchorId="42837744" wp14:editId="6E716FC8">
                <wp:simplePos x="0" y="0"/>
                <wp:positionH relativeFrom="margin">
                  <wp:posOffset>3584575</wp:posOffset>
                </wp:positionH>
                <wp:positionV relativeFrom="paragraph">
                  <wp:posOffset>126517</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282.25pt;margin-top:9.9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" stroked="f">
                <v:textbo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v:textbox>
                <w10:wrap anchorx="margin"/>
              </v:shape>
            </w:pict>
          </mc:Fallback>
        </mc:AlternateContent>
      </w:r>
    </w:p>
    <w:p w14:paraId="6F8C48B9" w14:textId="4A0A1E69" w:rsidR="00E62A83" w:rsidRDefault="00185286" w:rsidP="000D3ED4">
      <w:pPr>
        <w:rPr>
          <w:rStyle w:val="SubtleEmphasis"/>
          <w:sz w:val="22"/>
          <w:szCs w:val="20"/>
        </w:rPr>
      </w:pPr>
      <w:r w:rsidRPr="00FB1284">
        <w:rPr>
          <w:rStyle w:val="SubtleEmphasis"/>
          <w:noProof/>
          <w:sz w:val="22"/>
          <w:szCs w:val="20"/>
        </w:rPr>
        <mc:AlternateContent>
          <mc:Choice Requires="wps">
            <w:drawing>
              <wp:anchor distT="45720" distB="45720" distL="114300" distR="114300" simplePos="0" relativeHeight="251658242" behindDoc="0" locked="0" layoutInCell="1" allowOverlap="1" wp14:anchorId="10D9C3EB" wp14:editId="0DFCEA0B">
                <wp:simplePos x="0" y="0"/>
                <wp:positionH relativeFrom="margin">
                  <wp:posOffset>651510</wp:posOffset>
                </wp:positionH>
                <wp:positionV relativeFrom="paragraph">
                  <wp:posOffset>7468</wp:posOffset>
                </wp:positionV>
                <wp:extent cx="2226945" cy="262890"/>
                <wp:effectExtent l="0" t="0" r="190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262890"/>
                        </a:xfrm>
                        <a:prstGeom prst="rect">
                          <a:avLst/>
                        </a:prstGeom>
                        <a:solidFill>
                          <a:srgbClr val="FFFFFF"/>
                        </a:solidFill>
                        <a:ln w="9525">
                          <a:noFill/>
                          <a:miter lim="800000"/>
                          <a:headEnd/>
                          <a:tailEnd/>
                        </a:ln>
                      </wps:spPr>
                      <wps:txb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margin-left:51.3pt;margin-top:.6pt;width:175.35pt;height:20.7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" stroked="f">
                <v:textbo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v:textbox>
                <w10:wrap anchorx="margin"/>
              </v:shape>
            </w:pict>
          </mc:Fallback>
        </mc:AlternateContent>
      </w:r>
      <w:r w:rsidR="00E62A83">
        <w:rPr>
          <w:rFonts w:ascii="Garamond" w:hAnsi="Garamond"/>
          <w:noProof/>
          <w:sz w:val="40"/>
        </w:rPr>
        <w:drawing>
          <wp:anchor distT="0" distB="0" distL="114300" distR="114300" simplePos="0" relativeHeight="251658241" behindDoc="0" locked="0" layoutInCell="1" allowOverlap="1" wp14:anchorId="48050C48" wp14:editId="68D8FB68">
            <wp:simplePos x="0" y="0"/>
            <wp:positionH relativeFrom="column">
              <wp:posOffset>3373120</wp:posOffset>
            </wp:positionH>
            <wp:positionV relativeFrom="paragraph">
              <wp:posOffset>10160</wp:posOffset>
            </wp:positionV>
            <wp:extent cx="184573" cy="182880"/>
            <wp:effectExtent l="0" t="0" r="6350" b="762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184573" cy="18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284">
        <w:rPr>
          <w:rStyle w:val="SubtleEmphasis"/>
          <w:noProof/>
          <w:sz w:val="22"/>
          <w:szCs w:val="20"/>
        </w:rPr>
        <w:drawing>
          <wp:anchor distT="0" distB="0" distL="114300" distR="114300" simplePos="0" relativeHeight="251658240" behindDoc="0" locked="0" layoutInCell="1" allowOverlap="1" wp14:anchorId="6CA0B711" wp14:editId="28AE77B7">
            <wp:simplePos x="0" y="0"/>
            <wp:positionH relativeFrom="column">
              <wp:posOffset>12065</wp:posOffset>
            </wp:positionH>
            <wp:positionV relativeFrom="paragraph">
              <wp:posOffset>10160</wp:posOffset>
            </wp:positionV>
            <wp:extent cx="604007" cy="182880"/>
            <wp:effectExtent l="0" t="0" r="5715" b="762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007" cy="18288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B7C58" w:rsidRDefault="00E62A83" w:rsidP="000D3ED4">
      <w:pPr>
        <w:rPr>
          <w:rStyle w:val="SubtleEmphasis"/>
          <w:sz w:val="22"/>
          <w:szCs w:val="20"/>
        </w:rPr>
      </w:pPr>
    </w:p>
    <w:p w14:paraId="38B7F197" w14:textId="66FD0011" w:rsidR="00CC746A" w:rsidRPr="00EA1E31" w:rsidRDefault="00CC746A" w:rsidP="00EA1E31">
      <w:pPr>
        <w:rPr>
          <w:b/>
          <w:bCs/>
          <w:i/>
          <w:iCs/>
          <w:sz w:val="26"/>
          <w:szCs w:val="26"/>
        </w:rPr>
      </w:pPr>
      <w:r w:rsidRPr="00EA1E31">
        <w:rPr>
          <w:b/>
          <w:bCs/>
          <w:i/>
          <w:iCs/>
          <w:sz w:val="26"/>
          <w:szCs w:val="26"/>
        </w:rPr>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24D8C993" w:rsidR="00F14D99" w:rsidRPr="00B76F02" w:rsidRDefault="00F14D99" w:rsidP="000D3ED4">
      <w:pPr>
        <w:pStyle w:val="BodyText"/>
        <w:rPr>
          <w:i/>
          <w:iCs/>
          <w:sz w:val="20"/>
        </w:rPr>
      </w:pPr>
      <w:r w:rsidRPr="00B76F02">
        <w:rPr>
          <w:i/>
          <w:iCs/>
          <w:sz w:val="20"/>
        </w:rPr>
        <w:t xml:space="preserve">Focusing on </w:t>
      </w:r>
      <w:proofErr w:type="spellStart"/>
      <w:r w:rsidRPr="00B76F02">
        <w:rPr>
          <w:i/>
          <w:iCs/>
          <w:sz w:val="20"/>
        </w:rPr>
        <w:t>Upwork</w:t>
      </w:r>
      <w:proofErr w:type="spellEnd"/>
      <w:r w:rsidRPr="00B76F02">
        <w:rPr>
          <w:i/>
          <w:iCs/>
          <w:sz w:val="20"/>
        </w:rPr>
        <w:t xml:space="preserve">, the platform </w:t>
      </w:r>
      <w:r w:rsidR="00C25642">
        <w:rPr>
          <w:i/>
          <w:iCs/>
          <w:sz w:val="20"/>
        </w:rPr>
        <w:t>regarded as the industry leader by freelancers, this study aims to evaluate whether it delivers on its promise of providing a safe,</w:t>
      </w:r>
      <w:r w:rsidRPr="00B76F02">
        <w:rPr>
          <w:i/>
          <w:iCs/>
          <w:sz w:val="20"/>
        </w:rPr>
        <w:t xml:space="preserve"> hassle-free marketplace where freelancers can earn a sustainable income. The research explores the treatment of freelancers compared to </w:t>
      </w:r>
      <w:r w:rsidR="00C25642">
        <w:rPr>
          <w:i/>
          <w:iCs/>
          <w:sz w:val="20"/>
        </w:rPr>
        <w:t xml:space="preserve">that of hiring companies, scrutinising </w:t>
      </w:r>
      <w:proofErr w:type="spellStart"/>
      <w:r w:rsidR="00B46E20">
        <w:rPr>
          <w:i/>
          <w:iCs/>
          <w:sz w:val="20"/>
        </w:rPr>
        <w:t>Upwork's</w:t>
      </w:r>
      <w:proofErr w:type="spellEnd"/>
      <w:r w:rsidR="00C25642">
        <w:rPr>
          <w:i/>
          <w:iCs/>
          <w:sz w:val="20"/>
        </w:rPr>
        <w:t xml:space="preserve"> policies, enforcement mechanisms, and penalties </w:t>
      </w:r>
      <w:r w:rsidRPr="00B76F02">
        <w:rPr>
          <w:i/>
          <w:iCs/>
          <w:sz w:val="20"/>
        </w:rPr>
        <w:t>for policy violations. It investigates the concept of fairness from the perspective of freelancers, highlighting disparities and real-world implications of policy enforcement.</w:t>
      </w:r>
    </w:p>
    <w:p w14:paraId="3BB4E658" w14:textId="439A1A1D" w:rsidR="00F14D99" w:rsidRPr="00B76F02" w:rsidRDefault="00F14D99" w:rsidP="000D3ED4">
      <w:pPr>
        <w:pStyle w:val="BodyText"/>
        <w:rPr>
          <w:i/>
          <w:iCs/>
          <w:sz w:val="20"/>
        </w:rPr>
      </w:pPr>
      <w:r w:rsidRPr="00B76F02">
        <w:rPr>
          <w:i/>
          <w:iCs/>
          <w:sz w:val="20"/>
        </w:rPr>
        <w:t xml:space="preserve">Furthermore, the study identifies potential loopholes and backdoors that freelancers </w:t>
      </w:r>
      <w:r w:rsidR="00C25642">
        <w:rPr>
          <w:i/>
          <w:iCs/>
          <w:sz w:val="20"/>
        </w:rPr>
        <w:t xml:space="preserve">could exploit to circumvent </w:t>
      </w:r>
      <w:proofErr w:type="spellStart"/>
      <w:r w:rsidR="00B46E20">
        <w:rPr>
          <w:i/>
          <w:iCs/>
          <w:sz w:val="20"/>
        </w:rPr>
        <w:t>Upwork's</w:t>
      </w:r>
      <w:proofErr w:type="spellEnd"/>
      <w:r w:rsidR="00C25642">
        <w:rPr>
          <w:i/>
          <w:iCs/>
          <w:sz w:val="20"/>
        </w:rPr>
        <w:t xml:space="preserve"> policies and avoid</w:t>
      </w:r>
      <w:r w:rsidRPr="00B76F02">
        <w:rPr>
          <w:i/>
          <w:iCs/>
          <w:sz w:val="20"/>
        </w:rPr>
        <w:t xml:space="preserve"> penalties. By examining these aspects, the research aims to provide a comprehensive understanding of </w:t>
      </w:r>
      <w:proofErr w:type="spellStart"/>
      <w:r w:rsidRPr="00B76F02">
        <w:rPr>
          <w:i/>
          <w:iCs/>
          <w:sz w:val="20"/>
        </w:rPr>
        <w:t>Upwork's</w:t>
      </w:r>
      <w:proofErr w:type="spellEnd"/>
      <w:r w:rsidRPr="00B76F02">
        <w:rPr>
          <w:i/>
          <w:iCs/>
          <w:sz w:val="20"/>
        </w:rPr>
        <w:t xml:space="preserve"> operational governance and its impact on </w:t>
      </w:r>
      <w:r w:rsidR="00B46E20">
        <w:rPr>
          <w:i/>
          <w:iCs/>
          <w:sz w:val="20"/>
        </w:rPr>
        <w:t>freelancers'</w:t>
      </w:r>
      <w:r w:rsidRPr="00B76F02">
        <w:rPr>
          <w:i/>
          <w:iCs/>
          <w:sz w:val="20"/>
        </w:rPr>
        <w:t xml:space="preserve"> experiences. The analysis includes a comparison of how</w:t>
      </w:r>
      <w:r w:rsidR="005A7B4D" w:rsidRPr="00B76F02">
        <w:rPr>
          <w:i/>
          <w:iCs/>
          <w:sz w:val="20"/>
        </w:rPr>
        <w:t xml:space="preserve"> </w:t>
      </w:r>
      <w:r w:rsidR="00C25642">
        <w:rPr>
          <w:i/>
          <w:iCs/>
          <w:sz w:val="20"/>
        </w:rPr>
        <w:t xml:space="preserve">freelancers perceive fairness </w:t>
      </w:r>
      <w:r w:rsidRPr="00B76F02">
        <w:rPr>
          <w:i/>
          <w:iCs/>
          <w:sz w:val="20"/>
        </w:rPr>
        <w:t xml:space="preserve">and whether </w:t>
      </w:r>
      <w:proofErr w:type="spellStart"/>
      <w:r w:rsidRPr="00B76F02">
        <w:rPr>
          <w:i/>
          <w:iCs/>
          <w:sz w:val="20"/>
        </w:rPr>
        <w:t>Upwork</w:t>
      </w:r>
      <w:proofErr w:type="spellEnd"/>
      <w:r w:rsidR="00C64221" w:rsidRPr="00B76F02">
        <w:rPr>
          <w:i/>
          <w:iCs/>
          <w:sz w:val="20"/>
        </w:rPr>
        <w:t xml:space="preserve"> applies its </w:t>
      </w:r>
      <w:r w:rsidRPr="00B76F02">
        <w:rPr>
          <w:i/>
          <w:iCs/>
          <w:sz w:val="20"/>
        </w:rPr>
        <w:t>policies consistently and equitably.</w:t>
      </w:r>
    </w:p>
    <w:p w14:paraId="568EF73F" w14:textId="3A3618E7" w:rsidR="00F14D99" w:rsidRPr="00B76F02" w:rsidRDefault="00F14D99" w:rsidP="000D3ED4">
      <w:pPr>
        <w:pStyle w:val="BodyText"/>
        <w:rPr>
          <w:i/>
          <w:iCs/>
          <w:sz w:val="20"/>
        </w:rPr>
      </w:pPr>
      <w:r w:rsidRPr="00B76F02">
        <w:rPr>
          <w:i/>
          <w:iCs/>
          <w:sz w:val="20"/>
        </w:rPr>
        <w:t xml:space="preserve">The article also situates </w:t>
      </w:r>
      <w:proofErr w:type="spellStart"/>
      <w:r w:rsidRPr="00B76F02">
        <w:rPr>
          <w:i/>
          <w:iCs/>
          <w:sz w:val="20"/>
        </w:rPr>
        <w:t>Upwork</w:t>
      </w:r>
      <w:proofErr w:type="spellEnd"/>
      <w:r w:rsidRPr="00B76F02">
        <w:rPr>
          <w:i/>
          <w:iCs/>
          <w:sz w:val="20"/>
        </w:rPr>
        <w:t xml:space="preserve"> within the broader sharing economy landscape, drawing analogies with other prominent platforms like Uber, Airbnb, </w:t>
      </w:r>
      <w:proofErr w:type="spellStart"/>
      <w:r w:rsidRPr="00B76F02">
        <w:rPr>
          <w:i/>
          <w:iCs/>
          <w:sz w:val="20"/>
        </w:rPr>
        <w:t>DoorDash</w:t>
      </w:r>
      <w:proofErr w:type="spellEnd"/>
      <w:r w:rsidRPr="00B76F02">
        <w:rPr>
          <w:i/>
          <w:iCs/>
          <w:sz w:val="20"/>
        </w:rPr>
        <w:t xml:space="preserve">, </w:t>
      </w:r>
      <w:proofErr w:type="spellStart"/>
      <w:r w:rsidRPr="00B76F02">
        <w:rPr>
          <w:i/>
          <w:iCs/>
          <w:sz w:val="20"/>
        </w:rPr>
        <w:t>Grubhub</w:t>
      </w:r>
      <w:proofErr w:type="spellEnd"/>
      <w:r w:rsidRPr="00B76F02">
        <w:rPr>
          <w:i/>
          <w:iCs/>
          <w:sz w:val="20"/>
        </w:rPr>
        <w:t xml:space="preserve">, and </w:t>
      </w:r>
      <w:proofErr w:type="spellStart"/>
      <w:r w:rsidRPr="00B76F02">
        <w:rPr>
          <w:i/>
          <w:iCs/>
          <w:sz w:val="20"/>
        </w:rPr>
        <w:t>Postmates</w:t>
      </w:r>
      <w:proofErr w:type="spellEnd"/>
      <w:r w:rsidRPr="00B76F02">
        <w:rPr>
          <w:i/>
          <w:iCs/>
          <w:sz w:val="20"/>
        </w:rPr>
        <w:t xml:space="preserve">. It examines the interconnections, influences, and impacts of social media on </w:t>
      </w:r>
      <w:proofErr w:type="spellStart"/>
      <w:r w:rsidR="00B46E20">
        <w:rPr>
          <w:i/>
          <w:iCs/>
          <w:sz w:val="20"/>
        </w:rPr>
        <w:t>Upwork's</w:t>
      </w:r>
      <w:proofErr w:type="spellEnd"/>
      <w:r w:rsidRPr="00B76F02">
        <w:rPr>
          <w:i/>
          <w:iCs/>
          <w:sz w:val="20"/>
        </w:rPr>
        <w:t xml:space="preserve"> operations, marketing strategies, </w:t>
      </w:r>
      <w:r w:rsidR="00C25642">
        <w:rPr>
          <w:i/>
          <w:iCs/>
          <w:sz w:val="20"/>
        </w:rPr>
        <w:t>community-building</w:t>
      </w:r>
      <w:r w:rsidRPr="00B76F02">
        <w:rPr>
          <w:i/>
          <w:iCs/>
          <w:sz w:val="20"/>
        </w:rPr>
        <w:t xml:space="preserve"> efforts, and reputation management.</w:t>
      </w:r>
    </w:p>
    <w:p w14:paraId="0D09600C" w14:textId="0D9F8AAB" w:rsidR="00F14D99" w:rsidRPr="00B76F02" w:rsidRDefault="00F14D99" w:rsidP="000D3ED4">
      <w:pPr>
        <w:pStyle w:val="BodyText"/>
        <w:rPr>
          <w:i/>
          <w:iCs/>
          <w:sz w:val="20"/>
        </w:rPr>
      </w:pPr>
      <w:r w:rsidRPr="00B76F02">
        <w:rPr>
          <w:i/>
          <w:iCs/>
          <w:sz w:val="20"/>
        </w:rPr>
        <w:t xml:space="preserve">This examination of </w:t>
      </w:r>
      <w:proofErr w:type="spellStart"/>
      <w:r w:rsidR="00122AC0">
        <w:rPr>
          <w:i/>
          <w:iCs/>
          <w:sz w:val="20"/>
        </w:rPr>
        <w:t>Upwork's</w:t>
      </w:r>
      <w:proofErr w:type="spellEnd"/>
      <w:r w:rsidRPr="00B76F02">
        <w:rPr>
          <w:i/>
          <w:iCs/>
          <w:sz w:val="20"/>
        </w:rPr>
        <w:t xml:space="preserve"> corporate dynamics and market positioning transitions seamlessly into an in-depth analysis of its daily operations and governance. The study bridges the gap between understanding </w:t>
      </w:r>
      <w:proofErr w:type="spellStart"/>
      <w:r w:rsidRPr="00B76F02">
        <w:rPr>
          <w:i/>
          <w:iCs/>
          <w:sz w:val="20"/>
        </w:rPr>
        <w:t>Upwork</w:t>
      </w:r>
      <w:proofErr w:type="spellEnd"/>
      <w:r w:rsidRPr="00B76F02">
        <w:rPr>
          <w:i/>
          <w:iCs/>
          <w:sz w:val="20"/>
        </w:rPr>
        <w:t xml:space="preserve"> as a business entity and evaluating its practical implications for freelancers, offering a holistic view of its role in the modern freelancing ecosystem.</w:t>
      </w:r>
    </w:p>
    <w:p w14:paraId="5CDC87BA" w14:textId="77777777" w:rsidR="00CC746A" w:rsidRPr="00EA1E31" w:rsidRDefault="00CC746A" w:rsidP="006020D0">
      <w:pPr>
        <w:rPr>
          <w:b/>
          <w:bCs/>
          <w:i/>
          <w:iCs/>
          <w:sz w:val="26"/>
          <w:szCs w:val="26"/>
        </w:rPr>
      </w:pPr>
      <w:r w:rsidRPr="00EA1E31">
        <w:rPr>
          <w:b/>
          <w:bCs/>
          <w:i/>
          <w:iCs/>
          <w:sz w:val="26"/>
          <w:szCs w:val="26"/>
        </w:rPr>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Default="00716B0C" w:rsidP="000D3ED4">
      <w:pPr>
        <w:rPr>
          <w:lang w:val="en-US"/>
        </w:rPr>
      </w:pPr>
    </w:p>
    <w:p w14:paraId="058933A3" w14:textId="77777777" w:rsidR="002B3AA2" w:rsidRDefault="002B3AA2" w:rsidP="000D3ED4">
      <w:pPr>
        <w:rPr>
          <w:lang w:val="en-US"/>
        </w:rPr>
      </w:pPr>
    </w:p>
    <w:p w14:paraId="433F7A0A" w14:textId="43FA7A63" w:rsidR="00020D0F" w:rsidRPr="00020D0F" w:rsidRDefault="00020D0F" w:rsidP="00020D0F">
      <w:pPr>
        <w:spacing w:before="100" w:beforeAutospacing="1" w:after="100" w:afterAutospacing="1"/>
        <w:rPr>
          <w:sz w:val="24"/>
          <w:lang w:val="en-US"/>
        </w:rPr>
      </w:pPr>
    </w:p>
    <w:p w14:paraId="7539AC11" w14:textId="11030E6B"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596BA0C2">
          <v:rect id="_x0000_i1026" style="width:0;height:1.5pt" o:hralign="center" o:hrstd="t" o:hr="t" fillcolor="#a0a0a0" stroked="f"/>
        </w:pict>
      </w:r>
      <w:r>
        <w:rPr>
          <w:noProof/>
          <w:sz w:val="24"/>
          <w:highlight w:val="yellow"/>
          <w:lang w:val="en-US"/>
        </w:rPr>
      </w:r>
      <w:r w:rsidR="00D67623">
        <w:rPr>
          <w:noProof/>
          <w:sz w:val="24"/>
          <w:highlight w:val="yellow"/>
          <w:lang w:val="en-US"/>
        </w:rPr>
        <w:pict w14:anchorId="312EB218">
          <v:rect id="_x0000_i1027" style="width:0;height:1.5pt" o:hralign="center" o:hrstd="t" o:hr="t" fillcolor="#a0a0a0" stroked="f"/>
        </w:pict>
      </w:r>
      <w:r>
        <w:rPr>
          <w:noProof/>
          <w:sz w:val="24"/>
          <w:highlight w:val="yellow"/>
          <w:lang w:val="en-US"/>
        </w:rPr>
      </w:r>
      <w:r w:rsidR="00D67623">
        <w:rPr>
          <w:noProof/>
          <w:sz w:val="24"/>
          <w:highlight w:val="yellow"/>
          <w:lang w:val="en-US"/>
        </w:rPr>
        <w:pict w14:anchorId="1A42C3A5">
          <v:rect id="_x0000_i1028" style="width:0;height:1.5pt" o:hralign="center" o:hrstd="t" o:hr="t" fillcolor="#a0a0a0" stroked="f"/>
        </w:pict>
      </w:r>
    </w:p>
    <w:p w14:paraId="2AD3CE40" w14:textId="3C9D324D" w:rsidR="00C508EA" w:rsidRDefault="00FC6DE8" w:rsidP="00C508EA">
      <w:pPr>
        <w:pStyle w:val="Heading1"/>
        <w:rPr>
          <w:lang w:val="en-US"/>
        </w:rPr>
      </w:pPr>
      <w:r>
        <w:rPr>
          <w:lang w:val="en-US"/>
        </w:rPr>
        <w:t xml:space="preserve">1 </w:t>
      </w:r>
      <w:r w:rsidR="00C508EA">
        <w:rPr>
          <w:lang w:val="en-US"/>
        </w:rPr>
        <w:t>Introduction</w:t>
      </w:r>
    </w:p>
    <w:p w14:paraId="7A8AE08F" w14:textId="77777777" w:rsidR="00413187" w:rsidRPr="00F654A8" w:rsidRDefault="00413187" w:rsidP="00413187">
      <w:pPr>
        <w:spacing w:after="0"/>
        <w:rPr>
          <w:lang w:val="en-US"/>
        </w:rPr>
      </w:pPr>
      <w:proofErr w:type="spellStart"/>
      <w:r w:rsidRPr="00F654A8">
        <w:rPr>
          <w:lang w:val="en-US"/>
        </w:rPr>
        <w:lastRenderedPageBreak/>
        <w:t>Upwork</w:t>
      </w:r>
      <w:proofErr w:type="spellEnd"/>
      <w:r w:rsidRPr="00F654A8">
        <w:rPr>
          <w:lang w:val="en-US"/>
        </w:rPr>
        <w:t xml:space="preserve"> is a leading freelancing platform that connects millions of freelancers with clients globally. Since its inception, </w:t>
      </w:r>
      <w:proofErr w:type="spellStart"/>
      <w:r w:rsidRPr="00F654A8">
        <w:rPr>
          <w:lang w:val="en-US"/>
        </w:rPr>
        <w:t>Upwork</w:t>
      </w:r>
      <w:proofErr w:type="spellEnd"/>
      <w:r w:rsidRPr="00F654A8">
        <w:rPr>
          <w:lang w:val="en-US"/>
        </w:rPr>
        <w:t xml:space="preserve"> has aimed to provide a </w:t>
      </w:r>
      <w:r>
        <w:rPr>
          <w:lang w:val="en-US"/>
        </w:rPr>
        <w:t xml:space="preserve">reliable </w:t>
      </w:r>
      <w:r w:rsidRPr="00F654A8">
        <w:rPr>
          <w:lang w:val="en-US"/>
        </w:rPr>
        <w:t xml:space="preserve">and efficient marketplace for freelance services. This investigation evaluates </w:t>
      </w:r>
      <w:proofErr w:type="spellStart"/>
      <w:r w:rsidRPr="00F654A8">
        <w:rPr>
          <w:lang w:val="en-US"/>
        </w:rPr>
        <w:t>Upwork's</w:t>
      </w:r>
      <w:proofErr w:type="spellEnd"/>
      <w:r w:rsidRPr="00F654A8">
        <w:rPr>
          <w:lang w:val="en-US"/>
        </w:rPr>
        <w:t xml:space="preserve"> impact on its users, focusing on </w:t>
      </w:r>
      <w:r>
        <w:rPr>
          <w:lang w:val="en-US"/>
        </w:rPr>
        <w:t>the user experience</w:t>
      </w:r>
      <w:r w:rsidRPr="00F654A8">
        <w:rPr>
          <w:lang w:val="en-US"/>
        </w:rPr>
        <w:t>.</w:t>
      </w:r>
    </w:p>
    <w:p w14:paraId="40B55E9D" w14:textId="77777777" w:rsidR="00413187" w:rsidRPr="00413187" w:rsidRDefault="00413187" w:rsidP="00413187">
      <w:pPr>
        <w:rPr>
          <w:lang w:val="en-US"/>
        </w:rPr>
      </w:pPr>
    </w:p>
    <w:p w14:paraId="2C11F722" w14:textId="77777777" w:rsidR="00784553" w:rsidRPr="00784553" w:rsidRDefault="00784553" w:rsidP="00784553">
      <w:pPr>
        <w:spacing w:after="0"/>
        <w:rPr>
          <w:rFonts w:ascii="Calibri" w:hAnsi="Calibri" w:cs="Calibri"/>
          <w:sz w:val="32"/>
          <w:szCs w:val="32"/>
          <w:lang w:val="en-US"/>
        </w:rPr>
      </w:pPr>
      <w:r w:rsidRPr="00784553">
        <w:rPr>
          <w:rFonts w:ascii="Calibri" w:hAnsi="Calibri" w:cs="Calibri"/>
          <w:b/>
          <w:bCs/>
          <w:sz w:val="32"/>
          <w:szCs w:val="32"/>
          <w:lang w:val="en-US"/>
        </w:rPr>
        <w:t>1.1 Background and motivation</w:t>
      </w:r>
    </w:p>
    <w:p w14:paraId="484293B7" w14:textId="77777777" w:rsidR="00784553" w:rsidRPr="00784553" w:rsidRDefault="00784553" w:rsidP="00784553">
      <w:pPr>
        <w:numPr>
          <w:ilvl w:val="0"/>
          <w:numId w:val="26"/>
        </w:numPr>
        <w:spacing w:after="0"/>
        <w:textAlignment w:val="center"/>
        <w:rPr>
          <w:rFonts w:ascii="Calibri" w:hAnsi="Calibri" w:cs="Calibri"/>
          <w:szCs w:val="22"/>
          <w:lang w:val="en-US"/>
        </w:rPr>
      </w:pPr>
      <w:r w:rsidRPr="00784553">
        <w:rPr>
          <w:rFonts w:ascii="Calibri" w:hAnsi="Calibri" w:cs="Calibri"/>
          <w:szCs w:val="22"/>
          <w:lang w:val="en-US"/>
        </w:rPr>
        <w:t>Why platform-mediated labor matters</w:t>
      </w:r>
    </w:p>
    <w:p w14:paraId="3D29AE72" w14:textId="77777777" w:rsidR="00784553" w:rsidRPr="00784553" w:rsidRDefault="00784553" w:rsidP="00784553">
      <w:pPr>
        <w:numPr>
          <w:ilvl w:val="0"/>
          <w:numId w:val="26"/>
        </w:numPr>
        <w:spacing w:after="0"/>
        <w:textAlignment w:val="center"/>
        <w:rPr>
          <w:rFonts w:ascii="Calibri" w:hAnsi="Calibri" w:cs="Calibri"/>
          <w:szCs w:val="22"/>
          <w:lang w:val="en-US"/>
        </w:rPr>
      </w:pPr>
      <w:r w:rsidRPr="00784553">
        <w:rPr>
          <w:rFonts w:ascii="Calibri" w:hAnsi="Calibri" w:cs="Calibri"/>
          <w:szCs w:val="22"/>
          <w:lang w:val="en-US"/>
        </w:rPr>
        <w:t xml:space="preserve">Why governance and policy matter </w:t>
      </w:r>
      <w:r w:rsidRPr="00784553">
        <w:rPr>
          <w:rFonts w:ascii="Calibri" w:hAnsi="Calibri" w:cs="Calibri"/>
          <w:i/>
          <w:iCs/>
          <w:szCs w:val="22"/>
          <w:lang w:val="en-US"/>
        </w:rPr>
        <w:t>now</w:t>
      </w:r>
    </w:p>
    <w:p w14:paraId="03161286" w14:textId="77777777" w:rsidR="00784553" w:rsidRPr="00784553" w:rsidRDefault="00784553" w:rsidP="00784553">
      <w:pPr>
        <w:spacing w:after="0"/>
        <w:rPr>
          <w:rFonts w:ascii="Calibri" w:hAnsi="Calibri" w:cs="Calibri"/>
          <w:sz w:val="32"/>
          <w:szCs w:val="32"/>
          <w:lang w:val="en-US"/>
        </w:rPr>
      </w:pPr>
      <w:r w:rsidRPr="00784553">
        <w:rPr>
          <w:rFonts w:ascii="Calibri" w:hAnsi="Calibri" w:cs="Calibri"/>
          <w:b/>
          <w:bCs/>
          <w:sz w:val="32"/>
          <w:szCs w:val="32"/>
          <w:lang w:val="en-US"/>
        </w:rPr>
        <w:t>1.2 Scope and research focus</w:t>
      </w:r>
    </w:p>
    <w:p w14:paraId="00D1609F" w14:textId="77777777" w:rsidR="00784553" w:rsidRPr="00784553" w:rsidRDefault="00784553" w:rsidP="00784553">
      <w:pPr>
        <w:numPr>
          <w:ilvl w:val="0"/>
          <w:numId w:val="27"/>
        </w:numPr>
        <w:spacing w:after="0"/>
        <w:textAlignment w:val="center"/>
        <w:rPr>
          <w:rFonts w:ascii="Calibri" w:hAnsi="Calibri" w:cs="Calibri"/>
          <w:szCs w:val="22"/>
          <w:lang w:val="en-US"/>
        </w:rPr>
      </w:pPr>
      <w:r w:rsidRPr="00784553">
        <w:rPr>
          <w:rFonts w:ascii="Calibri" w:hAnsi="Calibri" w:cs="Calibri"/>
          <w:szCs w:val="22"/>
          <w:lang w:val="en-US"/>
        </w:rPr>
        <w:t>What the paper examines</w:t>
      </w:r>
    </w:p>
    <w:p w14:paraId="7B74613E" w14:textId="77777777" w:rsidR="00784553" w:rsidRPr="00784553" w:rsidRDefault="00784553" w:rsidP="00784553">
      <w:pPr>
        <w:numPr>
          <w:ilvl w:val="0"/>
          <w:numId w:val="27"/>
        </w:numPr>
        <w:spacing w:after="0"/>
        <w:textAlignment w:val="center"/>
        <w:rPr>
          <w:rFonts w:ascii="Calibri" w:hAnsi="Calibri" w:cs="Calibri"/>
          <w:szCs w:val="22"/>
          <w:lang w:val="en-US"/>
        </w:rPr>
      </w:pPr>
      <w:r w:rsidRPr="00784553">
        <w:rPr>
          <w:rFonts w:ascii="Calibri" w:hAnsi="Calibri" w:cs="Calibri"/>
          <w:szCs w:val="22"/>
          <w:lang w:val="en-US"/>
        </w:rPr>
        <w:t xml:space="preserve">What it explicitly does </w:t>
      </w:r>
      <w:r w:rsidRPr="00784553">
        <w:rPr>
          <w:rFonts w:ascii="Calibri" w:hAnsi="Calibri" w:cs="Calibri"/>
          <w:i/>
          <w:iCs/>
          <w:szCs w:val="22"/>
          <w:lang w:val="en-US"/>
        </w:rPr>
        <w:t>not</w:t>
      </w:r>
      <w:r w:rsidRPr="00784553">
        <w:rPr>
          <w:rFonts w:ascii="Calibri" w:hAnsi="Calibri" w:cs="Calibri"/>
          <w:szCs w:val="22"/>
          <w:lang w:val="en-US"/>
        </w:rPr>
        <w:t xml:space="preserve"> attempt to do</w:t>
      </w:r>
    </w:p>
    <w:p w14:paraId="3AC3822D" w14:textId="77777777" w:rsidR="00784553" w:rsidRPr="00784553" w:rsidRDefault="00784553" w:rsidP="00784553">
      <w:pPr>
        <w:spacing w:after="0"/>
        <w:rPr>
          <w:rFonts w:ascii="Calibri" w:hAnsi="Calibri" w:cs="Calibri"/>
          <w:sz w:val="32"/>
          <w:szCs w:val="32"/>
          <w:lang w:val="en-US"/>
        </w:rPr>
      </w:pPr>
      <w:r w:rsidRPr="00784553">
        <w:rPr>
          <w:rFonts w:ascii="Calibri" w:hAnsi="Calibri" w:cs="Calibri"/>
          <w:b/>
          <w:bCs/>
          <w:sz w:val="32"/>
          <w:szCs w:val="32"/>
          <w:lang w:val="en-US"/>
        </w:rPr>
        <w:t>1.3 Contribution and structure of the paper</w:t>
      </w:r>
    </w:p>
    <w:p w14:paraId="7965CC57" w14:textId="77777777" w:rsidR="00784553" w:rsidRPr="00784553" w:rsidRDefault="00784553" w:rsidP="00784553">
      <w:pPr>
        <w:numPr>
          <w:ilvl w:val="0"/>
          <w:numId w:val="28"/>
        </w:numPr>
        <w:spacing w:after="0"/>
        <w:textAlignment w:val="center"/>
        <w:rPr>
          <w:rFonts w:ascii="Calibri" w:hAnsi="Calibri" w:cs="Calibri"/>
          <w:szCs w:val="22"/>
          <w:lang w:val="en-US"/>
        </w:rPr>
      </w:pPr>
      <w:r w:rsidRPr="00784553">
        <w:rPr>
          <w:rFonts w:ascii="Calibri" w:hAnsi="Calibri" w:cs="Calibri"/>
          <w:szCs w:val="22"/>
          <w:lang w:val="en-US"/>
        </w:rPr>
        <w:t>One paragraph:</w:t>
      </w:r>
    </w:p>
    <w:p w14:paraId="515D1732" w14:textId="77777777" w:rsidR="00784553" w:rsidRPr="00784553" w:rsidRDefault="00784553" w:rsidP="00784553">
      <w:pPr>
        <w:numPr>
          <w:ilvl w:val="1"/>
          <w:numId w:val="28"/>
        </w:numPr>
        <w:spacing w:after="0"/>
        <w:textAlignment w:val="center"/>
        <w:rPr>
          <w:rFonts w:ascii="Calibri" w:hAnsi="Calibri" w:cs="Calibri"/>
          <w:szCs w:val="22"/>
          <w:lang w:val="en-US"/>
        </w:rPr>
      </w:pPr>
      <w:r w:rsidRPr="00784553">
        <w:rPr>
          <w:rFonts w:ascii="Calibri" w:hAnsi="Calibri" w:cs="Calibri"/>
          <w:szCs w:val="22"/>
          <w:lang w:val="en-US"/>
        </w:rPr>
        <w:t>contribution (what is added)</w:t>
      </w:r>
    </w:p>
    <w:p w14:paraId="7B4FC116" w14:textId="77777777" w:rsidR="00784553" w:rsidRPr="00784553" w:rsidRDefault="00784553" w:rsidP="00784553">
      <w:pPr>
        <w:numPr>
          <w:ilvl w:val="1"/>
          <w:numId w:val="28"/>
        </w:numPr>
        <w:spacing w:after="0"/>
        <w:textAlignment w:val="center"/>
        <w:rPr>
          <w:rFonts w:ascii="Calibri" w:hAnsi="Calibri" w:cs="Calibri"/>
          <w:szCs w:val="22"/>
          <w:lang w:val="en-US"/>
        </w:rPr>
      </w:pPr>
      <w:r w:rsidRPr="00784553">
        <w:rPr>
          <w:rFonts w:ascii="Calibri" w:hAnsi="Calibri" w:cs="Calibri"/>
          <w:szCs w:val="22"/>
          <w:lang w:val="en-US"/>
        </w:rPr>
        <w:t>structure (how the paper proceeds)</w:t>
      </w:r>
    </w:p>
    <w:p w14:paraId="3DAF66B9" w14:textId="77777777" w:rsidR="00784553" w:rsidRPr="00784553" w:rsidRDefault="00784553" w:rsidP="00784553">
      <w:pPr>
        <w:spacing w:after="0"/>
        <w:ind w:left="540"/>
        <w:rPr>
          <w:rFonts w:ascii="Calibri" w:hAnsi="Calibri" w:cs="Calibri"/>
          <w:szCs w:val="22"/>
          <w:lang w:val="en-US"/>
        </w:rPr>
      </w:pPr>
      <w:r w:rsidRPr="00784553">
        <w:rPr>
          <w:rFonts w:ascii="Calibri" w:hAnsi="Calibri" w:cs="Calibri"/>
          <w:szCs w:val="22"/>
          <w:lang w:val="en-US"/>
        </w:rPr>
        <w:t>No literature, no results, no recommendations here.</w:t>
      </w:r>
    </w:p>
    <w:p w14:paraId="178660A7" w14:textId="77777777" w:rsidR="00784553" w:rsidRPr="001118DC" w:rsidRDefault="00784553" w:rsidP="00784553">
      <w:pPr>
        <w:rPr>
          <w:lang w:val="en-US"/>
        </w:rPr>
      </w:pPr>
    </w:p>
    <w:p w14:paraId="2E9C5C25" w14:textId="2596C228" w:rsidR="00917373" w:rsidRPr="00625E74" w:rsidRDefault="00917373" w:rsidP="00EB377E">
      <w:pPr>
        <w:pStyle w:val="Heading2"/>
      </w:pPr>
      <w:r w:rsidRPr="00625E74">
        <w:t>the sharing economy landscape</w:t>
      </w:r>
    </w:p>
    <w:p w14:paraId="3F87C2D2" w14:textId="691E4599" w:rsidR="00917373" w:rsidRDefault="00143C15" w:rsidP="00917373">
      <w:pPr>
        <w:rPr>
          <w:lang w:val="en-US"/>
        </w:rPr>
      </w:pPr>
      <w:r>
        <w:rPr>
          <w:noProof/>
        </w:rPr>
        <w:drawing>
          <wp:anchor distT="0" distB="0" distL="114300" distR="114300" simplePos="0" relativeHeight="251658248" behindDoc="0" locked="0" layoutInCell="1" allowOverlap="1" wp14:anchorId="5C6A3E6E" wp14:editId="46A32E8C">
            <wp:simplePos x="0" y="0"/>
            <wp:positionH relativeFrom="margin">
              <wp:posOffset>-6350</wp:posOffset>
            </wp:positionH>
            <wp:positionV relativeFrom="paragraph">
              <wp:posOffset>1282539</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proofErr w:type="spellStart"/>
      <w:r w:rsidR="00917373" w:rsidRPr="00563364">
        <w:rPr>
          <w:lang w:val="en-US"/>
        </w:rPr>
        <w:t>Upwork's</w:t>
      </w:r>
      <w:proofErr w:type="spellEnd"/>
      <w:r w:rsidR="00917373" w:rsidRPr="00563364">
        <w:rPr>
          <w:lang w:val="en-US"/>
        </w:rPr>
        <w:t xml:space="preserve"> role in the sharing economy compare</w:t>
      </w:r>
      <w:r w:rsidR="00917373">
        <w:rPr>
          <w:lang w:val="en-US"/>
        </w:rPr>
        <w:t>s</w:t>
      </w:r>
      <w:r w:rsidR="00917373"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w:t>
      </w:r>
      <w:proofErr w:type="spellStart"/>
      <w:r w:rsidR="00917373" w:rsidRPr="00563364">
        <w:rPr>
          <w:lang w:val="en-US"/>
        </w:rPr>
        <w:t>DoorDash</w:t>
      </w:r>
      <w:proofErr w:type="spellEnd"/>
      <w:r w:rsidR="00917373" w:rsidRPr="00563364">
        <w:rPr>
          <w:lang w:val="en-US"/>
        </w:rPr>
        <w:t xml:space="preserve">, </w:t>
      </w:r>
      <w:proofErr w:type="spellStart"/>
      <w:r w:rsidR="00917373" w:rsidRPr="00563364">
        <w:rPr>
          <w:lang w:val="en-US"/>
        </w:rPr>
        <w:t>Grubhub</w:t>
      </w:r>
      <w:proofErr w:type="spellEnd"/>
      <w:r w:rsidR="00917373" w:rsidRPr="00563364">
        <w:rPr>
          <w:lang w:val="en-US"/>
        </w:rPr>
        <w:t xml:space="preserve">, and </w:t>
      </w:r>
      <w:proofErr w:type="spellStart"/>
      <w:r w:rsidR="00917373" w:rsidRPr="00563364">
        <w:rPr>
          <w:lang w:val="en-US"/>
        </w:rPr>
        <w:t>Postmates</w:t>
      </w:r>
      <w:proofErr w:type="spellEnd"/>
      <w:r w:rsidR="00917373" w:rsidRPr="00563364">
        <w:rPr>
          <w:lang w:val="en-US"/>
        </w:rPr>
        <w:t>.</w:t>
      </w:r>
      <w:r w:rsidR="00917373">
        <w:rPr>
          <w:lang w:val="en-US"/>
        </w:rPr>
        <w:t xml:space="preserve"> </w:t>
      </w:r>
      <w:r w:rsidR="00917373" w:rsidRPr="00143946">
        <w:rPr>
          <w:i/>
          <w:iCs/>
          <w:lang w:val="en-US"/>
        </w:rPr>
        <w:t>Figure 1</w:t>
      </w:r>
      <w:r w:rsidR="00917373">
        <w:rPr>
          <w:lang w:val="en-US"/>
        </w:rPr>
        <w:t xml:space="preserve"> shows important historical milestones of what we know today as the gig economy:</w:t>
      </w:r>
    </w:p>
    <w:p w14:paraId="3557EDD0" w14:textId="4960EA1B" w:rsidR="00143C15" w:rsidRDefault="00143C15" w:rsidP="00917373">
      <w:pPr>
        <w:rPr>
          <w:lang w:val="en-US"/>
        </w:rPr>
      </w:pPr>
      <w:r>
        <w:rPr>
          <w:noProof/>
        </w:rPr>
        <mc:AlternateContent>
          <mc:Choice Requires="wps">
            <w:drawing>
              <wp:anchor distT="0" distB="0" distL="114300" distR="114300" simplePos="0" relativeHeight="251658249" behindDoc="0" locked="0" layoutInCell="1" allowOverlap="1" wp14:anchorId="1259E55C" wp14:editId="7C291753">
                <wp:simplePos x="0" y="0"/>
                <wp:positionH relativeFrom="column">
                  <wp:posOffset>0</wp:posOffset>
                </wp:positionH>
                <wp:positionV relativeFrom="paragraph">
                  <wp:posOffset>3148643</wp:posOffset>
                </wp:positionV>
                <wp:extent cx="5400040" cy="635"/>
                <wp:effectExtent l="0" t="0" r="0" b="8255"/>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31EB0FF" w14:textId="77777777" w:rsidR="00917373" w:rsidRPr="00663F64" w:rsidRDefault="00917373" w:rsidP="00917373">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milestones </w:t>
                            </w:r>
                            <w:r>
                              <w:t xml:space="preserve">/ history abridged </w:t>
                            </w:r>
                            <w:sdt>
                              <w:sdtPr>
                                <w:id w:val="2100601610"/>
                                <w:citation/>
                              </w:sdt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9E55C" id="Text Box 1" o:spid="_x0000_s1028" type="#_x0000_t202" style="position:absolute;margin-left:0;margin-top:247.9pt;width:425.2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" stroked="f">
                <v:textbox style="mso-fit-shape-to-text:t" inset="0,0,0,0">
                  <w:txbxContent>
                    <w:p w14:paraId="031EB0FF" w14:textId="77777777" w:rsidR="00917373" w:rsidRPr="00663F64" w:rsidRDefault="00917373" w:rsidP="00917373">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milestones </w:t>
                      </w:r>
                      <w:r>
                        <w:t xml:space="preserve">/ history abridged </w:t>
                      </w:r>
                      <w:sdt>
                        <w:sdtPr>
                          <w:id w:val="2100601610"/>
                          <w:citation/>
                        </w:sdt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v:textbox>
                <w10:wrap type="topAndBottom"/>
              </v:shape>
            </w:pict>
          </mc:Fallback>
        </mc:AlternateContent>
      </w:r>
    </w:p>
    <w:p w14:paraId="0E5F7C67" w14:textId="77777777" w:rsidR="00143C15" w:rsidRDefault="00143C15" w:rsidP="00917373">
      <w:pPr>
        <w:rPr>
          <w:lang w:val="en-US"/>
        </w:rPr>
      </w:pPr>
    </w:p>
    <w:p w14:paraId="7F9D631A" w14:textId="77777777" w:rsidR="00143C15" w:rsidRPr="00EA7320" w:rsidRDefault="00143C15" w:rsidP="00917373">
      <w:pPr>
        <w:rPr>
          <w:b/>
          <w:bCs/>
          <w:vanish/>
        </w:rPr>
      </w:pPr>
    </w:p>
    <w:p w14:paraId="1708E3BA" w14:textId="77777777" w:rsidR="00917373" w:rsidRPr="001A0675" w:rsidRDefault="00917373" w:rsidP="00E238BD">
      <w:pPr>
        <w:pStyle w:val="Heading-3"/>
      </w:pPr>
      <w:r w:rsidRPr="001A0675">
        <w:t xml:space="preserve">Uber: </w:t>
      </w:r>
    </w:p>
    <w:p w14:paraId="4B151D14" w14:textId="77777777" w:rsidR="00917373" w:rsidRPr="00563364" w:rsidRDefault="00917373" w:rsidP="00917373">
      <w:pPr>
        <w:rPr>
          <w:lang w:val="en-US"/>
        </w:rPr>
      </w:pPr>
      <w:r w:rsidRPr="00563364">
        <w:rPr>
          <w:lang w:val="en-US"/>
        </w:rPr>
        <w:t xml:space="preserve">Just as Uber transformed the transportation industry by connecting drivers with riders through its app, </w:t>
      </w:r>
      <w:proofErr w:type="spellStart"/>
      <w:r w:rsidRPr="00563364">
        <w:rPr>
          <w:lang w:val="en-US"/>
        </w:rPr>
        <w:t>Upwork</w:t>
      </w:r>
      <w:proofErr w:type="spellEnd"/>
      <w:r w:rsidRPr="00563364">
        <w:rPr>
          <w:lang w:val="en-US"/>
        </w:rPr>
        <w:t xml:space="preserve"> connects freelancers with businesses seeking their skills. </w:t>
      </w:r>
      <w:r>
        <w:rPr>
          <w:lang w:val="en-US"/>
        </w:rPr>
        <w:t>Uber's</w:t>
      </w:r>
      <w:r w:rsidRPr="00563364">
        <w:rPr>
          <w:lang w:val="en-US"/>
        </w:rPr>
        <w:t xml:space="preserve"> success </w:t>
      </w:r>
      <w:r>
        <w:rPr>
          <w:lang w:val="en-US"/>
        </w:rPr>
        <w:t xml:space="preserve">stems </w:t>
      </w:r>
      <w:r>
        <w:rPr>
          <w:lang w:val="en-US"/>
        </w:rPr>
        <w:lastRenderedPageBreak/>
        <w:t xml:space="preserve">from </w:t>
      </w:r>
      <w:r w:rsidRPr="00563364">
        <w:rPr>
          <w:lang w:val="en-US"/>
        </w:rPr>
        <w:t xml:space="preserve">its ability to offer convenient, on-demand transportation </w:t>
      </w:r>
      <w:r>
        <w:rPr>
          <w:lang w:val="en-US"/>
        </w:rPr>
        <w:t>at a lower cost than traditional taxis</w:t>
      </w:r>
      <w:r w:rsidRPr="00563364">
        <w:rPr>
          <w:lang w:val="en-US"/>
        </w:rPr>
        <w:t xml:space="preserve">. Similarly, </w:t>
      </w:r>
      <w:proofErr w:type="spellStart"/>
      <w:r w:rsidRPr="00563364">
        <w:rPr>
          <w:lang w:val="en-US"/>
        </w:rPr>
        <w:t>Upwork</w:t>
      </w:r>
      <w:proofErr w:type="spellEnd"/>
      <w:r w:rsidRPr="00563364">
        <w:rPr>
          <w:lang w:val="en-US"/>
        </w:rPr>
        <w:t xml:space="preserve"> provides businesses with on-demand access to a diverse pool of freelancers, often at competitive rates </w:t>
      </w:r>
      <w:sdt>
        <w:sdtPr>
          <w:rPr>
            <w:lang w:val="en-US"/>
          </w:rPr>
          <w:id w:val="-1711331237"/>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563364">
        <w:rPr>
          <w:lang w:val="en-US"/>
        </w:rPr>
        <w:t>.</w:t>
      </w:r>
    </w:p>
    <w:p w14:paraId="04095F30" w14:textId="77777777" w:rsidR="00917373" w:rsidRDefault="00917373" w:rsidP="00E238BD">
      <w:pPr>
        <w:pStyle w:val="Heading-3"/>
      </w:pPr>
      <w:r w:rsidRPr="00563364">
        <w:t xml:space="preserve">Airbnb: </w:t>
      </w:r>
    </w:p>
    <w:p w14:paraId="76955C85" w14:textId="77777777" w:rsidR="00917373" w:rsidRPr="00563364" w:rsidRDefault="00917373" w:rsidP="00917373">
      <w:pPr>
        <w:rPr>
          <w:lang w:val="en-US"/>
        </w:rPr>
      </w:pPr>
      <w:r w:rsidRPr="005633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w:t>
      </w:r>
      <w:proofErr w:type="spellStart"/>
      <w:r w:rsidRPr="00563364">
        <w:rPr>
          <w:lang w:val="en-US"/>
        </w:rPr>
        <w:t>Upwork</w:t>
      </w:r>
      <w:proofErr w:type="spellEnd"/>
      <w:r w:rsidRPr="00563364">
        <w:rPr>
          <w:lang w:val="en-US"/>
        </w:rPr>
        <w:t xml:space="preserve"> mirrors this model by enabling freelancers to monetize their skills and time, providing businesses with a wide array of services without the overhead costs associated with traditional employment </w:t>
      </w:r>
      <w:sdt>
        <w:sdtPr>
          <w:rPr>
            <w:lang w:val="en-US"/>
          </w:rPr>
          <w:id w:val="-27645738"/>
          <w:citation/>
        </w:sdtPr>
        <w:sdtContent>
          <w:r>
            <w:rPr>
              <w:lang w:val="en-US"/>
            </w:rPr>
            <w:fldChar w:fldCharType="begin"/>
          </w:r>
          <w:r>
            <w:rPr>
              <w:lang w:val="en-US"/>
            </w:rPr>
            <w:instrText xml:space="preserve">CITATION Cle201 \l 1033 </w:instrText>
          </w:r>
          <w:r>
            <w:rPr>
              <w:lang w:val="en-US"/>
            </w:rPr>
            <w:fldChar w:fldCharType="separate"/>
          </w:r>
          <w:r w:rsidRPr="00A26319">
            <w:rPr>
              <w:noProof/>
              <w:lang w:val="en-US"/>
            </w:rPr>
            <w:t>(Clennett, 2020)</w:t>
          </w:r>
          <w:r>
            <w:rPr>
              <w:lang w:val="en-US"/>
            </w:rPr>
            <w:fldChar w:fldCharType="end"/>
          </w:r>
        </w:sdtContent>
      </w:sdt>
      <w:r w:rsidRPr="00563364">
        <w:rPr>
          <w:lang w:val="en-US"/>
        </w:rPr>
        <w:t>.</w:t>
      </w:r>
    </w:p>
    <w:p w14:paraId="5B0B6156" w14:textId="77777777" w:rsidR="00917373" w:rsidRDefault="00917373" w:rsidP="00E238BD">
      <w:pPr>
        <w:pStyle w:val="Heading-3"/>
      </w:pPr>
      <w:proofErr w:type="spellStart"/>
      <w:r w:rsidRPr="00563364">
        <w:t>DoorDash</w:t>
      </w:r>
      <w:proofErr w:type="spellEnd"/>
      <w:r w:rsidRPr="00563364">
        <w:t xml:space="preserve">, </w:t>
      </w:r>
      <w:proofErr w:type="spellStart"/>
      <w:r w:rsidRPr="00563364">
        <w:t>Grubhub</w:t>
      </w:r>
      <w:proofErr w:type="spellEnd"/>
      <w:r w:rsidRPr="00563364">
        <w:t xml:space="preserve">, and </w:t>
      </w:r>
      <w:proofErr w:type="spellStart"/>
      <w:r w:rsidRPr="00563364">
        <w:t>Postmates</w:t>
      </w:r>
      <w:proofErr w:type="spellEnd"/>
      <w:r w:rsidRPr="00563364">
        <w:t xml:space="preserve">: </w:t>
      </w:r>
    </w:p>
    <w:p w14:paraId="5EA2065E" w14:textId="77777777" w:rsidR="00917373" w:rsidRPr="00563364" w:rsidRDefault="00917373" w:rsidP="00917373">
      <w:pPr>
        <w:rPr>
          <w:lang w:val="en-US"/>
        </w:rPr>
      </w:pPr>
      <w:r w:rsidRPr="00563364">
        <w:rPr>
          <w:lang w:val="en-US"/>
        </w:rPr>
        <w:t xml:space="preserve">These companies have transformed the food delivery industry by connecting customers with local restaurants through their apps. They offer convenience and variety, allowing customers to order from a wide selection of restaurants that may not </w:t>
      </w:r>
      <w:r>
        <w:rPr>
          <w:lang w:val="en-US"/>
        </w:rPr>
        <w:t>otherwise offer delivery</w:t>
      </w:r>
      <w:r w:rsidRPr="00563364">
        <w:rPr>
          <w:lang w:val="en-US"/>
        </w:rPr>
        <w:t xml:space="preserve">. </w:t>
      </w:r>
      <w:proofErr w:type="spellStart"/>
      <w:r w:rsidRPr="00563364">
        <w:rPr>
          <w:lang w:val="en-US"/>
        </w:rPr>
        <w:t>Upwork</w:t>
      </w:r>
      <w:proofErr w:type="spellEnd"/>
      <w:r w:rsidRPr="00563364">
        <w:rPr>
          <w:lang w:val="en-US"/>
        </w:rPr>
        <w:t xml:space="preserve"> provides similar benefits by offering businesses access to a wide variety of freelance professionals across multiple disciplines, enabling them to find the right talent for their specific needs without the constraints of traditional hiring processes</w:t>
      </w:r>
      <w:r>
        <w:rPr>
          <w:lang w:val="en-US"/>
        </w:rPr>
        <w:t xml:space="preserve"> </w:t>
      </w:r>
      <w:sdt>
        <w:sdtPr>
          <w:rPr>
            <w:lang w:val="en-US"/>
          </w:rPr>
          <w:id w:val="2103838479"/>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563364">
        <w:rPr>
          <w:lang w:val="en-US"/>
        </w:rPr>
        <w:t>.</w:t>
      </w:r>
    </w:p>
    <w:p w14:paraId="08DB3418" w14:textId="77777777" w:rsidR="00917373" w:rsidRPr="00563364" w:rsidRDefault="00917373" w:rsidP="00917373">
      <w:pPr>
        <w:rPr>
          <w:lang w:val="en-US"/>
        </w:rPr>
      </w:pPr>
      <w:r>
        <w:rPr>
          <w:lang w:val="en-US"/>
        </w:rPr>
        <w:t>T</w:t>
      </w:r>
      <w:r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 xml:space="preserve">he sharing economy's success. </w:t>
      </w:r>
      <w:proofErr w:type="spellStart"/>
      <w:r w:rsidRPr="00563364">
        <w:rPr>
          <w:lang w:val="en-US"/>
        </w:rPr>
        <w:t>Upwork</w:t>
      </w:r>
      <w:proofErr w:type="spellEnd"/>
      <w:r w:rsidRPr="00563364">
        <w:rPr>
          <w:lang w:val="en-US"/>
        </w:rPr>
        <w:t xml:space="preserve"> capitalizes on these advancements by offering a robust platform </w:t>
      </w:r>
      <w:r>
        <w:rPr>
          <w:lang w:val="en-US"/>
        </w:rPr>
        <w:t>with features such as secure payment processing, detailed freelancer profiles, and project management tools, all designed to streamline hiring and collaboration</w:t>
      </w:r>
      <w:r w:rsidRPr="00563364">
        <w:rPr>
          <w:lang w:val="en-US"/>
        </w:rPr>
        <w:t>.</w:t>
      </w:r>
    </w:p>
    <w:p w14:paraId="5AF9B068" w14:textId="72F7A58F" w:rsidR="00020D0F" w:rsidRPr="00020D0F" w:rsidRDefault="00020D0F" w:rsidP="00020D0F">
      <w:pPr>
        <w:spacing w:before="100" w:beforeAutospacing="1" w:after="100" w:afterAutospacing="1"/>
        <w:rPr>
          <w:sz w:val="24"/>
          <w:lang w:val="en-US"/>
        </w:rPr>
      </w:pPr>
    </w:p>
    <w:p w14:paraId="37F16218" w14:textId="7B7B57EA"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1DF2823E">
          <v:rect id="_x0000_i1029" style="width:0;height:1.5pt" o:hralign="center" o:hrstd="t" o:hr="t" fillcolor="#a0a0a0" stroked="f"/>
        </w:pict>
      </w:r>
      <w:r>
        <w:rPr>
          <w:noProof/>
          <w:sz w:val="24"/>
          <w:highlight w:val="yellow"/>
          <w:lang w:val="en-US"/>
        </w:rPr>
      </w:r>
      <w:r w:rsidR="00D67623">
        <w:rPr>
          <w:noProof/>
          <w:sz w:val="24"/>
          <w:highlight w:val="yellow"/>
          <w:lang w:val="en-US"/>
        </w:rPr>
        <w:pict w14:anchorId="26603013">
          <v:rect id="_x0000_i1030" style="width:0;height:1.5pt" o:hralign="center" o:hrstd="t" o:hr="t" fillcolor="#a0a0a0" stroked="f"/>
        </w:pict>
      </w:r>
      <w:r>
        <w:rPr>
          <w:noProof/>
          <w:sz w:val="24"/>
          <w:highlight w:val="yellow"/>
          <w:lang w:val="en-US"/>
        </w:rPr>
      </w:r>
      <w:r w:rsidR="00D67623">
        <w:rPr>
          <w:noProof/>
          <w:sz w:val="24"/>
          <w:highlight w:val="yellow"/>
          <w:lang w:val="en-US"/>
        </w:rPr>
        <w:pict w14:anchorId="0E5856DB">
          <v:rect id="_x0000_i1031" style="width:0;height:1.5pt" o:hralign="center" o:hrstd="t" o:hr="t" fillcolor="#a0a0a0" stroked="f"/>
        </w:pict>
      </w:r>
    </w:p>
    <w:p w14:paraId="2B881841" w14:textId="059D0FE7" w:rsidR="000B7429" w:rsidRDefault="00FC6DE8" w:rsidP="000B7429">
      <w:pPr>
        <w:pStyle w:val="Heading1"/>
        <w:rPr>
          <w:sz w:val="24"/>
          <w:lang w:val="en-US"/>
        </w:rPr>
      </w:pPr>
      <w:r>
        <w:t xml:space="preserve">2 </w:t>
      </w:r>
      <w:r w:rsidR="000B7429">
        <w:t>Context and Related Work</w:t>
      </w:r>
    </w:p>
    <w:p w14:paraId="565F2284" w14:textId="77777777" w:rsidR="00CC35E2" w:rsidRPr="00CC35E2" w:rsidRDefault="00CC35E2" w:rsidP="00CC35E2">
      <w:pPr>
        <w:spacing w:after="0"/>
        <w:rPr>
          <w:rFonts w:ascii="Calibri" w:hAnsi="Calibri" w:cs="Calibri"/>
          <w:sz w:val="32"/>
          <w:szCs w:val="32"/>
          <w:lang w:val="en-US"/>
        </w:rPr>
      </w:pPr>
      <w:r w:rsidRPr="00CC35E2">
        <w:rPr>
          <w:rFonts w:ascii="Calibri" w:hAnsi="Calibri" w:cs="Calibri"/>
          <w:b/>
          <w:bCs/>
          <w:sz w:val="32"/>
          <w:szCs w:val="32"/>
          <w:lang w:val="en-US"/>
        </w:rPr>
        <w:t>2.1 Platform economy and online labor markets</w:t>
      </w:r>
    </w:p>
    <w:p w14:paraId="1ABBF640" w14:textId="77777777" w:rsidR="00CC35E2" w:rsidRPr="00CC35E2" w:rsidRDefault="00CC35E2" w:rsidP="00CC35E2">
      <w:pPr>
        <w:numPr>
          <w:ilvl w:val="0"/>
          <w:numId w:val="29"/>
        </w:numPr>
        <w:spacing w:after="0"/>
        <w:textAlignment w:val="center"/>
        <w:rPr>
          <w:rFonts w:ascii="Calibri" w:hAnsi="Calibri" w:cs="Calibri"/>
          <w:szCs w:val="22"/>
          <w:lang w:val="en-US"/>
        </w:rPr>
      </w:pPr>
      <w:r w:rsidRPr="00CC35E2">
        <w:rPr>
          <w:rFonts w:ascii="Calibri" w:hAnsi="Calibri" w:cs="Calibri"/>
          <w:szCs w:val="22"/>
          <w:lang w:val="en-US"/>
        </w:rPr>
        <w:t>Gig economy concepts</w:t>
      </w:r>
    </w:p>
    <w:p w14:paraId="37E2B5FD" w14:textId="77777777" w:rsidR="00CC35E2" w:rsidRPr="00CC35E2" w:rsidRDefault="00CC35E2" w:rsidP="00CC35E2">
      <w:pPr>
        <w:numPr>
          <w:ilvl w:val="0"/>
          <w:numId w:val="29"/>
        </w:numPr>
        <w:spacing w:after="0"/>
        <w:textAlignment w:val="center"/>
        <w:rPr>
          <w:rFonts w:ascii="Calibri" w:hAnsi="Calibri" w:cs="Calibri"/>
          <w:szCs w:val="22"/>
          <w:lang w:val="en-US"/>
        </w:rPr>
      </w:pPr>
      <w:r w:rsidRPr="00CC35E2">
        <w:rPr>
          <w:rFonts w:ascii="Calibri" w:hAnsi="Calibri" w:cs="Calibri"/>
          <w:szCs w:val="22"/>
          <w:lang w:val="en-US"/>
        </w:rPr>
        <w:t>Market-wide dynamics</w:t>
      </w:r>
    </w:p>
    <w:p w14:paraId="0F6C825B" w14:textId="77777777" w:rsidR="00CC35E2" w:rsidRPr="00CC35E2" w:rsidRDefault="00CC35E2" w:rsidP="00CC35E2">
      <w:pPr>
        <w:numPr>
          <w:ilvl w:val="0"/>
          <w:numId w:val="29"/>
        </w:numPr>
        <w:spacing w:after="0"/>
        <w:textAlignment w:val="center"/>
        <w:rPr>
          <w:rFonts w:ascii="Calibri" w:hAnsi="Calibri" w:cs="Calibri"/>
          <w:szCs w:val="22"/>
          <w:lang w:val="en-US"/>
        </w:rPr>
      </w:pPr>
      <w:r w:rsidRPr="00CC35E2">
        <w:rPr>
          <w:rFonts w:ascii="Calibri" w:hAnsi="Calibri" w:cs="Calibri"/>
          <w:szCs w:val="22"/>
          <w:lang w:val="en-US"/>
        </w:rPr>
        <w:t>Platform intermediaries (generic)</w:t>
      </w:r>
    </w:p>
    <w:p w14:paraId="50D18F8F" w14:textId="77777777" w:rsidR="00CC35E2" w:rsidRPr="00CC35E2" w:rsidRDefault="00CC35E2" w:rsidP="00CC35E2">
      <w:pPr>
        <w:spacing w:after="0"/>
        <w:rPr>
          <w:rFonts w:ascii="Calibri" w:hAnsi="Calibri" w:cs="Calibri"/>
          <w:sz w:val="32"/>
          <w:szCs w:val="32"/>
          <w:lang w:val="en-US"/>
        </w:rPr>
      </w:pPr>
      <w:r w:rsidRPr="00CC35E2">
        <w:rPr>
          <w:rFonts w:ascii="Calibri" w:hAnsi="Calibri" w:cs="Calibri"/>
          <w:b/>
          <w:bCs/>
          <w:sz w:val="32"/>
          <w:szCs w:val="32"/>
          <w:lang w:val="en-US"/>
        </w:rPr>
        <w:t>2.2 Governance challenges in platform-mediated work</w:t>
      </w:r>
    </w:p>
    <w:p w14:paraId="127D4B20" w14:textId="77777777" w:rsidR="00CC35E2" w:rsidRPr="00CC35E2" w:rsidRDefault="00CC35E2" w:rsidP="00CC35E2">
      <w:pPr>
        <w:numPr>
          <w:ilvl w:val="0"/>
          <w:numId w:val="30"/>
        </w:numPr>
        <w:spacing w:after="0"/>
        <w:textAlignment w:val="center"/>
        <w:rPr>
          <w:rFonts w:ascii="Calibri" w:hAnsi="Calibri" w:cs="Calibri"/>
          <w:szCs w:val="22"/>
          <w:lang w:val="en-US"/>
        </w:rPr>
      </w:pPr>
      <w:r w:rsidRPr="00CC35E2">
        <w:rPr>
          <w:rFonts w:ascii="Calibri" w:hAnsi="Calibri" w:cs="Calibri"/>
          <w:szCs w:val="22"/>
          <w:lang w:val="en-US"/>
        </w:rPr>
        <w:t>Trust, enforcement, incentives (conceptual)</w:t>
      </w:r>
    </w:p>
    <w:p w14:paraId="6BB7CCDC" w14:textId="77777777" w:rsidR="00CC35E2" w:rsidRPr="00CC35E2" w:rsidRDefault="00CC35E2" w:rsidP="00CC35E2">
      <w:pPr>
        <w:numPr>
          <w:ilvl w:val="0"/>
          <w:numId w:val="30"/>
        </w:numPr>
        <w:spacing w:after="0"/>
        <w:textAlignment w:val="center"/>
        <w:rPr>
          <w:rFonts w:ascii="Calibri" w:hAnsi="Calibri" w:cs="Calibri"/>
          <w:szCs w:val="22"/>
          <w:lang w:val="en-US"/>
        </w:rPr>
      </w:pPr>
      <w:r w:rsidRPr="00CC35E2">
        <w:rPr>
          <w:rFonts w:ascii="Calibri" w:hAnsi="Calibri" w:cs="Calibri"/>
          <w:szCs w:val="22"/>
          <w:lang w:val="en-US"/>
        </w:rPr>
        <w:t>Known tensions across platforms</w:t>
      </w:r>
    </w:p>
    <w:p w14:paraId="053B03A5" w14:textId="77777777" w:rsidR="00CC35E2" w:rsidRPr="00CC35E2" w:rsidRDefault="00CC35E2" w:rsidP="00CC35E2">
      <w:pPr>
        <w:spacing w:after="0"/>
        <w:rPr>
          <w:rFonts w:ascii="Calibri" w:hAnsi="Calibri" w:cs="Calibri"/>
          <w:sz w:val="32"/>
          <w:szCs w:val="32"/>
          <w:lang w:val="en-US"/>
        </w:rPr>
      </w:pPr>
      <w:r w:rsidRPr="00CC35E2">
        <w:rPr>
          <w:rFonts w:ascii="Calibri" w:hAnsi="Calibri" w:cs="Calibri"/>
          <w:b/>
          <w:bCs/>
          <w:sz w:val="32"/>
          <w:szCs w:val="32"/>
          <w:lang w:val="en-US"/>
        </w:rPr>
        <w:t>2.3 Prior findings relevant to policy and management</w:t>
      </w:r>
    </w:p>
    <w:p w14:paraId="44077DD3" w14:textId="77777777" w:rsidR="00CC35E2" w:rsidRPr="00CC35E2" w:rsidRDefault="00CC35E2" w:rsidP="00CC35E2">
      <w:pPr>
        <w:numPr>
          <w:ilvl w:val="0"/>
          <w:numId w:val="31"/>
        </w:numPr>
        <w:spacing w:after="0"/>
        <w:textAlignment w:val="center"/>
        <w:rPr>
          <w:rFonts w:ascii="Calibri" w:hAnsi="Calibri" w:cs="Calibri"/>
          <w:szCs w:val="22"/>
          <w:lang w:val="en-US"/>
        </w:rPr>
      </w:pPr>
      <w:r w:rsidRPr="00CC35E2">
        <w:rPr>
          <w:rFonts w:ascii="Calibri" w:hAnsi="Calibri" w:cs="Calibri"/>
          <w:szCs w:val="22"/>
          <w:lang w:val="en-US"/>
        </w:rPr>
        <w:t>Academic studies</w:t>
      </w:r>
    </w:p>
    <w:p w14:paraId="6E72D9EC" w14:textId="77777777" w:rsidR="00CC35E2" w:rsidRPr="00CC35E2" w:rsidRDefault="00CC35E2" w:rsidP="00CC35E2">
      <w:pPr>
        <w:numPr>
          <w:ilvl w:val="0"/>
          <w:numId w:val="31"/>
        </w:numPr>
        <w:spacing w:after="0"/>
        <w:textAlignment w:val="center"/>
        <w:rPr>
          <w:rFonts w:ascii="Calibri" w:hAnsi="Calibri" w:cs="Calibri"/>
          <w:szCs w:val="22"/>
          <w:lang w:val="en-US"/>
        </w:rPr>
      </w:pPr>
      <w:r w:rsidRPr="00CC35E2">
        <w:rPr>
          <w:rFonts w:ascii="Calibri" w:hAnsi="Calibri" w:cs="Calibri"/>
          <w:szCs w:val="22"/>
          <w:lang w:val="en-US"/>
        </w:rPr>
        <w:t>Industry reports</w:t>
      </w:r>
    </w:p>
    <w:p w14:paraId="471F1D82" w14:textId="77777777" w:rsidR="00CC35E2" w:rsidRPr="00CC35E2" w:rsidRDefault="00CC35E2" w:rsidP="00CC35E2">
      <w:pPr>
        <w:numPr>
          <w:ilvl w:val="0"/>
          <w:numId w:val="31"/>
        </w:numPr>
        <w:spacing w:after="0"/>
        <w:textAlignment w:val="center"/>
        <w:rPr>
          <w:rFonts w:ascii="Calibri" w:hAnsi="Calibri" w:cs="Calibri"/>
          <w:szCs w:val="22"/>
          <w:lang w:val="en-US"/>
        </w:rPr>
      </w:pPr>
      <w:r w:rsidRPr="00CC35E2">
        <w:rPr>
          <w:rFonts w:ascii="Calibri" w:hAnsi="Calibri" w:cs="Calibri"/>
          <w:szCs w:val="22"/>
          <w:lang w:val="en-US"/>
        </w:rPr>
        <w:t>Regulatory perspectives</w:t>
      </w:r>
    </w:p>
    <w:p w14:paraId="0FBBD7ED" w14:textId="77777777" w:rsidR="00CC35E2" w:rsidRPr="00CC35E2" w:rsidRDefault="00CC35E2" w:rsidP="00CC35E2">
      <w:pPr>
        <w:spacing w:after="0"/>
        <w:ind w:left="540"/>
        <w:rPr>
          <w:rFonts w:ascii="Calibri" w:hAnsi="Calibri" w:cs="Calibri"/>
          <w:szCs w:val="22"/>
          <w:lang w:val="en-US"/>
        </w:rPr>
      </w:pPr>
      <w:r w:rsidRPr="00CC35E2">
        <w:rPr>
          <w:rFonts w:ascii="Calibri" w:hAnsi="Calibri" w:cs="Calibri"/>
          <w:szCs w:val="22"/>
          <w:lang w:val="en-US"/>
        </w:rPr>
        <w:t xml:space="preserve">Rule: </w:t>
      </w:r>
      <w:r w:rsidRPr="00CC35E2">
        <w:rPr>
          <w:rFonts w:ascii="Calibri" w:hAnsi="Calibri" w:cs="Calibri"/>
          <w:b/>
          <w:bCs/>
          <w:szCs w:val="22"/>
          <w:lang w:val="en-US"/>
        </w:rPr>
        <w:t xml:space="preserve">no </w:t>
      </w:r>
      <w:proofErr w:type="spellStart"/>
      <w:r w:rsidRPr="00CC35E2">
        <w:rPr>
          <w:rFonts w:ascii="Calibri" w:hAnsi="Calibri" w:cs="Calibri"/>
          <w:b/>
          <w:bCs/>
          <w:szCs w:val="22"/>
          <w:lang w:val="en-US"/>
        </w:rPr>
        <w:t>Upwork</w:t>
      </w:r>
      <w:proofErr w:type="spellEnd"/>
      <w:r w:rsidRPr="00CC35E2">
        <w:rPr>
          <w:rFonts w:ascii="Calibri" w:hAnsi="Calibri" w:cs="Calibri"/>
          <w:b/>
          <w:bCs/>
          <w:szCs w:val="22"/>
          <w:lang w:val="en-US"/>
        </w:rPr>
        <w:t>-specific facts</w:t>
      </w:r>
      <w:r w:rsidRPr="00CC35E2">
        <w:rPr>
          <w:rFonts w:ascii="Calibri" w:hAnsi="Calibri" w:cs="Calibri"/>
          <w:szCs w:val="22"/>
          <w:lang w:val="en-US"/>
        </w:rPr>
        <w:t>.</w:t>
      </w:r>
    </w:p>
    <w:p w14:paraId="34574E74" w14:textId="77777777" w:rsidR="00CC35E2" w:rsidRPr="00CC35E2" w:rsidRDefault="00CC35E2" w:rsidP="00CC35E2">
      <w:pPr>
        <w:spacing w:after="0"/>
        <w:rPr>
          <w:rFonts w:ascii="Calibri" w:hAnsi="Calibri" w:cs="Calibri"/>
          <w:szCs w:val="22"/>
          <w:lang w:val="en-US"/>
        </w:rPr>
      </w:pPr>
      <w:r w:rsidRPr="00CC35E2">
        <w:rPr>
          <w:rFonts w:ascii="Calibri" w:hAnsi="Calibri" w:cs="Calibri"/>
          <w:szCs w:val="22"/>
          <w:lang w:val="en-US"/>
        </w:rPr>
        <w:t> </w:t>
      </w:r>
    </w:p>
    <w:p w14:paraId="7DEB139E" w14:textId="696E307C" w:rsidR="00020D0F" w:rsidRPr="00020D0F" w:rsidRDefault="00020D0F" w:rsidP="00020D0F">
      <w:pPr>
        <w:spacing w:before="100" w:beforeAutospacing="1" w:after="100" w:afterAutospacing="1"/>
        <w:rPr>
          <w:sz w:val="24"/>
          <w:lang w:val="en-US"/>
        </w:rPr>
      </w:pPr>
    </w:p>
    <w:p w14:paraId="3E5CA05D" w14:textId="385FC646" w:rsidR="00020D0F" w:rsidRPr="00471638" w:rsidRDefault="00D67623" w:rsidP="00020D0F">
      <w:pPr>
        <w:spacing w:after="0"/>
        <w:rPr>
          <w:sz w:val="24"/>
          <w:highlight w:val="yellow"/>
          <w:lang w:val="en-US"/>
        </w:rPr>
      </w:pPr>
      <w:r>
        <w:rPr>
          <w:noProof/>
          <w:sz w:val="24"/>
          <w:highlight w:val="yellow"/>
          <w:lang w:val="en-US"/>
        </w:rPr>
        <w:lastRenderedPageBreak/>
      </w:r>
      <w:r w:rsidR="00D67623">
        <w:rPr>
          <w:noProof/>
          <w:sz w:val="24"/>
          <w:highlight w:val="yellow"/>
          <w:lang w:val="en-US"/>
        </w:rPr>
        <w:pict w14:anchorId="1574AEBA">
          <v:rect id="_x0000_i1032" style="width:0;height:1.5pt" o:hralign="center" o:hrstd="t" o:hr="t" fillcolor="#a0a0a0" stroked="f"/>
        </w:pict>
      </w:r>
      <w:r>
        <w:rPr>
          <w:noProof/>
          <w:sz w:val="24"/>
          <w:highlight w:val="yellow"/>
          <w:lang w:val="en-US"/>
        </w:rPr>
      </w:r>
      <w:r w:rsidR="00D67623">
        <w:rPr>
          <w:noProof/>
          <w:sz w:val="24"/>
          <w:highlight w:val="yellow"/>
          <w:lang w:val="en-US"/>
        </w:rPr>
        <w:pict w14:anchorId="6AF59A24">
          <v:rect id="_x0000_i1033" style="width:0;height:1.5pt" o:hralign="center" o:hrstd="t" o:hr="t" fillcolor="#a0a0a0" stroked="f"/>
        </w:pict>
      </w:r>
      <w:r>
        <w:rPr>
          <w:noProof/>
          <w:sz w:val="24"/>
          <w:highlight w:val="yellow"/>
          <w:lang w:val="en-US"/>
        </w:rPr>
      </w:r>
      <w:r w:rsidR="00D67623">
        <w:rPr>
          <w:noProof/>
          <w:sz w:val="24"/>
          <w:highlight w:val="yellow"/>
          <w:lang w:val="en-US"/>
        </w:rPr>
        <w:pict w14:anchorId="6E08BA3A">
          <v:rect id="_x0000_i1034" style="width:0;height:1.5pt" o:hralign="center" o:hrstd="t" o:hr="t" fillcolor="#a0a0a0" stroked="f"/>
        </w:pict>
      </w:r>
    </w:p>
    <w:p w14:paraId="396E2108" w14:textId="579773B1" w:rsidR="00425BA6" w:rsidRDefault="002E49BB" w:rsidP="00425BA6">
      <w:pPr>
        <w:pStyle w:val="Heading1"/>
        <w:rPr>
          <w:sz w:val="24"/>
          <w:lang w:val="en-US"/>
        </w:rPr>
      </w:pPr>
      <w:r>
        <w:t xml:space="preserve">3 </w:t>
      </w:r>
      <w:r w:rsidR="00425BA6">
        <w:t>Methodology and Materials</w:t>
      </w:r>
    </w:p>
    <w:p w14:paraId="36808E56" w14:textId="77777777" w:rsidR="00635DF1" w:rsidRPr="00635DF1" w:rsidRDefault="00635DF1" w:rsidP="00635DF1">
      <w:pPr>
        <w:spacing w:after="0"/>
        <w:rPr>
          <w:rFonts w:ascii="Calibri" w:hAnsi="Calibri" w:cs="Calibri"/>
          <w:sz w:val="32"/>
          <w:szCs w:val="32"/>
          <w:lang w:val="en-US"/>
        </w:rPr>
      </w:pPr>
      <w:r w:rsidRPr="00635DF1">
        <w:rPr>
          <w:rFonts w:ascii="Calibri" w:hAnsi="Calibri" w:cs="Calibri"/>
          <w:b/>
          <w:bCs/>
          <w:sz w:val="32"/>
          <w:szCs w:val="32"/>
          <w:lang w:val="en-US"/>
        </w:rPr>
        <w:t>3.1 Study design</w:t>
      </w:r>
    </w:p>
    <w:p w14:paraId="7CE14C2F" w14:textId="77777777" w:rsidR="00635DF1" w:rsidRPr="00635DF1" w:rsidRDefault="00635DF1" w:rsidP="00635DF1">
      <w:pPr>
        <w:numPr>
          <w:ilvl w:val="0"/>
          <w:numId w:val="32"/>
        </w:numPr>
        <w:spacing w:after="0"/>
        <w:textAlignment w:val="center"/>
        <w:rPr>
          <w:rFonts w:ascii="Calibri" w:hAnsi="Calibri" w:cs="Calibri"/>
          <w:szCs w:val="22"/>
          <w:lang w:val="en-US"/>
        </w:rPr>
      </w:pPr>
      <w:r w:rsidRPr="00635DF1">
        <w:rPr>
          <w:rFonts w:ascii="Calibri" w:hAnsi="Calibri" w:cs="Calibri"/>
          <w:szCs w:val="22"/>
          <w:lang w:val="en-US"/>
        </w:rPr>
        <w:t>Desk study / policy analysis / market scan</w:t>
      </w:r>
    </w:p>
    <w:p w14:paraId="6A34AA32" w14:textId="77777777" w:rsidR="00635DF1" w:rsidRPr="00635DF1" w:rsidRDefault="00635DF1" w:rsidP="00635DF1">
      <w:pPr>
        <w:numPr>
          <w:ilvl w:val="0"/>
          <w:numId w:val="32"/>
        </w:numPr>
        <w:spacing w:after="0"/>
        <w:textAlignment w:val="center"/>
        <w:rPr>
          <w:rFonts w:ascii="Calibri" w:hAnsi="Calibri" w:cs="Calibri"/>
          <w:szCs w:val="22"/>
          <w:lang w:val="en-US"/>
        </w:rPr>
      </w:pPr>
      <w:r w:rsidRPr="00635DF1">
        <w:rPr>
          <w:rFonts w:ascii="Calibri" w:hAnsi="Calibri" w:cs="Calibri"/>
          <w:szCs w:val="22"/>
          <w:lang w:val="en-US"/>
        </w:rPr>
        <w:t>Rationale for approach</w:t>
      </w:r>
    </w:p>
    <w:p w14:paraId="01723B93" w14:textId="77777777" w:rsidR="00635DF1" w:rsidRPr="00635DF1" w:rsidRDefault="00635DF1" w:rsidP="00635DF1">
      <w:pPr>
        <w:spacing w:after="0"/>
        <w:rPr>
          <w:rFonts w:ascii="Calibri" w:hAnsi="Calibri" w:cs="Calibri"/>
          <w:sz w:val="32"/>
          <w:szCs w:val="32"/>
          <w:lang w:val="en-US"/>
        </w:rPr>
      </w:pPr>
      <w:r w:rsidRPr="00635DF1">
        <w:rPr>
          <w:rFonts w:ascii="Calibri" w:hAnsi="Calibri" w:cs="Calibri"/>
          <w:b/>
          <w:bCs/>
          <w:sz w:val="32"/>
          <w:szCs w:val="32"/>
          <w:lang w:val="en-US"/>
        </w:rPr>
        <w:t>3.2 Data sources</w:t>
      </w:r>
    </w:p>
    <w:p w14:paraId="1664301A" w14:textId="77777777" w:rsidR="00635DF1" w:rsidRPr="00635DF1" w:rsidRDefault="00635DF1" w:rsidP="00635DF1">
      <w:pPr>
        <w:numPr>
          <w:ilvl w:val="0"/>
          <w:numId w:val="33"/>
        </w:numPr>
        <w:spacing w:after="0"/>
        <w:textAlignment w:val="center"/>
        <w:rPr>
          <w:rFonts w:ascii="Calibri" w:hAnsi="Calibri" w:cs="Calibri"/>
          <w:szCs w:val="22"/>
          <w:lang w:val="en-US"/>
        </w:rPr>
      </w:pPr>
      <w:r w:rsidRPr="00635DF1">
        <w:rPr>
          <w:rFonts w:ascii="Calibri" w:hAnsi="Calibri" w:cs="Calibri"/>
          <w:szCs w:val="22"/>
          <w:lang w:val="en-US"/>
        </w:rPr>
        <w:t>Policies</w:t>
      </w:r>
    </w:p>
    <w:p w14:paraId="1C9603AE" w14:textId="77777777" w:rsidR="00635DF1" w:rsidRPr="00635DF1" w:rsidRDefault="00635DF1" w:rsidP="00635DF1">
      <w:pPr>
        <w:numPr>
          <w:ilvl w:val="0"/>
          <w:numId w:val="33"/>
        </w:numPr>
        <w:spacing w:after="0"/>
        <w:textAlignment w:val="center"/>
        <w:rPr>
          <w:rFonts w:ascii="Calibri" w:hAnsi="Calibri" w:cs="Calibri"/>
          <w:szCs w:val="22"/>
          <w:lang w:val="en-US"/>
        </w:rPr>
      </w:pPr>
      <w:r w:rsidRPr="00635DF1">
        <w:rPr>
          <w:rFonts w:ascii="Calibri" w:hAnsi="Calibri" w:cs="Calibri"/>
          <w:szCs w:val="22"/>
          <w:lang w:val="en-US"/>
        </w:rPr>
        <w:t>Public filings</w:t>
      </w:r>
    </w:p>
    <w:p w14:paraId="4217EBF6" w14:textId="77777777" w:rsidR="00635DF1" w:rsidRPr="00635DF1" w:rsidRDefault="00635DF1" w:rsidP="00635DF1">
      <w:pPr>
        <w:numPr>
          <w:ilvl w:val="0"/>
          <w:numId w:val="33"/>
        </w:numPr>
        <w:spacing w:after="0"/>
        <w:textAlignment w:val="center"/>
        <w:rPr>
          <w:rFonts w:ascii="Calibri" w:hAnsi="Calibri" w:cs="Calibri"/>
          <w:szCs w:val="22"/>
          <w:lang w:val="en-US"/>
        </w:rPr>
      </w:pPr>
      <w:r w:rsidRPr="00635DF1">
        <w:rPr>
          <w:rFonts w:ascii="Calibri" w:hAnsi="Calibri" w:cs="Calibri"/>
          <w:szCs w:val="22"/>
          <w:lang w:val="en-US"/>
        </w:rPr>
        <w:t>Platform documentation</w:t>
      </w:r>
    </w:p>
    <w:p w14:paraId="2AC411F9" w14:textId="77777777" w:rsidR="00635DF1" w:rsidRPr="00635DF1" w:rsidRDefault="00635DF1" w:rsidP="00635DF1">
      <w:pPr>
        <w:numPr>
          <w:ilvl w:val="0"/>
          <w:numId w:val="33"/>
        </w:numPr>
        <w:spacing w:after="0"/>
        <w:textAlignment w:val="center"/>
        <w:rPr>
          <w:rFonts w:ascii="Calibri" w:hAnsi="Calibri" w:cs="Calibri"/>
          <w:szCs w:val="22"/>
          <w:lang w:val="en-US"/>
        </w:rPr>
      </w:pPr>
      <w:r w:rsidRPr="00635DF1">
        <w:rPr>
          <w:rFonts w:ascii="Calibri" w:hAnsi="Calibri" w:cs="Calibri"/>
          <w:szCs w:val="22"/>
          <w:lang w:val="en-US"/>
        </w:rPr>
        <w:t>Secondary data</w:t>
      </w:r>
    </w:p>
    <w:p w14:paraId="3EF25845" w14:textId="77777777" w:rsidR="00635DF1" w:rsidRPr="00635DF1" w:rsidRDefault="00635DF1" w:rsidP="00635DF1">
      <w:pPr>
        <w:spacing w:after="0"/>
        <w:rPr>
          <w:rFonts w:ascii="Calibri" w:hAnsi="Calibri" w:cs="Calibri"/>
          <w:sz w:val="32"/>
          <w:szCs w:val="32"/>
          <w:lang w:val="en-US"/>
        </w:rPr>
      </w:pPr>
      <w:r w:rsidRPr="00635DF1">
        <w:rPr>
          <w:rFonts w:ascii="Calibri" w:hAnsi="Calibri" w:cs="Calibri"/>
          <w:b/>
          <w:bCs/>
          <w:sz w:val="32"/>
          <w:szCs w:val="32"/>
          <w:lang w:val="en-US"/>
        </w:rPr>
        <w:t>3.3 Methodological limitations</w:t>
      </w:r>
    </w:p>
    <w:p w14:paraId="72312E99" w14:textId="77777777" w:rsidR="00635DF1" w:rsidRPr="00635DF1" w:rsidRDefault="00635DF1" w:rsidP="00635DF1">
      <w:pPr>
        <w:numPr>
          <w:ilvl w:val="0"/>
          <w:numId w:val="34"/>
        </w:numPr>
        <w:spacing w:after="0"/>
        <w:textAlignment w:val="center"/>
        <w:rPr>
          <w:rFonts w:ascii="Calibri" w:hAnsi="Calibri" w:cs="Calibri"/>
          <w:szCs w:val="22"/>
          <w:lang w:val="en-US"/>
        </w:rPr>
      </w:pPr>
      <w:r w:rsidRPr="00635DF1">
        <w:rPr>
          <w:rFonts w:ascii="Calibri" w:hAnsi="Calibri" w:cs="Calibri"/>
          <w:szCs w:val="22"/>
          <w:lang w:val="en-US"/>
        </w:rPr>
        <w:t>Data constraints</w:t>
      </w:r>
    </w:p>
    <w:p w14:paraId="63D5941F" w14:textId="77777777" w:rsidR="00635DF1" w:rsidRPr="00635DF1" w:rsidRDefault="00635DF1" w:rsidP="00635DF1">
      <w:pPr>
        <w:numPr>
          <w:ilvl w:val="0"/>
          <w:numId w:val="34"/>
        </w:numPr>
        <w:spacing w:after="0"/>
        <w:textAlignment w:val="center"/>
        <w:rPr>
          <w:rFonts w:ascii="Calibri" w:hAnsi="Calibri" w:cs="Calibri"/>
          <w:szCs w:val="22"/>
          <w:lang w:val="en-US"/>
        </w:rPr>
      </w:pPr>
      <w:r w:rsidRPr="00635DF1">
        <w:rPr>
          <w:rFonts w:ascii="Calibri" w:hAnsi="Calibri" w:cs="Calibri"/>
          <w:szCs w:val="22"/>
          <w:lang w:val="en-US"/>
        </w:rPr>
        <w:t>Observational limits</w:t>
      </w:r>
    </w:p>
    <w:p w14:paraId="13A062E0" w14:textId="77777777" w:rsidR="00635DF1" w:rsidRPr="00635DF1" w:rsidRDefault="00635DF1" w:rsidP="00635DF1">
      <w:pPr>
        <w:numPr>
          <w:ilvl w:val="0"/>
          <w:numId w:val="34"/>
        </w:numPr>
        <w:spacing w:after="0"/>
        <w:textAlignment w:val="center"/>
        <w:rPr>
          <w:rFonts w:ascii="Calibri" w:hAnsi="Calibri" w:cs="Calibri"/>
          <w:szCs w:val="22"/>
          <w:lang w:val="en-US"/>
        </w:rPr>
      </w:pPr>
      <w:r w:rsidRPr="00635DF1">
        <w:rPr>
          <w:rFonts w:ascii="Calibri" w:hAnsi="Calibri" w:cs="Calibri"/>
          <w:szCs w:val="22"/>
          <w:lang w:val="en-US"/>
        </w:rPr>
        <w:t>Scope boundaries</w:t>
      </w:r>
    </w:p>
    <w:p w14:paraId="0AFDD749" w14:textId="77777777" w:rsidR="00635DF1" w:rsidRPr="00635DF1" w:rsidRDefault="00635DF1" w:rsidP="00635DF1">
      <w:pPr>
        <w:spacing w:after="0"/>
        <w:ind w:left="540"/>
        <w:rPr>
          <w:rFonts w:ascii="Calibri" w:hAnsi="Calibri" w:cs="Calibri"/>
          <w:szCs w:val="22"/>
          <w:lang w:val="en-US"/>
        </w:rPr>
      </w:pPr>
      <w:r w:rsidRPr="00635DF1">
        <w:rPr>
          <w:rFonts w:ascii="Calibri" w:hAnsi="Calibri" w:cs="Calibri"/>
          <w:szCs w:val="22"/>
          <w:lang w:val="en-US"/>
        </w:rPr>
        <w:t>This section protects you during peer review.</w:t>
      </w:r>
    </w:p>
    <w:p w14:paraId="3064A582" w14:textId="77777777" w:rsidR="00635DF1" w:rsidRPr="00163CF3" w:rsidRDefault="00635DF1" w:rsidP="005D49F9">
      <w:pPr>
        <w:rPr>
          <w:b/>
          <w:bCs/>
          <w:i/>
          <w:iCs/>
          <w:sz w:val="28"/>
          <w:szCs w:val="28"/>
          <w:lang w:val="en-US"/>
        </w:rPr>
      </w:pPr>
    </w:p>
    <w:p w14:paraId="42AB4C7A" w14:textId="5F7897CE" w:rsidR="005D49F9" w:rsidRPr="00876FB2" w:rsidRDefault="005D49F9" w:rsidP="005D49F9">
      <w:pPr>
        <w:rPr>
          <w:b/>
          <w:bCs/>
          <w:i/>
          <w:iCs/>
          <w:sz w:val="28"/>
          <w:szCs w:val="28"/>
        </w:rPr>
      </w:pPr>
      <w:r w:rsidRPr="00876FB2">
        <w:rPr>
          <w:b/>
          <w:bCs/>
          <w:i/>
          <w:iCs/>
          <w:sz w:val="28"/>
          <w:szCs w:val="28"/>
        </w:rPr>
        <w:t>Research objective and introduction to the methodology.</w:t>
      </w:r>
    </w:p>
    <w:p w14:paraId="40A1AFD9" w14:textId="77777777" w:rsidR="005D49F9" w:rsidRPr="00DC00D8" w:rsidRDefault="005D49F9" w:rsidP="005D49F9">
      <w:pPr>
        <w:spacing w:after="0"/>
        <w:rPr>
          <w:lang w:val="en-US"/>
        </w:rPr>
      </w:pPr>
      <w:r w:rsidRPr="00DC00D8">
        <w:rPr>
          <w:lang w:val="en-US"/>
        </w:rPr>
        <w:t xml:space="preserve">To evaluate </w:t>
      </w:r>
      <w:proofErr w:type="spellStart"/>
      <w:r w:rsidRPr="00DC00D8">
        <w:rPr>
          <w:lang w:val="en-US"/>
        </w:rPr>
        <w:t>Upwork's</w:t>
      </w:r>
      <w:proofErr w:type="spellEnd"/>
      <w:r w:rsidRPr="00DC00D8">
        <w:rPr>
          <w:lang w:val="en-US"/>
        </w:rPr>
        <w:t xml:space="preserve"> impact on freelancers and hiring companies, focusing on fair treatment, perception, trustworthiness, and policy enforcement.</w:t>
      </w:r>
    </w:p>
    <w:p w14:paraId="65451EF2" w14:textId="77777777" w:rsidR="005D49F9" w:rsidRPr="00063EA2" w:rsidRDefault="005D49F9" w:rsidP="005D49F9">
      <w:pPr>
        <w:rPr>
          <w:b/>
          <w:bCs/>
          <w:i/>
          <w:iCs/>
          <w:sz w:val="26"/>
          <w:szCs w:val="26"/>
        </w:rPr>
      </w:pPr>
      <w:r w:rsidRPr="00063EA2">
        <w:rPr>
          <w:b/>
          <w:bCs/>
          <w:i/>
          <w:iCs/>
          <w:sz w:val="26"/>
          <w:szCs w:val="26"/>
        </w:rPr>
        <w:t>Design</w:t>
      </w:r>
    </w:p>
    <w:p w14:paraId="27C123AD" w14:textId="77777777" w:rsidR="005D49F9" w:rsidRPr="00DC00D8" w:rsidRDefault="005D49F9" w:rsidP="005D49F9">
      <w:pPr>
        <w:spacing w:after="0"/>
        <w:rPr>
          <w:lang w:val="en-US"/>
        </w:rPr>
      </w:pPr>
      <w:r w:rsidRPr="00DC00D8">
        <w:rPr>
          <w:lang w:val="en-US"/>
        </w:rPr>
        <w:t>Systematic review and analysis of user experiences and platform policies.</w:t>
      </w:r>
    </w:p>
    <w:p w14:paraId="560DED9A" w14:textId="2685EB5A" w:rsidR="002331F0" w:rsidRPr="00063EA2" w:rsidRDefault="002331F0" w:rsidP="002331F0">
      <w:pPr>
        <w:rPr>
          <w:b/>
          <w:bCs/>
          <w:i/>
          <w:iCs/>
          <w:sz w:val="26"/>
          <w:szCs w:val="26"/>
        </w:rPr>
      </w:pPr>
      <w:r w:rsidRPr="00063EA2">
        <w:rPr>
          <w:b/>
          <w:bCs/>
          <w:i/>
          <w:iCs/>
          <w:sz w:val="26"/>
          <w:szCs w:val="26"/>
        </w:rPr>
        <w:t>Methods</w:t>
      </w:r>
    </w:p>
    <w:p w14:paraId="6F61207B" w14:textId="77777777" w:rsidR="002331F0" w:rsidRPr="00DC00D8" w:rsidRDefault="002331F0" w:rsidP="002331F0">
      <w:pPr>
        <w:spacing w:after="120"/>
        <w:rPr>
          <w:lang w:val="en-US"/>
        </w:rPr>
      </w:pPr>
      <w:r w:rsidRPr="00DC00D8">
        <w:rPr>
          <w:b/>
          <w:bCs/>
          <w:lang w:val="en-US"/>
        </w:rPr>
        <w:t>Screening, data extraction, and risk of bias assessment</w:t>
      </w:r>
      <w:r w:rsidRPr="00DC00D8">
        <w:rPr>
          <w:lang w:val="en-US"/>
        </w:rPr>
        <w:t xml:space="preserve">: </w:t>
      </w:r>
      <w:r w:rsidRPr="00663A61">
        <w:t>Conducted independently (</w:t>
      </w:r>
      <w:r w:rsidRPr="00DC00D8">
        <w:rPr>
          <w:lang w:val="en-US"/>
        </w:rPr>
        <w:t>screening, data extraction, coding, and risk of bias assessment</w:t>
      </w:r>
      <w:r w:rsidRPr="00663A61">
        <w:rPr>
          <w:lang w:val="en-US"/>
        </w:rPr>
        <w:t>)</w:t>
      </w:r>
      <w:r w:rsidRPr="00663A61">
        <w:t xml:space="preserve"> and in duplicate to ensure </w:t>
      </w:r>
      <w:r w:rsidRPr="00DC00D8">
        <w:rPr>
          <w:lang w:val="en-US"/>
        </w:rPr>
        <w:t>accuracy and reliability</w:t>
      </w:r>
      <w:r w:rsidRPr="00663A61">
        <w:t xml:space="preserve">. </w:t>
      </w:r>
    </w:p>
    <w:p w14:paraId="7C281254" w14:textId="77777777" w:rsidR="002331F0" w:rsidRPr="00DC00D8" w:rsidRDefault="002331F0" w:rsidP="002331F0">
      <w:pPr>
        <w:spacing w:after="120"/>
        <w:rPr>
          <w:lang w:val="en-US"/>
        </w:rPr>
      </w:pPr>
      <w:r w:rsidRPr="00DC00D8">
        <w:rPr>
          <w:b/>
          <w:bCs/>
          <w:lang w:val="en-US"/>
        </w:rPr>
        <w:t>Data Sources</w:t>
      </w:r>
      <w:r w:rsidRPr="00DC00D8">
        <w:rPr>
          <w:lang w:val="en-US"/>
        </w:rPr>
        <w:t xml:space="preserve">: </w:t>
      </w:r>
      <w:r w:rsidRPr="00663A61">
        <w:t xml:space="preserve">included </w:t>
      </w:r>
      <w:proofErr w:type="spellStart"/>
      <w:r w:rsidRPr="00663A61">
        <w:t>Upwork’s</w:t>
      </w:r>
      <w:proofErr w:type="spellEnd"/>
      <w:r w:rsidRPr="00663A61">
        <w:t xml:space="preserve"> platform documentation, </w:t>
      </w:r>
      <w:proofErr w:type="spellStart"/>
      <w:r w:rsidRPr="00663A61">
        <w:t>Upwork’s</w:t>
      </w:r>
      <w:proofErr w:type="spellEnd"/>
      <w:r w:rsidRPr="00663A61">
        <w:t xml:space="preserve"> official website, </w:t>
      </w:r>
      <w:proofErr w:type="spellStart"/>
      <w:r w:rsidRPr="00DC00D8">
        <w:rPr>
          <w:lang w:val="en-US"/>
        </w:rPr>
        <w:t>Upwork’s</w:t>
      </w:r>
      <w:proofErr w:type="spellEnd"/>
      <w:r w:rsidRPr="00DC00D8">
        <w:rPr>
          <w:lang w:val="en-US"/>
        </w:rPr>
        <w:t xml:space="preserve"> official reports, user feedback from various platforms, industry reports, peer-reviewed articles</w:t>
      </w:r>
      <w:r w:rsidRPr="00663A61">
        <w:rPr>
          <w:lang w:val="en-US"/>
        </w:rPr>
        <w:t xml:space="preserve">, </w:t>
      </w:r>
      <w:r w:rsidRPr="00663A61">
        <w:t xml:space="preserve">user forums, review websites (e.g., </w:t>
      </w:r>
      <w:proofErr w:type="spellStart"/>
      <w:r w:rsidRPr="00663A61">
        <w:t>Trustpilot</w:t>
      </w:r>
      <w:proofErr w:type="spellEnd"/>
      <w:r>
        <w:rPr>
          <w:rStyle w:val="FootnoteReference"/>
        </w:rPr>
        <w:footnoteReference w:id="2"/>
      </w:r>
      <w:r w:rsidRPr="00663A61">
        <w:t>), other user reviews and interviews, and independent articles on freelancing platforms.</w:t>
      </w:r>
      <w:r w:rsidRPr="00DC00D8">
        <w:rPr>
          <w:lang w:val="en-US"/>
        </w:rPr>
        <w:t xml:space="preserve"> </w:t>
      </w:r>
      <w:r w:rsidRPr="00663A61">
        <w:rPr>
          <w:lang w:val="en-US"/>
        </w:rPr>
        <w:t>A</w:t>
      </w:r>
      <w:r w:rsidRPr="00DC00D8">
        <w:rPr>
          <w:lang w:val="en-US"/>
        </w:rPr>
        <w:t xml:space="preserve">cademic articles, industry reports, </w:t>
      </w:r>
      <w:r w:rsidRPr="00663A61">
        <w:t>independent blogs</w:t>
      </w:r>
      <w:r>
        <w:t>,</w:t>
      </w:r>
      <w:r w:rsidRPr="00663A61">
        <w:t xml:space="preserve"> and articles </w:t>
      </w:r>
      <w:r w:rsidRPr="00663A61">
        <w:rPr>
          <w:szCs w:val="22"/>
        </w:rPr>
        <w:t>were analysed.</w:t>
      </w:r>
    </w:p>
    <w:p w14:paraId="28542644" w14:textId="77777777" w:rsidR="002331F0" w:rsidRDefault="002331F0" w:rsidP="002331F0">
      <w:pPr>
        <w:spacing w:after="120"/>
        <w:rPr>
          <w:szCs w:val="22"/>
        </w:rPr>
      </w:pPr>
      <w:r w:rsidRPr="00DC00D8">
        <w:rPr>
          <w:b/>
          <w:bCs/>
          <w:lang w:val="en-US"/>
        </w:rPr>
        <w:t>Eligibility criteria for selecting studies</w:t>
      </w:r>
      <w:r w:rsidRPr="00DC00D8">
        <w:rPr>
          <w:lang w:val="en-US"/>
        </w:rPr>
        <w:t xml:space="preserve">: Studies and reports that </w:t>
      </w:r>
      <w:r w:rsidRPr="00663A61">
        <w:rPr>
          <w:szCs w:val="22"/>
        </w:rPr>
        <w:t xml:space="preserve">provided insights into </w:t>
      </w:r>
      <w:proofErr w:type="spellStart"/>
      <w:r>
        <w:rPr>
          <w:szCs w:val="22"/>
        </w:rPr>
        <w:t>Upwork's</w:t>
      </w:r>
      <w:proofErr w:type="spellEnd"/>
      <w:r w:rsidRPr="00DC00D8">
        <w:rPr>
          <w:lang w:val="en-US"/>
        </w:rPr>
        <w:t xml:space="preserve"> policies, user experiences, market impact, </w:t>
      </w:r>
      <w:r w:rsidRPr="00663A61">
        <w:rPr>
          <w:szCs w:val="22"/>
        </w:rPr>
        <w:t xml:space="preserve">enforcement practices, </w:t>
      </w:r>
      <w:r w:rsidRPr="00DC00D8">
        <w:rPr>
          <w:lang w:val="en-US"/>
        </w:rPr>
        <w:t>and comparisons with other freelancing platforms</w:t>
      </w:r>
      <w:r w:rsidRPr="00663A61">
        <w:rPr>
          <w:lang w:val="en-US"/>
        </w:rPr>
        <w:t xml:space="preserve"> </w:t>
      </w:r>
      <w:r w:rsidRPr="00663A61">
        <w:rPr>
          <w:szCs w:val="22"/>
        </w:rPr>
        <w:t xml:space="preserve">were included. </w:t>
      </w:r>
      <w:r>
        <w:rPr>
          <w:szCs w:val="22"/>
        </w:rPr>
        <w:t>This study considered b</w:t>
      </w:r>
      <w:r w:rsidRPr="00663A61">
        <w:rPr>
          <w:szCs w:val="22"/>
        </w:rPr>
        <w:t>oth qualitative and quantitative data.</w:t>
      </w:r>
    </w:p>
    <w:p w14:paraId="092DF1C4" w14:textId="421F71B4" w:rsidR="00F94995" w:rsidRDefault="00F94995" w:rsidP="00F94995">
      <w:pPr>
        <w:rPr>
          <w:b/>
          <w:bCs/>
          <w:lang w:val="en-US"/>
        </w:rPr>
      </w:pPr>
      <w:r w:rsidRPr="00E439A8">
        <w:rPr>
          <w:b/>
          <w:bCs/>
          <w:lang w:val="en-US"/>
        </w:rPr>
        <w:t>: policy enforcement equality</w:t>
      </w:r>
      <w:r>
        <w:rPr>
          <w:b/>
          <w:bCs/>
          <w:i/>
          <w:iCs/>
          <w:lang w:val="en-US"/>
        </w:rPr>
        <w:t xml:space="preserve">. </w:t>
      </w:r>
      <w:r w:rsidRPr="00F818AE">
        <w:rPr>
          <w:lang w:val="en-US"/>
        </w:rPr>
        <w:t>A total of 50 sources were included, comprising user reviews, articles, and forum discussions.</w:t>
      </w:r>
      <w:r w:rsidRPr="00DC00D8">
        <w:rPr>
          <w:lang w:val="en-US"/>
        </w:rPr>
        <w:t xml:space="preserve"> Key findings include</w:t>
      </w:r>
      <w:r>
        <w:rPr>
          <w:lang w:val="en-US"/>
        </w:rPr>
        <w:t>:</w:t>
      </w:r>
    </w:p>
    <w:p w14:paraId="133AF716" w14:textId="77777777" w:rsidR="00F94995" w:rsidRPr="00063EA2" w:rsidRDefault="00F94995" w:rsidP="00F94995">
      <w:pPr>
        <w:spacing w:before="120"/>
        <w:rPr>
          <w:b/>
          <w:bCs/>
          <w:i/>
          <w:iCs/>
          <w:sz w:val="26"/>
          <w:szCs w:val="26"/>
        </w:rPr>
      </w:pPr>
      <w:r w:rsidRPr="00063EA2">
        <w:rPr>
          <w:b/>
          <w:bCs/>
          <w:i/>
          <w:iCs/>
          <w:sz w:val="26"/>
          <w:szCs w:val="26"/>
        </w:rPr>
        <w:t>Methods</w:t>
      </w:r>
    </w:p>
    <w:p w14:paraId="5825CDCC" w14:textId="77777777" w:rsidR="00F94995" w:rsidRDefault="00F94995" w:rsidP="00F94995">
      <w:pPr>
        <w:spacing w:after="0"/>
        <w:rPr>
          <w:lang w:val="en-US"/>
        </w:rPr>
      </w:pPr>
      <w:r w:rsidRPr="00B053A5">
        <w:rPr>
          <w:lang w:val="en-US"/>
        </w:rPr>
        <w:t xml:space="preserve">A systematic review and analysis were conducted, focusing on user experiences, platform policies, and market perceptions. Data was collected from </w:t>
      </w:r>
      <w:proofErr w:type="spellStart"/>
      <w:r>
        <w:rPr>
          <w:lang w:val="en-US"/>
        </w:rPr>
        <w:t>Upwork's</w:t>
      </w:r>
      <w:proofErr w:type="spellEnd"/>
      <w:r w:rsidRPr="00B053A5">
        <w:rPr>
          <w:lang w:val="en-US"/>
        </w:rPr>
        <w:t xml:space="preserve"> official reports, user </w:t>
      </w:r>
      <w:r w:rsidRPr="00B053A5">
        <w:rPr>
          <w:lang w:val="en-US"/>
        </w:rPr>
        <w:lastRenderedPageBreak/>
        <w:t xml:space="preserve">feedback from various platforms, industry reports, and peer-reviewed articles. Screening, data extraction, coding, and </w:t>
      </w:r>
      <w:r>
        <w:rPr>
          <w:lang w:val="en-US"/>
        </w:rPr>
        <w:t>risk-of-bias</w:t>
      </w:r>
      <w:r w:rsidRPr="00B053A5">
        <w:rPr>
          <w:lang w:val="en-US"/>
        </w:rPr>
        <w:t xml:space="preserve"> assessment were performed independently and in duplicate.</w:t>
      </w:r>
    </w:p>
    <w:p w14:paraId="209B7FAC" w14:textId="77777777" w:rsidR="008F2C24" w:rsidRPr="0016520E" w:rsidRDefault="008F2C24" w:rsidP="00EB377E">
      <w:pPr>
        <w:pStyle w:val="Heading2"/>
      </w:pPr>
      <w:r>
        <w:t>Motivations</w:t>
      </w:r>
      <w:r w:rsidRPr="0016520E">
        <w:t xml:space="preserve"> for research</w:t>
      </w:r>
    </w:p>
    <w:p w14:paraId="087DBAC9" w14:textId="77777777" w:rsidR="008F2C24" w:rsidRPr="0016520E" w:rsidRDefault="008F2C24" w:rsidP="008F2C24">
      <w:pPr>
        <w:rPr>
          <w:lang w:val="en-US"/>
        </w:rPr>
      </w:pPr>
      <w:r w:rsidRPr="0016520E">
        <w:rPr>
          <w:lang w:val="en-US"/>
        </w:rPr>
        <w:t xml:space="preserve">My motivation to embark on this six-month research journey was driven by my </w:t>
      </w:r>
      <w:r>
        <w:rPr>
          <w:lang w:val="en-US"/>
        </w:rPr>
        <w:t>7 years of experience on the platform and by my disappointing exit, despite holding a top-tier</w:t>
      </w:r>
      <w:r w:rsidRPr="0016520E">
        <w:rPr>
          <w:lang w:val="en-US"/>
        </w:rPr>
        <w:t xml:space="preserve"> freelancer profile. My experiences highlighted significant gaps in </w:t>
      </w:r>
      <w:proofErr w:type="spellStart"/>
      <w:r w:rsidRPr="0016520E">
        <w:rPr>
          <w:lang w:val="en-US"/>
        </w:rPr>
        <w:t>Upwork's</w:t>
      </w:r>
      <w:proofErr w:type="spellEnd"/>
      <w:r w:rsidRPr="0016520E">
        <w:rPr>
          <w:lang w:val="en-US"/>
        </w:rPr>
        <w:t xml:space="preserve"> policy enforcement and user support</w:t>
      </w:r>
      <w:r>
        <w:rPr>
          <w:lang w:val="en-US"/>
        </w:rPr>
        <w:t>, prompting me to investigate them further</w:t>
      </w:r>
      <w:r w:rsidRPr="0016520E">
        <w:rPr>
          <w:lang w:val="en-US"/>
        </w:rPr>
        <w:t>. </w:t>
      </w:r>
    </w:p>
    <w:p w14:paraId="0A1AF6DE" w14:textId="77777777" w:rsidR="00020D0F" w:rsidRPr="00020D0F" w:rsidRDefault="00020D0F" w:rsidP="00020D0F">
      <w:pPr>
        <w:spacing w:before="100" w:beforeAutospacing="1" w:after="100" w:afterAutospacing="1"/>
        <w:rPr>
          <w:sz w:val="24"/>
          <w:lang w:val="en-US"/>
        </w:rPr>
      </w:pPr>
      <w:r w:rsidRPr="00020D0F">
        <w:rPr>
          <w:sz w:val="24"/>
          <w:lang w:val="en-US"/>
        </w:rPr>
        <w:t xml:space="preserve">Rename “study” mentally to </w:t>
      </w:r>
      <w:r w:rsidRPr="00020D0F">
        <w:rPr>
          <w:b/>
          <w:bCs/>
          <w:sz w:val="24"/>
          <w:lang w:val="en-US"/>
        </w:rPr>
        <w:t>analysis</w:t>
      </w:r>
      <w:r w:rsidRPr="00020D0F">
        <w:rPr>
          <w:sz w:val="24"/>
          <w:lang w:val="en-US"/>
        </w:rPr>
        <w:t>.</w:t>
      </w:r>
    </w:p>
    <w:p w14:paraId="477D5154" w14:textId="77777777" w:rsidR="00020D0F" w:rsidRDefault="00020D0F" w:rsidP="00020D0F">
      <w:pPr>
        <w:spacing w:before="100" w:beforeAutospacing="1" w:after="100" w:afterAutospacing="1"/>
        <w:rPr>
          <w:sz w:val="24"/>
          <w:lang w:val="en-US"/>
        </w:rPr>
      </w:pPr>
      <w:r w:rsidRPr="00020D0F">
        <w:rPr>
          <w:sz w:val="24"/>
          <w:lang w:val="en-US"/>
        </w:rPr>
        <w:t xml:space="preserve">If the paragraph explains </w:t>
      </w:r>
      <w:proofErr w:type="gramStart"/>
      <w:r w:rsidRPr="00020D0F">
        <w:rPr>
          <w:i/>
          <w:iCs/>
          <w:sz w:val="24"/>
          <w:lang w:val="en-US"/>
        </w:rPr>
        <w:t>how</w:t>
      </w:r>
      <w:proofErr w:type="gramEnd"/>
      <w:r w:rsidRPr="00020D0F">
        <w:rPr>
          <w:i/>
          <w:iCs/>
          <w:sz w:val="24"/>
          <w:lang w:val="en-US"/>
        </w:rPr>
        <w:t xml:space="preserve"> you know what you know</w:t>
      </w:r>
      <w:r w:rsidRPr="00020D0F">
        <w:rPr>
          <w:sz w:val="24"/>
          <w:lang w:val="en-US"/>
        </w:rPr>
        <w:t xml:space="preserve"> → it goes here.</w:t>
      </w:r>
    </w:p>
    <w:p w14:paraId="2DA5E393" w14:textId="5636E439" w:rsidR="00020D0F"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7F735FA6">
          <v:rect id="_x0000_i1035" style="width:0;height:1.5pt" o:hralign="center" o:bullet="t" o:hrstd="t" o:hr="t" fillcolor="#a0a0a0" stroked="f"/>
        </w:pict>
      </w:r>
      <w:r>
        <w:rPr>
          <w:noProof/>
          <w:sz w:val="24"/>
          <w:highlight w:val="yellow"/>
          <w:lang w:val="en-US"/>
        </w:rPr>
      </w:r>
      <w:r w:rsidR="00D67623">
        <w:rPr>
          <w:noProof/>
          <w:sz w:val="24"/>
          <w:highlight w:val="yellow"/>
          <w:lang w:val="en-US"/>
        </w:rPr>
        <w:pict w14:anchorId="7253A5E2">
          <v:rect id="_x0000_i1036" style="width:0;height:1.5pt" o:hralign="center" o:hrstd="t" o:hr="t" fillcolor="#a0a0a0" stroked="f"/>
        </w:pict>
      </w:r>
    </w:p>
    <w:p w14:paraId="71D028AB" w14:textId="77777777" w:rsidR="00D071FC" w:rsidRPr="00471638" w:rsidRDefault="00D071FC" w:rsidP="00020D0F">
      <w:pPr>
        <w:spacing w:after="0"/>
        <w:rPr>
          <w:sz w:val="24"/>
          <w:highlight w:val="yellow"/>
          <w:lang w:val="en-US"/>
        </w:rPr>
      </w:pPr>
    </w:p>
    <w:p w14:paraId="24D593D9" w14:textId="77EE36A2" w:rsidR="002A7625" w:rsidRDefault="002E49BB" w:rsidP="002A7625">
      <w:pPr>
        <w:pStyle w:val="Heading1"/>
      </w:pPr>
      <w:r>
        <w:t xml:space="preserve">4 </w:t>
      </w:r>
      <w:r w:rsidR="002A7625">
        <w:t>Corporate and Market Profile</w:t>
      </w:r>
    </w:p>
    <w:p w14:paraId="47987D9B" w14:textId="163EC522" w:rsidR="00D071FC" w:rsidRPr="00D071FC" w:rsidRDefault="008409A3" w:rsidP="00D071FC">
      <w:r>
        <w:t xml:space="preserve">This section provides a descriptive profile of </w:t>
      </w:r>
      <w:proofErr w:type="spellStart"/>
      <w:r>
        <w:t>Upwork</w:t>
      </w:r>
      <w:proofErr w:type="spellEnd"/>
      <w:r>
        <w:t xml:space="preserve"> as a corporate entity and digital </w:t>
      </w:r>
      <w:proofErr w:type="spellStart"/>
      <w:r>
        <w:t>labor</w:t>
      </w:r>
      <w:proofErr w:type="spellEnd"/>
      <w:r>
        <w:t xml:space="preserve"> marketplace, outlining its organizational history, platform scope, market position, revenue model, user composition, and ownership structure.</w:t>
      </w:r>
    </w:p>
    <w:p w14:paraId="3CDFFF97" w14:textId="0EA0A930" w:rsidR="00163CF3" w:rsidRPr="00163CF3" w:rsidRDefault="00163CF3" w:rsidP="00163CF3">
      <w:pPr>
        <w:spacing w:after="0"/>
        <w:rPr>
          <w:rFonts w:ascii="Calibri" w:hAnsi="Calibri" w:cs="Calibri"/>
          <w:sz w:val="32"/>
          <w:szCs w:val="32"/>
          <w:lang w:val="en-US"/>
        </w:rPr>
      </w:pPr>
      <w:r w:rsidRPr="00163CF3">
        <w:rPr>
          <w:rFonts w:ascii="Calibri" w:hAnsi="Calibri" w:cs="Calibri"/>
          <w:b/>
          <w:bCs/>
          <w:sz w:val="32"/>
          <w:szCs w:val="32"/>
          <w:lang w:val="en-US"/>
        </w:rPr>
        <w:t>4.1</w:t>
      </w:r>
      <w:r w:rsidR="008206B9">
        <w:rPr>
          <w:rFonts w:ascii="Calibri" w:hAnsi="Calibri" w:cs="Calibri"/>
          <w:b/>
          <w:bCs/>
          <w:sz w:val="32"/>
          <w:szCs w:val="32"/>
          <w:lang w:val="en-US"/>
        </w:rPr>
        <w:t>.1</w:t>
      </w:r>
      <w:r w:rsidRPr="00163CF3">
        <w:rPr>
          <w:rFonts w:ascii="Calibri" w:hAnsi="Calibri" w:cs="Calibri"/>
          <w:b/>
          <w:bCs/>
          <w:sz w:val="32"/>
          <w:szCs w:val="32"/>
          <w:lang w:val="en-US"/>
        </w:rPr>
        <w:t xml:space="preserve"> Company overview</w:t>
      </w:r>
    </w:p>
    <w:p w14:paraId="785D1526" w14:textId="77777777" w:rsidR="00163CF3" w:rsidRPr="00163CF3" w:rsidRDefault="00163CF3" w:rsidP="00163CF3">
      <w:pPr>
        <w:numPr>
          <w:ilvl w:val="0"/>
          <w:numId w:val="35"/>
        </w:numPr>
        <w:spacing w:after="0"/>
        <w:textAlignment w:val="center"/>
        <w:rPr>
          <w:rFonts w:ascii="Calibri" w:hAnsi="Calibri" w:cs="Calibri"/>
          <w:szCs w:val="22"/>
          <w:lang w:val="en-US"/>
        </w:rPr>
      </w:pPr>
      <w:r w:rsidRPr="00163CF3">
        <w:rPr>
          <w:rFonts w:ascii="Calibri" w:hAnsi="Calibri" w:cs="Calibri"/>
          <w:szCs w:val="22"/>
          <w:lang w:val="en-US"/>
        </w:rPr>
        <w:t>Corporate history</w:t>
      </w:r>
    </w:p>
    <w:p w14:paraId="6F0D023E" w14:textId="29281767" w:rsidR="00F654A8" w:rsidRDefault="00F654A8" w:rsidP="00F654A8">
      <w:pPr>
        <w:rPr>
          <w:lang w:val="en-US"/>
        </w:rPr>
      </w:pPr>
      <w:proofErr w:type="spellStart"/>
      <w:r w:rsidRPr="00F654A8">
        <w:rPr>
          <w:lang w:val="en-US"/>
        </w:rPr>
        <w:t>Upwork</w:t>
      </w:r>
      <w:proofErr w:type="spellEnd"/>
      <w:r w:rsidRPr="00F654A8">
        <w:rPr>
          <w:lang w:val="en-US"/>
        </w:rPr>
        <w:t xml:space="preserve">, a leading freelancing platform, was established in 2015 through the merger of </w:t>
      </w:r>
      <w:proofErr w:type="spellStart"/>
      <w:r w:rsidRPr="00F654A8">
        <w:rPr>
          <w:b/>
          <w:bCs/>
          <w:lang w:val="en-US"/>
        </w:rPr>
        <w:t>Elance</w:t>
      </w:r>
      <w:proofErr w:type="spellEnd"/>
      <w:r w:rsidRPr="00F654A8">
        <w:rPr>
          <w:lang w:val="en-US"/>
        </w:rPr>
        <w:t xml:space="preserve"> and </w:t>
      </w:r>
      <w:proofErr w:type="spellStart"/>
      <w:r w:rsidRPr="00F654A8">
        <w:rPr>
          <w:b/>
          <w:bCs/>
          <w:lang w:val="en-US"/>
        </w:rPr>
        <w:t>oDesk</w:t>
      </w:r>
      <w:proofErr w:type="spellEnd"/>
      <w:r w:rsidRPr="00F654A8">
        <w:rPr>
          <w:lang w:val="en-US"/>
        </w:rPr>
        <w:t xml:space="preserve">, two pioneering companies in the online freelancing industry. </w:t>
      </w:r>
      <w:proofErr w:type="spellStart"/>
      <w:r w:rsidRPr="00F654A8">
        <w:rPr>
          <w:lang w:val="en-US"/>
        </w:rPr>
        <w:t>Elance</w:t>
      </w:r>
      <w:proofErr w:type="spellEnd"/>
      <w:r w:rsidRPr="00F654A8">
        <w:rPr>
          <w:lang w:val="en-US"/>
        </w:rPr>
        <w:t xml:space="preserve">, founded in 1999 by </w:t>
      </w:r>
      <w:proofErr w:type="spellStart"/>
      <w:r w:rsidRPr="00F654A8">
        <w:rPr>
          <w:lang w:val="en-US"/>
        </w:rPr>
        <w:t>Beerud</w:t>
      </w:r>
      <w:proofErr w:type="spellEnd"/>
      <w:r w:rsidRPr="00F654A8">
        <w:rPr>
          <w:lang w:val="en-US"/>
        </w:rPr>
        <w:t xml:space="preserve"> </w:t>
      </w:r>
      <w:proofErr w:type="spellStart"/>
      <w:r w:rsidRPr="00F654A8">
        <w:rPr>
          <w:lang w:val="en-US"/>
        </w:rPr>
        <w:t>Sheth</w:t>
      </w:r>
      <w:proofErr w:type="spellEnd"/>
      <w:r w:rsidRPr="00F654A8">
        <w:rPr>
          <w:lang w:val="en-US"/>
        </w:rPr>
        <w:t xml:space="preserve"> and </w:t>
      </w:r>
      <w:proofErr w:type="spellStart"/>
      <w:r w:rsidRPr="00F654A8">
        <w:rPr>
          <w:lang w:val="en-US"/>
        </w:rPr>
        <w:t>Srini</w:t>
      </w:r>
      <w:proofErr w:type="spellEnd"/>
      <w:r w:rsidRPr="00F654A8">
        <w:rPr>
          <w:lang w:val="en-US"/>
        </w:rPr>
        <w:t xml:space="preserve"> </w:t>
      </w:r>
      <w:proofErr w:type="spellStart"/>
      <w:r w:rsidRPr="00F654A8">
        <w:rPr>
          <w:lang w:val="en-US"/>
        </w:rPr>
        <w:t>Anumolu</w:t>
      </w:r>
      <w:proofErr w:type="spellEnd"/>
      <w:r w:rsidRPr="00F654A8">
        <w:rPr>
          <w:lang w:val="en-US"/>
        </w:rPr>
        <w:t xml:space="preserve">, and </w:t>
      </w:r>
      <w:proofErr w:type="spellStart"/>
      <w:r w:rsidRPr="00F654A8">
        <w:rPr>
          <w:lang w:val="en-US"/>
        </w:rPr>
        <w:t>oDesk</w:t>
      </w:r>
      <w:proofErr w:type="spellEnd"/>
      <w:r w:rsidRPr="00F654A8">
        <w:rPr>
          <w:lang w:val="en-US"/>
        </w:rPr>
        <w:t xml:space="preserve">, founded in 2003 by </w:t>
      </w:r>
      <w:proofErr w:type="spellStart"/>
      <w:r w:rsidRPr="00F654A8">
        <w:rPr>
          <w:lang w:val="en-US"/>
        </w:rPr>
        <w:t>Odysseas</w:t>
      </w:r>
      <w:proofErr w:type="spellEnd"/>
      <w:r w:rsidRPr="00F654A8">
        <w:rPr>
          <w:lang w:val="en-US"/>
        </w:rPr>
        <w:t xml:space="preserve"> </w:t>
      </w:r>
      <w:proofErr w:type="spellStart"/>
      <w:r w:rsidRPr="00F654A8">
        <w:rPr>
          <w:lang w:val="en-US"/>
        </w:rPr>
        <w:t>Tsatalos</w:t>
      </w:r>
      <w:proofErr w:type="spellEnd"/>
      <w:r w:rsidRPr="00F654A8">
        <w:rPr>
          <w:lang w:val="en-US"/>
        </w:rPr>
        <w:t xml:space="preserve"> and </w:t>
      </w:r>
      <w:proofErr w:type="spellStart"/>
      <w:r w:rsidRPr="00F654A8">
        <w:rPr>
          <w:lang w:val="en-US"/>
        </w:rPr>
        <w:t>Stratis</w:t>
      </w:r>
      <w:proofErr w:type="spellEnd"/>
      <w:r w:rsidRPr="00F654A8">
        <w:rPr>
          <w:lang w:val="en-US"/>
        </w:rPr>
        <w:t xml:space="preserve"> </w:t>
      </w:r>
      <w:proofErr w:type="spellStart"/>
      <w:r w:rsidRPr="00F654A8">
        <w:rPr>
          <w:lang w:val="en-US"/>
        </w:rPr>
        <w:t>Karamanlakis</w:t>
      </w:r>
      <w:proofErr w:type="spellEnd"/>
      <w:r w:rsidRPr="00F654A8">
        <w:rPr>
          <w:lang w:val="en-US"/>
        </w:rPr>
        <w:t xml:space="preserve">, both sought to revolutionize the way businesses and freelancers connected and collaborated online. The merger combined the strengths and user bases of both platforms, creating a unified marketplace under the new brand name, </w:t>
      </w:r>
      <w:proofErr w:type="spellStart"/>
      <w:r w:rsidRPr="00F654A8">
        <w:rPr>
          <w:lang w:val="en-US"/>
        </w:rPr>
        <w:t>Upwork</w:t>
      </w:r>
      <w:proofErr w:type="spellEnd"/>
      <w:r w:rsidR="00010B77">
        <w:rPr>
          <w:lang w:val="en-US"/>
        </w:rPr>
        <w:t xml:space="preserve"> </w:t>
      </w:r>
      <w:sdt>
        <w:sdtPr>
          <w:rPr>
            <w:lang w:val="en-US"/>
          </w:rPr>
          <w:id w:val="1782219257"/>
          <w:citation/>
        </w:sdtPr>
        <w:sdtContent>
          <w:r w:rsidRPr="00F654A8">
            <w:rPr>
              <w:lang w:val="en-US"/>
            </w:rPr>
            <w:fldChar w:fldCharType="begin"/>
          </w:r>
          <w:r w:rsidRPr="00F654A8">
            <w:rPr>
              <w:lang w:val="en-US"/>
            </w:rPr>
            <w:instrText xml:space="preserve"> CITATION Mel24 \l 1033 </w:instrText>
          </w:r>
          <w:r w:rsidRPr="00F654A8">
            <w:rPr>
              <w:lang w:val="en-US"/>
            </w:rPr>
            <w:fldChar w:fldCharType="separate"/>
          </w:r>
          <w:r w:rsidRPr="00F654A8">
            <w:rPr>
              <w:noProof/>
              <w:lang w:val="en-US"/>
            </w:rPr>
            <w:t>(Melidoniotis, 2024)</w:t>
          </w:r>
          <w:r w:rsidRPr="00F654A8">
            <w:rPr>
              <w:lang w:val="en-US"/>
            </w:rPr>
            <w:fldChar w:fldCharType="end"/>
          </w:r>
        </w:sdtContent>
      </w:sdt>
      <w:r w:rsidRPr="00F654A8">
        <w:rPr>
          <w:lang w:val="en-US"/>
        </w:rPr>
        <w:t>. </w:t>
      </w:r>
    </w:p>
    <w:p w14:paraId="1E857BDD" w14:textId="0AD70B29" w:rsidR="00D75724" w:rsidRDefault="00D75724" w:rsidP="00F654A8">
      <w:pPr>
        <w:rPr>
          <w:lang w:val="en-US"/>
        </w:rPr>
      </w:pPr>
      <w:r w:rsidRPr="00D75724">
        <w:rPr>
          <w:noProof/>
          <w:lang w:val="en-US"/>
        </w:rPr>
        <mc:AlternateContent>
          <mc:Choice Requires="wps">
            <w:drawing>
              <wp:anchor distT="45720" distB="45720" distL="114300" distR="114300" simplePos="0" relativeHeight="251658256" behindDoc="0" locked="0" layoutInCell="1" allowOverlap="1" wp14:anchorId="175B1200" wp14:editId="27F3F8D0">
                <wp:simplePos x="0" y="0"/>
                <wp:positionH relativeFrom="margin">
                  <wp:posOffset>700405</wp:posOffset>
                </wp:positionH>
                <wp:positionV relativeFrom="paragraph">
                  <wp:posOffset>119854</wp:posOffset>
                </wp:positionV>
                <wp:extent cx="2926715" cy="750570"/>
                <wp:effectExtent l="0" t="0" r="26035" b="11430"/>
                <wp:wrapSquare wrapText="bothSides"/>
                <wp:docPr id="1681412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715" cy="750570"/>
                        </a:xfrm>
                        <a:prstGeom prst="rect">
                          <a:avLst/>
                        </a:prstGeom>
                        <a:solidFill>
                          <a:srgbClr val="FFFFFF"/>
                        </a:solidFill>
                        <a:ln w="9525">
                          <a:solidFill>
                            <a:srgbClr val="000000"/>
                          </a:solidFill>
                          <a:miter lim="800000"/>
                          <a:headEnd/>
                          <a:tailEnd/>
                        </a:ln>
                      </wps:spPr>
                      <wps:txbx>
                        <w:txbxContent>
                          <w:p w14:paraId="4517D362" w14:textId="44B9D377" w:rsidR="00D75724" w:rsidRPr="00D75724" w:rsidRDefault="00D75724" w:rsidP="00D75724">
                            <w:pPr>
                              <w:pStyle w:val="NormalWeb"/>
                              <w:rPr>
                                <w:sz w:val="24"/>
                                <w:lang w:val="en-US"/>
                              </w:rPr>
                            </w:pPr>
                            <w:r w:rsidRPr="00D75724">
                              <w:rPr>
                                <w:rFonts w:hAnsi="Symbol"/>
                                <w:sz w:val="24"/>
                                <w:lang w:val="en-US"/>
                              </w:rPr>
                              <w:t></w:t>
                            </w:r>
                            <w:r w:rsidRPr="00D75724">
                              <w:rPr>
                                <w:sz w:val="24"/>
                                <w:lang w:val="en-US"/>
                              </w:rPr>
                              <w:t xml:space="preserve">  Founders’ names</w:t>
                            </w:r>
                          </w:p>
                          <w:p w14:paraId="3E15323D" w14:textId="77777777" w:rsidR="00D75724" w:rsidRPr="00D75724" w:rsidRDefault="00D75724" w:rsidP="00D75724">
                            <w:pPr>
                              <w:spacing w:before="100" w:beforeAutospacing="1" w:after="100" w:afterAutospacing="1"/>
                              <w:rPr>
                                <w:sz w:val="24"/>
                                <w:lang w:val="en-US"/>
                              </w:rPr>
                            </w:pPr>
                            <w:r w:rsidRPr="00D75724">
                              <w:rPr>
                                <w:rFonts w:hAnsi="Symbol"/>
                                <w:sz w:val="24"/>
                                <w:lang w:val="en-US"/>
                              </w:rPr>
                              <w:t></w:t>
                            </w:r>
                            <w:r w:rsidRPr="00D75724">
                              <w:rPr>
                                <w:sz w:val="24"/>
                                <w:lang w:val="en-US"/>
                              </w:rPr>
                              <w:t xml:space="preserve">  Merger rationale (descriptive only)</w:t>
                            </w:r>
                          </w:p>
                          <w:p w14:paraId="45C2AF91" w14:textId="17AF8CD0" w:rsidR="00D75724" w:rsidRPr="00D75724" w:rsidRDefault="00D7572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B1200" id="_x0000_s1029" type="#_x0000_t202" style="position:absolute;margin-left:55.15pt;margin-top:9.45pt;width:230.45pt;height:59.1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">
                <v:textbox>
                  <w:txbxContent>
                    <w:p w14:paraId="4517D362" w14:textId="44B9D377" w:rsidR="00D75724" w:rsidRPr="00D75724" w:rsidRDefault="00D75724" w:rsidP="00D75724">
                      <w:pPr>
                        <w:pStyle w:val="NormalWeb"/>
                        <w:rPr>
                          <w:sz w:val="24"/>
                          <w:lang w:val="en-US"/>
                        </w:rPr>
                      </w:pPr>
                      <w:r w:rsidRPr="00D75724">
                        <w:rPr>
                          <w:rFonts w:hAnsi="Symbol"/>
                          <w:sz w:val="24"/>
                          <w:lang w:val="en-US"/>
                        </w:rPr>
                        <w:t></w:t>
                      </w:r>
                      <w:r w:rsidRPr="00D75724">
                        <w:rPr>
                          <w:sz w:val="24"/>
                          <w:lang w:val="en-US"/>
                        </w:rPr>
                        <w:t xml:space="preserve">  Founders’ names</w:t>
                      </w:r>
                    </w:p>
                    <w:p w14:paraId="3E15323D" w14:textId="77777777" w:rsidR="00D75724" w:rsidRPr="00D75724" w:rsidRDefault="00D75724" w:rsidP="00D75724">
                      <w:pPr>
                        <w:spacing w:before="100" w:beforeAutospacing="1" w:after="100" w:afterAutospacing="1"/>
                        <w:rPr>
                          <w:sz w:val="24"/>
                          <w:lang w:val="en-US"/>
                        </w:rPr>
                      </w:pPr>
                      <w:r w:rsidRPr="00D75724">
                        <w:rPr>
                          <w:rFonts w:hAnsi="Symbol"/>
                          <w:sz w:val="24"/>
                          <w:lang w:val="en-US"/>
                        </w:rPr>
                        <w:t></w:t>
                      </w:r>
                      <w:r w:rsidRPr="00D75724">
                        <w:rPr>
                          <w:sz w:val="24"/>
                          <w:lang w:val="en-US"/>
                        </w:rPr>
                        <w:t xml:space="preserve">  Merger rationale (descriptive only)</w:t>
                      </w:r>
                    </w:p>
                    <w:p w14:paraId="45C2AF91" w14:textId="17AF8CD0" w:rsidR="00D75724" w:rsidRPr="00D75724" w:rsidRDefault="00D75724">
                      <w:pPr>
                        <w:rPr>
                          <w:lang w:val="en-US"/>
                        </w:rPr>
                      </w:pPr>
                    </w:p>
                  </w:txbxContent>
                </v:textbox>
                <w10:wrap type="square" anchorx="margin"/>
              </v:shape>
            </w:pict>
          </mc:Fallback>
        </mc:AlternateContent>
      </w:r>
    </w:p>
    <w:p w14:paraId="576617F7" w14:textId="77777777" w:rsidR="00D75724" w:rsidRDefault="00D75724" w:rsidP="00F654A8">
      <w:pPr>
        <w:rPr>
          <w:lang w:val="en-US"/>
        </w:rPr>
      </w:pPr>
    </w:p>
    <w:p w14:paraId="2B08E414" w14:textId="6E6A37ED" w:rsidR="00D75724" w:rsidRDefault="00D75724" w:rsidP="00F654A8">
      <w:pPr>
        <w:rPr>
          <w:lang w:val="en-US"/>
        </w:rPr>
      </w:pPr>
    </w:p>
    <w:p w14:paraId="3F9CDEE3" w14:textId="77777777" w:rsidR="00D75724" w:rsidRDefault="00D75724" w:rsidP="00F654A8">
      <w:pPr>
        <w:rPr>
          <w:lang w:val="en-US"/>
        </w:rPr>
      </w:pPr>
    </w:p>
    <w:p w14:paraId="7670FF66" w14:textId="0FB204E8" w:rsidR="00E87A8E" w:rsidRDefault="00E87A8E" w:rsidP="00F654A8">
      <w:pPr>
        <w:rPr>
          <w:lang w:val="en-US"/>
        </w:rPr>
      </w:pPr>
    </w:p>
    <w:p w14:paraId="12121C06" w14:textId="743CC06D" w:rsidR="008206B9" w:rsidRPr="00163CF3" w:rsidRDefault="008206B9" w:rsidP="008206B9">
      <w:pPr>
        <w:spacing w:after="0"/>
        <w:rPr>
          <w:rFonts w:ascii="Calibri" w:hAnsi="Calibri" w:cs="Calibri"/>
          <w:sz w:val="32"/>
          <w:szCs w:val="32"/>
          <w:lang w:val="en-US"/>
        </w:rPr>
      </w:pPr>
      <w:r w:rsidRPr="00163CF3">
        <w:rPr>
          <w:rFonts w:ascii="Calibri" w:hAnsi="Calibri" w:cs="Calibri"/>
          <w:b/>
          <w:bCs/>
          <w:sz w:val="32"/>
          <w:szCs w:val="32"/>
          <w:lang w:val="en-US"/>
        </w:rPr>
        <w:t>4.1</w:t>
      </w:r>
      <w:r>
        <w:rPr>
          <w:rFonts w:ascii="Calibri" w:hAnsi="Calibri" w:cs="Calibri"/>
          <w:b/>
          <w:bCs/>
          <w:sz w:val="32"/>
          <w:szCs w:val="32"/>
          <w:lang w:val="en-US"/>
        </w:rPr>
        <w:t>.</w:t>
      </w:r>
      <w:r w:rsidR="00236E42">
        <w:rPr>
          <w:rFonts w:ascii="Calibri" w:hAnsi="Calibri" w:cs="Calibri"/>
          <w:b/>
          <w:bCs/>
          <w:sz w:val="32"/>
          <w:szCs w:val="32"/>
          <w:lang w:val="en-US"/>
        </w:rPr>
        <w:t>2</w:t>
      </w:r>
      <w:r w:rsidR="006D7858">
        <w:rPr>
          <w:rFonts w:ascii="Calibri" w:hAnsi="Calibri" w:cs="Calibri"/>
          <w:b/>
          <w:bCs/>
          <w:sz w:val="32"/>
          <w:szCs w:val="32"/>
          <w:lang w:val="en-US"/>
        </w:rPr>
        <w:t xml:space="preserve"> </w:t>
      </w:r>
      <w:r w:rsidRPr="00163CF3">
        <w:rPr>
          <w:rFonts w:ascii="Calibri" w:hAnsi="Calibri" w:cs="Calibri"/>
          <w:b/>
          <w:bCs/>
          <w:sz w:val="32"/>
          <w:szCs w:val="32"/>
          <w:lang w:val="en-US"/>
        </w:rPr>
        <w:t xml:space="preserve"> </w:t>
      </w:r>
      <w:r w:rsidR="00B52F8A">
        <w:rPr>
          <w:rFonts w:ascii="Calibri" w:hAnsi="Calibri" w:cs="Calibri"/>
          <w:b/>
          <w:bCs/>
          <w:sz w:val="32"/>
          <w:szCs w:val="32"/>
          <w:lang w:val="en-US"/>
        </w:rPr>
        <w:t>mission and platform scope</w:t>
      </w:r>
    </w:p>
    <w:p w14:paraId="553136DD" w14:textId="77777777" w:rsidR="003A7FF2" w:rsidRDefault="003A7FF2" w:rsidP="00E43982">
      <w:pPr>
        <w:rPr>
          <w:lang w:val="en-US"/>
        </w:rPr>
      </w:pPr>
    </w:p>
    <w:p w14:paraId="7FEACF9E" w14:textId="77450761" w:rsidR="00A50541" w:rsidRDefault="00A50541" w:rsidP="00E43982">
      <w:pPr>
        <w:rPr>
          <w:lang w:val="en-US"/>
        </w:rPr>
      </w:pPr>
      <w:proofErr w:type="spellStart"/>
      <w:r>
        <w:rPr>
          <w:lang w:val="en-US"/>
        </w:rPr>
        <w:t>Upwork</w:t>
      </w:r>
      <w:proofErr w:type="spellEnd"/>
      <w:r>
        <w:rPr>
          <w:lang w:val="en-US"/>
        </w:rPr>
        <w:t xml:space="preserve"> connects businesses with independent professionals and agencies globally, offering a variety of services across different industries and skill sets.  </w:t>
      </w:r>
      <w:proofErr w:type="spellStart"/>
      <w:r>
        <w:rPr>
          <w:lang w:val="en-US"/>
        </w:rPr>
        <w:t>Upwork</w:t>
      </w:r>
      <w:proofErr w:type="spellEnd"/>
      <w:r>
        <w:rPr>
          <w:lang w:val="en-US"/>
        </w:rPr>
        <w:t xml:space="preserve"> provides businesses access to a large pool of talent while allowing freelancers to find projects that suit their skills and preferences.</w:t>
      </w:r>
    </w:p>
    <w:p w14:paraId="10584E8E" w14:textId="77777777" w:rsidR="000F215F" w:rsidRPr="000F215F" w:rsidRDefault="000F215F" w:rsidP="00A62752">
      <w:pPr>
        <w:pStyle w:val="Heading2"/>
        <w:rPr>
          <w:b w:val="0"/>
          <w:bCs w:val="0"/>
          <w:color w:val="BF4E14" w:themeColor="accent2" w:themeShade="BF"/>
        </w:rPr>
      </w:pPr>
      <w:r w:rsidRPr="000F215F">
        <w:t>Types of projects and transactions</w:t>
      </w:r>
    </w:p>
    <w:p w14:paraId="26CA5509" w14:textId="77777777" w:rsidR="000F215F" w:rsidRPr="000F215F" w:rsidRDefault="000F215F" w:rsidP="000F215F">
      <w:pPr>
        <w:rPr>
          <w:lang w:val="en-US"/>
        </w:rPr>
      </w:pPr>
      <w:proofErr w:type="spellStart"/>
      <w:r w:rsidRPr="000F215F">
        <w:rPr>
          <w:lang w:val="en-US"/>
        </w:rPr>
        <w:t>Upwork</w:t>
      </w:r>
      <w:proofErr w:type="spellEnd"/>
      <w:r w:rsidRPr="000F215F">
        <w:rPr>
          <w:lang w:val="en-US"/>
        </w:rPr>
        <w:t xml:space="preserve"> supports a vast array of project types, catering to the needs of both freelancers and clients. The platform facilitates both short-term tasks and long-term projects, allowing users to choose from various engagement models. </w:t>
      </w:r>
    </w:p>
    <w:p w14:paraId="7A8600D3" w14:textId="77777777" w:rsidR="00F43F04" w:rsidRPr="00F43F04" w:rsidRDefault="00F43F04" w:rsidP="00F43F04">
      <w:pPr>
        <w:rPr>
          <w:lang w:val="en-US"/>
        </w:rPr>
      </w:pPr>
      <w:r w:rsidRPr="00F43F04">
        <w:rPr>
          <w:lang w:val="en-US"/>
        </w:rPr>
        <w:t xml:space="preserve"> It supports projects from short-term tasks to long-term engagements and facilitates both hourly and fixed-price contracts. </w:t>
      </w:r>
    </w:p>
    <w:p w14:paraId="01DA92CC" w14:textId="77777777" w:rsidR="00F43F04" w:rsidRPr="00F43F04" w:rsidRDefault="00F43F04" w:rsidP="00F43F04">
      <w:pPr>
        <w:rPr>
          <w:lang w:val="en-US"/>
        </w:rPr>
      </w:pPr>
      <w:r w:rsidRPr="00F43F04">
        <w:rPr>
          <w:lang w:val="en-US"/>
        </w:rPr>
        <w:lastRenderedPageBreak/>
        <w:t>The platform supports projects ranging from short-term tasks to long-term engagements and allows for both hourly and fixed-price contracts.</w:t>
      </w:r>
    </w:p>
    <w:p w14:paraId="66975774" w14:textId="77777777" w:rsidR="00BB4B5D" w:rsidRDefault="00BB4B5D" w:rsidP="000F215F">
      <w:pPr>
        <w:rPr>
          <w:lang w:val="en-US"/>
        </w:rPr>
      </w:pPr>
    </w:p>
    <w:p w14:paraId="4F26B79E" w14:textId="093985E0" w:rsidR="00BB4B5D" w:rsidRDefault="00BB4B5D" w:rsidP="00A62752">
      <w:pPr>
        <w:pStyle w:val="Heading-3"/>
      </w:pPr>
      <w:r>
        <w:t>Hourly vs Fixed-Price</w:t>
      </w:r>
    </w:p>
    <w:p w14:paraId="255F9171" w14:textId="2F7E313C" w:rsidR="00BB4B5D" w:rsidRDefault="00BB4B5D" w:rsidP="000F215F">
      <w:pPr>
        <w:rPr>
          <w:lang w:val="en-US"/>
        </w:rPr>
      </w:pPr>
      <w:r>
        <w:rPr>
          <w:lang w:val="en-US"/>
        </w:rPr>
        <w:t xml:space="preserve">Hourly projects are billed based on the freelancer's hours worked and are common in software development and customer service, with </w:t>
      </w:r>
      <w:proofErr w:type="spellStart"/>
      <w:r>
        <w:rPr>
          <w:lang w:val="en-US"/>
        </w:rPr>
        <w:t>Upwork’s</w:t>
      </w:r>
      <w:proofErr w:type="spellEnd"/>
      <w:r>
        <w:rPr>
          <w:lang w:val="en-US"/>
        </w:rPr>
        <w:t xml:space="preserve"> Time Tracker ensuring accurate logging for transparency</w:t>
      </w:r>
      <w:r w:rsidR="008F041A">
        <w:rPr>
          <w:lang w:val="en-US"/>
        </w:rPr>
        <w:t xml:space="preserve"> </w:t>
      </w:r>
      <w:r w:rsidR="008F041A" w:rsidRPr="000F215F">
        <w:rPr>
          <w:lang w:val="en-US"/>
        </w:rPr>
        <w:t xml:space="preserve"> </w:t>
      </w:r>
      <w:sdt>
        <w:sdtPr>
          <w:rPr>
            <w:lang w:val="en-US"/>
          </w:rPr>
          <w:id w:val="1572777011"/>
          <w:citation/>
        </w:sdtPr>
        <w:sdtContent>
          <w:r w:rsidR="000F215F" w:rsidRPr="000F215F">
            <w:rPr>
              <w:lang w:val="en-US"/>
            </w:rPr>
            <w:fldChar w:fldCharType="begin"/>
          </w:r>
          <w:r w:rsidR="000F215F" w:rsidRPr="000F215F">
            <w:rPr>
              <w:lang w:val="en-US"/>
            </w:rPr>
            <w:instrText xml:space="preserve">CITATION Cle201 \l 1033 </w:instrText>
          </w:r>
          <w:r w:rsidR="000F215F" w:rsidRPr="000F215F">
            <w:rPr>
              <w:lang w:val="en-US"/>
            </w:rPr>
            <w:fldChar w:fldCharType="separate"/>
          </w:r>
          <w:r w:rsidR="000F215F" w:rsidRPr="000F215F">
            <w:rPr>
              <w:noProof/>
              <w:lang w:val="en-US"/>
            </w:rPr>
            <w:t>(Clennett, 2020)</w:t>
          </w:r>
          <w:r w:rsidR="000F215F" w:rsidRPr="000F215F">
            <w:rPr>
              <w:lang w:val="en-US"/>
            </w:rPr>
            <w:fldChar w:fldCharType="end"/>
          </w:r>
        </w:sdtContent>
      </w:sdt>
      <w:r>
        <w:rPr>
          <w:lang w:val="en-US"/>
        </w:rPr>
        <w:t>. Fixed-price projects, on the other hand, have a predetermined budget agreed upon before starting and are popular in graphic design and writing, allowing for milestone payments as specific tasks are completed</w:t>
      </w:r>
      <w:r w:rsidR="008F041A">
        <w:rPr>
          <w:lang w:val="en-US"/>
        </w:rPr>
        <w:t xml:space="preserve"> </w:t>
      </w:r>
      <w:sdt>
        <w:sdtPr>
          <w:rPr>
            <w:lang w:val="en-US"/>
          </w:rPr>
          <w:id w:val="-1761287030"/>
          <w:citation/>
        </w:sdtPr>
        <w:sdtContent>
          <w:r w:rsidR="000F215F" w:rsidRPr="000F215F">
            <w:rPr>
              <w:lang w:val="en-US"/>
            </w:rPr>
            <w:fldChar w:fldCharType="begin"/>
          </w:r>
          <w:r w:rsidR="000F215F" w:rsidRPr="000F215F">
            <w:rPr>
              <w:lang w:val="en-US"/>
            </w:rPr>
            <w:instrText xml:space="preserve"> CITATION Bec23 \l 1033 </w:instrText>
          </w:r>
          <w:r w:rsidR="000F215F" w:rsidRPr="000F215F">
            <w:rPr>
              <w:lang w:val="en-US"/>
            </w:rPr>
            <w:fldChar w:fldCharType="separate"/>
          </w:r>
          <w:r w:rsidR="000F215F" w:rsidRPr="000F215F">
            <w:rPr>
              <w:noProof/>
              <w:lang w:val="en-US"/>
            </w:rPr>
            <w:t>(Beckman, 2023)</w:t>
          </w:r>
          <w:r w:rsidR="000F215F" w:rsidRPr="000F215F">
            <w:rPr>
              <w:lang w:val="en-US"/>
            </w:rPr>
            <w:fldChar w:fldCharType="end"/>
          </w:r>
        </w:sdtContent>
      </w:sdt>
      <w:r>
        <w:rPr>
          <w:lang w:val="en-US"/>
        </w:rPr>
        <w:t>.</w:t>
      </w:r>
    </w:p>
    <w:p w14:paraId="003C9ADD" w14:textId="77777777" w:rsidR="000F215F" w:rsidRPr="000F215F" w:rsidRDefault="000F215F" w:rsidP="00476F7C">
      <w:pPr>
        <w:pStyle w:val="Heading-3"/>
        <w:rPr>
          <w:color w:val="C00000"/>
        </w:rPr>
      </w:pPr>
      <w:r w:rsidRPr="000F215F">
        <w:t xml:space="preserve">Project categories: </w:t>
      </w:r>
    </w:p>
    <w:p w14:paraId="300DBAFF" w14:textId="77777777" w:rsidR="000F215F" w:rsidRPr="000F215F" w:rsidRDefault="000F215F" w:rsidP="000F215F">
      <w:pPr>
        <w:rPr>
          <w:lang w:val="en-US"/>
        </w:rPr>
      </w:pPr>
      <w:proofErr w:type="spellStart"/>
      <w:r w:rsidRPr="000F215F">
        <w:rPr>
          <w:lang w:val="en-US"/>
        </w:rPr>
        <w:t>Upwork's</w:t>
      </w:r>
      <w:proofErr w:type="spellEnd"/>
      <w:r w:rsidRPr="000F215F">
        <w:rPr>
          <w:lang w:val="en-US"/>
        </w:rPr>
        <w:t xml:space="preserve"> project categories include:</w:t>
      </w:r>
    </w:p>
    <w:p w14:paraId="19CB90A6" w14:textId="77777777" w:rsidR="000F215F" w:rsidRPr="000F215F" w:rsidRDefault="000F215F" w:rsidP="000F215F">
      <w:pPr>
        <w:numPr>
          <w:ilvl w:val="0"/>
          <w:numId w:val="5"/>
        </w:numPr>
        <w:rPr>
          <w:lang w:val="en-US"/>
        </w:rPr>
      </w:pPr>
      <w:r w:rsidRPr="000F215F">
        <w:rPr>
          <w:b/>
          <w:bCs/>
          <w:lang w:val="en-US"/>
        </w:rPr>
        <w:t>Web, mobile, and software development</w:t>
      </w:r>
      <w:r w:rsidRPr="000F215F">
        <w:rPr>
          <w:lang w:val="en-US"/>
        </w:rPr>
        <w:t>: Projects related to creating websites, mobile apps, and software applications.</w:t>
      </w:r>
    </w:p>
    <w:p w14:paraId="3178E129" w14:textId="77777777" w:rsidR="000F215F" w:rsidRPr="000F215F" w:rsidRDefault="000F215F" w:rsidP="000F215F">
      <w:pPr>
        <w:numPr>
          <w:ilvl w:val="0"/>
          <w:numId w:val="5"/>
        </w:numPr>
        <w:rPr>
          <w:lang w:val="en-US"/>
        </w:rPr>
      </w:pPr>
      <w:r w:rsidRPr="000F215F">
        <w:rPr>
          <w:b/>
          <w:bCs/>
          <w:lang w:val="en-US"/>
        </w:rPr>
        <w:t>Design and creative</w:t>
      </w:r>
      <w:r w:rsidRPr="000F215F">
        <w:rPr>
          <w:lang w:val="en-US"/>
        </w:rPr>
        <w:t>: Graphic design, video production, animation, and other creative projects.</w:t>
      </w:r>
    </w:p>
    <w:p w14:paraId="0562A5DC" w14:textId="77777777" w:rsidR="000F215F" w:rsidRPr="000F215F" w:rsidRDefault="000F215F" w:rsidP="000F215F">
      <w:pPr>
        <w:numPr>
          <w:ilvl w:val="0"/>
          <w:numId w:val="5"/>
        </w:numPr>
        <w:rPr>
          <w:lang w:val="en-US"/>
        </w:rPr>
      </w:pPr>
      <w:r w:rsidRPr="000F215F">
        <w:rPr>
          <w:b/>
          <w:bCs/>
          <w:lang w:val="en-US"/>
        </w:rPr>
        <w:t>Writing and translation</w:t>
      </w:r>
      <w:r w:rsidRPr="000F215F">
        <w:rPr>
          <w:lang w:val="en-US"/>
        </w:rPr>
        <w:t>: Content creation, copywriting, technical writing, and translation services.</w:t>
      </w:r>
    </w:p>
    <w:p w14:paraId="348192BC" w14:textId="77777777" w:rsidR="000F215F" w:rsidRPr="000F215F" w:rsidRDefault="000F215F" w:rsidP="000F215F">
      <w:pPr>
        <w:numPr>
          <w:ilvl w:val="0"/>
          <w:numId w:val="5"/>
        </w:numPr>
        <w:rPr>
          <w:lang w:val="en-US"/>
        </w:rPr>
      </w:pPr>
      <w:r w:rsidRPr="000F215F">
        <w:rPr>
          <w:b/>
          <w:bCs/>
          <w:lang w:val="en-US"/>
        </w:rPr>
        <w:t>Sales and marketing</w:t>
      </w:r>
      <w:r w:rsidRPr="000F215F">
        <w:rPr>
          <w:lang w:val="en-US"/>
        </w:rPr>
        <w:t>: Digital marketing, SEO, social media management, and lead generation.</w:t>
      </w:r>
    </w:p>
    <w:p w14:paraId="69E6F768" w14:textId="77777777" w:rsidR="000F215F" w:rsidRPr="000F215F" w:rsidRDefault="000F215F" w:rsidP="000F215F">
      <w:pPr>
        <w:numPr>
          <w:ilvl w:val="0"/>
          <w:numId w:val="5"/>
        </w:numPr>
        <w:rPr>
          <w:lang w:val="en-US"/>
        </w:rPr>
      </w:pPr>
      <w:r w:rsidRPr="000F215F">
        <w:rPr>
          <w:b/>
          <w:bCs/>
          <w:lang w:val="en-US"/>
        </w:rPr>
        <w:t>Admin support</w:t>
      </w:r>
      <w:r w:rsidRPr="000F215F">
        <w:rPr>
          <w:lang w:val="en-US"/>
        </w:rPr>
        <w:t>: Virtual assistance, data entry, and customer service.</w:t>
      </w:r>
    </w:p>
    <w:p w14:paraId="5CAE4B10" w14:textId="77777777" w:rsidR="000F215F" w:rsidRPr="000F215F" w:rsidRDefault="000F215F" w:rsidP="000F215F">
      <w:pPr>
        <w:numPr>
          <w:ilvl w:val="0"/>
          <w:numId w:val="5"/>
        </w:numPr>
        <w:rPr>
          <w:lang w:val="en-US"/>
        </w:rPr>
      </w:pPr>
      <w:r w:rsidRPr="000F215F">
        <w:rPr>
          <w:b/>
          <w:bCs/>
          <w:lang w:val="en-US"/>
        </w:rPr>
        <w:t>Finance and accounting</w:t>
      </w:r>
      <w:r w:rsidRPr="000F215F">
        <w:rPr>
          <w:lang w:val="en-US"/>
        </w:rPr>
        <w:t xml:space="preserve">: Bookkeeping, financial analysis, and consulting </w:t>
      </w:r>
      <w:sdt>
        <w:sdtPr>
          <w:rPr>
            <w:lang w:val="en-US"/>
          </w:rPr>
          <w:id w:val="1717003499"/>
          <w:citation/>
        </w:sdtPr>
        <w:sdtContent>
          <w:r w:rsidRPr="000F215F">
            <w:rPr>
              <w:lang w:val="en-US"/>
            </w:rPr>
            <w:fldChar w:fldCharType="begin"/>
          </w:r>
          <w:r w:rsidRPr="000F215F">
            <w:rPr>
              <w:lang w:val="en-US"/>
            </w:rPr>
            <w:instrText xml:space="preserve">CITATION fre24 \l 1033 </w:instrText>
          </w:r>
          <w:r w:rsidRPr="000F215F">
            <w:rPr>
              <w:lang w:val="en-US"/>
            </w:rPr>
            <w:fldChar w:fldCharType="separate"/>
          </w:r>
          <w:r w:rsidRPr="000F215F">
            <w:rPr>
              <w:noProof/>
              <w:lang w:val="en-US"/>
            </w:rPr>
            <w:t>(Freelancermap GmbH, 2024)</w:t>
          </w:r>
          <w:r w:rsidRPr="000F215F">
            <w:rPr>
              <w:lang w:val="en-US"/>
            </w:rPr>
            <w:fldChar w:fldCharType="end"/>
          </w:r>
        </w:sdtContent>
      </w:sdt>
      <w:r w:rsidRPr="000F215F">
        <w:rPr>
          <w:lang w:val="en-US"/>
        </w:rPr>
        <w:t>. </w:t>
      </w:r>
    </w:p>
    <w:p w14:paraId="1BB1B926" w14:textId="77777777" w:rsidR="00A62752" w:rsidRPr="000F215F" w:rsidRDefault="00A62752" w:rsidP="00A62752">
      <w:pPr>
        <w:rPr>
          <w:lang w:val="en-US"/>
        </w:rPr>
      </w:pPr>
    </w:p>
    <w:p w14:paraId="25828F70" w14:textId="77777777" w:rsidR="000F215F" w:rsidRPr="000F215F" w:rsidRDefault="000F215F" w:rsidP="000F215F">
      <w:pPr>
        <w:rPr>
          <w:lang w:val="en-US"/>
        </w:rPr>
      </w:pPr>
      <w:r w:rsidRPr="000F215F">
        <w:rPr>
          <w:i/>
          <w:iCs/>
          <w:noProof/>
        </w:rPr>
        <mc:AlternateContent>
          <mc:Choice Requires="wps">
            <w:drawing>
              <wp:anchor distT="0" distB="0" distL="114300" distR="114300" simplePos="0" relativeHeight="251658258" behindDoc="0" locked="0" layoutInCell="1" allowOverlap="1" wp14:anchorId="1CC58160" wp14:editId="6000F080">
                <wp:simplePos x="0" y="0"/>
                <wp:positionH relativeFrom="column">
                  <wp:posOffset>457200</wp:posOffset>
                </wp:positionH>
                <wp:positionV relativeFrom="paragraph">
                  <wp:posOffset>2655875</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3B784769" w14:textId="77777777" w:rsidR="000F215F" w:rsidRDefault="000F215F" w:rsidP="000F215F">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w:t>
                            </w:r>
                            <w:proofErr w:type="spellStart"/>
                            <w:r>
                              <w:t>UpWork</w:t>
                            </w:r>
                            <w:proofErr w:type="spellEnd"/>
                            <w:r>
                              <w:t xml:space="preserve"> skill index. </w:t>
                            </w:r>
                            <w:sdt>
                              <w:sdtPr>
                                <w:id w:val="213034976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58160" id="_x0000_s1030" type="#_x0000_t202" style="position:absolute;margin-left:36pt;margin-top:209.1pt;width:353.1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" stroked="f">
                <v:textbox style="mso-fit-shape-to-text:t" inset="0,0,0,0">
                  <w:txbxContent>
                    <w:p w14:paraId="3B784769" w14:textId="77777777" w:rsidR="000F215F" w:rsidRDefault="000F215F" w:rsidP="000F215F">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w:t>
                      </w:r>
                      <w:proofErr w:type="spellStart"/>
                      <w:r>
                        <w:t>UpWork</w:t>
                      </w:r>
                      <w:proofErr w:type="spellEnd"/>
                      <w:r>
                        <w:t xml:space="preserve"> skill index. </w:t>
                      </w:r>
                      <w:sdt>
                        <w:sdtPr>
                          <w:id w:val="213034976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v:textbox>
                <w10:wrap type="topAndBottom"/>
              </v:shape>
            </w:pict>
          </mc:Fallback>
        </mc:AlternateContent>
      </w:r>
      <w:r w:rsidRPr="000F215F">
        <w:rPr>
          <w:i/>
          <w:iCs/>
          <w:noProof/>
        </w:rPr>
        <w:drawing>
          <wp:anchor distT="0" distB="0" distL="114300" distR="114300" simplePos="0" relativeHeight="251658257" behindDoc="0" locked="0" layoutInCell="1" allowOverlap="1" wp14:anchorId="1F175A49" wp14:editId="5DEF58B1">
            <wp:simplePos x="0" y="0"/>
            <wp:positionH relativeFrom="margin">
              <wp:posOffset>457200</wp:posOffset>
            </wp:positionH>
            <wp:positionV relativeFrom="paragraph">
              <wp:posOffset>286055</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1"/>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r w:rsidRPr="000F215F">
        <w:rPr>
          <w:i/>
          <w:iCs/>
          <w:lang w:val="en-US"/>
        </w:rPr>
        <w:t>Figure 9</w:t>
      </w:r>
      <w:r w:rsidRPr="000F215F">
        <w:rPr>
          <w:lang w:val="en-US"/>
        </w:rPr>
        <w:t xml:space="preserve"> shows the </w:t>
      </w:r>
      <w:proofErr w:type="spellStart"/>
      <w:r w:rsidRPr="000F215F">
        <w:rPr>
          <w:lang w:val="en-US"/>
        </w:rPr>
        <w:t>Upwork</w:t>
      </w:r>
      <w:proofErr w:type="spellEnd"/>
      <w:r w:rsidRPr="000F215F">
        <w:rPr>
          <w:lang w:val="en-US"/>
        </w:rPr>
        <w:t xml:space="preserve"> skill index and skills list:</w:t>
      </w:r>
    </w:p>
    <w:p w14:paraId="2CCD67DE" w14:textId="2065575C" w:rsidR="006D7858" w:rsidRPr="00163CF3" w:rsidRDefault="006D7858" w:rsidP="006D7858">
      <w:pPr>
        <w:spacing w:after="0"/>
        <w:rPr>
          <w:rFonts w:ascii="Calibri" w:hAnsi="Calibri" w:cs="Calibri"/>
          <w:sz w:val="32"/>
          <w:szCs w:val="32"/>
          <w:lang w:val="en-US"/>
        </w:rPr>
      </w:pPr>
      <w:r w:rsidRPr="00163CF3">
        <w:rPr>
          <w:rFonts w:ascii="Calibri" w:hAnsi="Calibri" w:cs="Calibri"/>
          <w:b/>
          <w:bCs/>
          <w:sz w:val="32"/>
          <w:szCs w:val="32"/>
          <w:lang w:val="en-US"/>
        </w:rPr>
        <w:t>4.1</w:t>
      </w:r>
      <w:r>
        <w:rPr>
          <w:rFonts w:ascii="Calibri" w:hAnsi="Calibri" w:cs="Calibri"/>
          <w:b/>
          <w:bCs/>
          <w:sz w:val="32"/>
          <w:szCs w:val="32"/>
          <w:lang w:val="en-US"/>
        </w:rPr>
        <w:t xml:space="preserve">.3 </w:t>
      </w:r>
      <w:r w:rsidRPr="00163CF3">
        <w:rPr>
          <w:rFonts w:ascii="Calibri" w:hAnsi="Calibri" w:cs="Calibri"/>
          <w:b/>
          <w:bCs/>
          <w:sz w:val="32"/>
          <w:szCs w:val="32"/>
          <w:lang w:val="en-US"/>
        </w:rPr>
        <w:t xml:space="preserve"> </w:t>
      </w:r>
      <w:r w:rsidR="0067214A">
        <w:rPr>
          <w:rFonts w:ascii="Calibri" w:hAnsi="Calibri" w:cs="Calibri"/>
          <w:b/>
          <w:bCs/>
          <w:sz w:val="32"/>
          <w:szCs w:val="32"/>
          <w:lang w:val="en-US"/>
        </w:rPr>
        <w:t xml:space="preserve">strategic </w:t>
      </w:r>
      <w:r w:rsidR="000114AF">
        <w:rPr>
          <w:rFonts w:ascii="Calibri" w:hAnsi="Calibri" w:cs="Calibri"/>
          <w:b/>
          <w:bCs/>
          <w:sz w:val="32"/>
          <w:szCs w:val="32"/>
          <w:lang w:val="en-US"/>
        </w:rPr>
        <w:t>acquisitions</w:t>
      </w:r>
    </w:p>
    <w:p w14:paraId="718FB801" w14:textId="77777777" w:rsidR="00B43992" w:rsidRDefault="00B43992" w:rsidP="00F654A8">
      <w:pPr>
        <w:keepNext/>
        <w:keepLines/>
        <w:ind w:left="360"/>
        <w:outlineLvl w:val="2"/>
        <w:rPr>
          <w:rFonts w:eastAsiaTheme="majorEastAsia" w:cstheme="majorBidi"/>
          <w:color w:val="C00000"/>
          <w:sz w:val="24"/>
        </w:rPr>
      </w:pPr>
    </w:p>
    <w:p w14:paraId="611BF6A3" w14:textId="462E4171" w:rsidR="00F654A8" w:rsidRPr="00F654A8" w:rsidRDefault="00F654A8" w:rsidP="00A15C46">
      <w:pPr>
        <w:pStyle w:val="Heading-4"/>
      </w:pPr>
      <w:r w:rsidRPr="00F654A8">
        <w:t xml:space="preserve">Accenture's </w:t>
      </w:r>
      <w:proofErr w:type="spellStart"/>
      <w:r w:rsidRPr="00F654A8">
        <w:t>Clearhead</w:t>
      </w:r>
      <w:proofErr w:type="spellEnd"/>
      <w:r w:rsidRPr="00F654A8">
        <w:t xml:space="preserve">: </w:t>
      </w:r>
    </w:p>
    <w:p w14:paraId="448E0B8E" w14:textId="00EAD058" w:rsidR="00A5504D" w:rsidRDefault="00F654A8" w:rsidP="00CA0C54">
      <w:pPr>
        <w:rPr>
          <w:lang w:val="en-US"/>
        </w:rPr>
      </w:pPr>
      <w:r w:rsidRPr="00F654A8">
        <w:rPr>
          <w:lang w:val="en-US"/>
        </w:rPr>
        <w:t xml:space="preserve">In 2019, </w:t>
      </w:r>
      <w:proofErr w:type="spellStart"/>
      <w:r w:rsidRPr="00F654A8">
        <w:rPr>
          <w:lang w:val="en-US"/>
        </w:rPr>
        <w:t>Upwork</w:t>
      </w:r>
      <w:proofErr w:type="spellEnd"/>
      <w:r w:rsidRPr="00F654A8">
        <w:rPr>
          <w:lang w:val="en-US"/>
        </w:rPr>
        <w:t xml:space="preserve"> acquired Accenture's </w:t>
      </w:r>
      <w:proofErr w:type="spellStart"/>
      <w:r w:rsidRPr="00F654A8">
        <w:rPr>
          <w:lang w:val="en-US"/>
        </w:rPr>
        <w:t>Clearhead</w:t>
      </w:r>
      <w:proofErr w:type="spellEnd"/>
      <w:r w:rsidRPr="00F654A8">
        <w:rPr>
          <w:lang w:val="en-US"/>
        </w:rPr>
        <w:t xml:space="preserve">, a digital optimization company specializing in data-driven user experience enhancements. This acquisition enabled </w:t>
      </w:r>
      <w:proofErr w:type="spellStart"/>
      <w:r w:rsidRPr="00F654A8">
        <w:rPr>
          <w:lang w:val="en-US"/>
        </w:rPr>
        <w:t>Upwork</w:t>
      </w:r>
      <w:proofErr w:type="spellEnd"/>
      <w:r w:rsidRPr="00F654A8">
        <w:rPr>
          <w:lang w:val="en-US"/>
        </w:rPr>
        <w:t xml:space="preserve"> to integrate </w:t>
      </w:r>
      <w:proofErr w:type="spellStart"/>
      <w:r w:rsidRPr="00F654A8">
        <w:rPr>
          <w:lang w:val="en-US"/>
        </w:rPr>
        <w:t>Clearhead's</w:t>
      </w:r>
      <w:proofErr w:type="spellEnd"/>
      <w:r w:rsidRPr="00F654A8">
        <w:rPr>
          <w:lang w:val="en-US"/>
        </w:rPr>
        <w:t xml:space="preserve"> advanced analytics and optimization tools into its platform, improving user e</w:t>
      </w:r>
      <w:r w:rsidR="00653C00">
        <w:rPr>
          <w:lang w:val="en-US"/>
        </w:rPr>
        <w:t>xperience</w:t>
      </w:r>
      <w:r w:rsidRPr="00F654A8">
        <w:rPr>
          <w:lang w:val="en-US"/>
        </w:rPr>
        <w:t xml:space="preserve">. It also helped </w:t>
      </w:r>
      <w:proofErr w:type="spellStart"/>
      <w:r w:rsidRPr="00F654A8">
        <w:rPr>
          <w:lang w:val="en-US"/>
        </w:rPr>
        <w:t>Upwork</w:t>
      </w:r>
      <w:proofErr w:type="spellEnd"/>
      <w:r w:rsidRPr="00F654A8">
        <w:rPr>
          <w:lang w:val="en-US"/>
        </w:rPr>
        <w:t xml:space="preserve"> to refine its marketing strategies and better understand user needs </w:t>
      </w:r>
      <w:sdt>
        <w:sdtPr>
          <w:rPr>
            <w:lang w:val="en-US"/>
          </w:rPr>
          <w:id w:val="984435022"/>
          <w:citation/>
        </w:sdtPr>
        <w:sdtContent>
          <w:r w:rsidRPr="00F654A8">
            <w:rPr>
              <w:lang w:val="en-US"/>
            </w:rPr>
            <w:fldChar w:fldCharType="begin"/>
          </w:r>
          <w:r w:rsidRPr="00F654A8">
            <w:rPr>
              <w:lang w:val="en-US"/>
            </w:rPr>
            <w:instrText xml:space="preserve">CITATION Cle201 \l 1033 </w:instrText>
          </w:r>
          <w:r w:rsidRPr="00F654A8">
            <w:rPr>
              <w:lang w:val="en-US"/>
            </w:rPr>
            <w:fldChar w:fldCharType="separate"/>
          </w:r>
          <w:r w:rsidRPr="00F654A8">
            <w:rPr>
              <w:noProof/>
              <w:lang w:val="en-US"/>
            </w:rPr>
            <w:t>(Clennett, 2020)</w:t>
          </w:r>
          <w:r w:rsidRPr="00F654A8">
            <w:rPr>
              <w:lang w:val="en-US"/>
            </w:rPr>
            <w:fldChar w:fldCharType="end"/>
          </w:r>
        </w:sdtContent>
      </w:sdt>
      <w:r w:rsidRPr="00F654A8">
        <w:rPr>
          <w:lang w:val="en-US"/>
        </w:rPr>
        <w:t>. </w:t>
      </w:r>
    </w:p>
    <w:p w14:paraId="4E85861A" w14:textId="77777777" w:rsidR="00002D50" w:rsidRPr="00002D50" w:rsidRDefault="00002D50" w:rsidP="00002D50">
      <w:pPr>
        <w:spacing w:after="0"/>
        <w:rPr>
          <w:rFonts w:ascii="Calibri" w:hAnsi="Calibri" w:cs="Calibri"/>
          <w:sz w:val="32"/>
          <w:szCs w:val="32"/>
          <w:lang w:val="en-US"/>
        </w:rPr>
      </w:pPr>
      <w:r w:rsidRPr="00002D50">
        <w:rPr>
          <w:rFonts w:ascii="Calibri" w:hAnsi="Calibri" w:cs="Calibri"/>
          <w:b/>
          <w:bCs/>
          <w:sz w:val="32"/>
          <w:szCs w:val="32"/>
          <w:lang w:val="en-US"/>
        </w:rPr>
        <w:lastRenderedPageBreak/>
        <w:t>4.2 Market positioning and competition</w:t>
      </w:r>
    </w:p>
    <w:p w14:paraId="22410886" w14:textId="3938BD09" w:rsidR="00002D50" w:rsidRDefault="00002D50" w:rsidP="00F30E8B">
      <w:pPr>
        <w:spacing w:after="0"/>
        <w:textAlignment w:val="center"/>
        <w:rPr>
          <w:rFonts w:ascii="Calibri" w:hAnsi="Calibri" w:cs="Calibri"/>
          <w:szCs w:val="22"/>
          <w:lang w:val="en-US"/>
        </w:rPr>
      </w:pPr>
    </w:p>
    <w:p w14:paraId="47434C0B" w14:textId="77777777" w:rsidR="00F30E8B" w:rsidRPr="00CC7697" w:rsidRDefault="00F30E8B" w:rsidP="002C06CA">
      <w:pPr>
        <w:pStyle w:val="Heading2"/>
      </w:pPr>
      <w:r w:rsidRPr="00CC7697">
        <w:t>Community building and engagement </w:t>
      </w:r>
    </w:p>
    <w:p w14:paraId="7BC9171C" w14:textId="77777777" w:rsidR="00F30E8B" w:rsidRPr="00CC7697" w:rsidRDefault="00F30E8B" w:rsidP="002C06CA">
      <w:pPr>
        <w:rPr>
          <w:lang w:val="en-US"/>
        </w:rPr>
      </w:pPr>
      <w:r w:rsidRPr="00CC7697">
        <w:rPr>
          <w:lang w:val="en-US"/>
        </w:rPr>
        <w:t xml:space="preserve">Social media plays a critical role in </w:t>
      </w:r>
      <w:proofErr w:type="spellStart"/>
      <w:r w:rsidRPr="00CC7697">
        <w:rPr>
          <w:lang w:val="en-US"/>
        </w:rPr>
        <w:t>Upwork's</w:t>
      </w:r>
      <w:proofErr w:type="spellEnd"/>
      <w:r w:rsidRPr="00CC7697">
        <w:rPr>
          <w:lang w:val="en-US"/>
        </w:rPr>
        <w:t xml:space="preserve"> growth and operations. The interconnections, influences, and impacts of social media on </w:t>
      </w:r>
      <w:proofErr w:type="spellStart"/>
      <w:r w:rsidRPr="00CC7697">
        <w:rPr>
          <w:lang w:val="en-US"/>
        </w:rPr>
        <w:t>Upwork</w:t>
      </w:r>
      <w:proofErr w:type="spellEnd"/>
      <w:r w:rsidRPr="00CC7697">
        <w:rPr>
          <w:lang w:val="en-US"/>
        </w:rPr>
        <w:t xml:space="preserve"> are assessed through various lenses. </w:t>
      </w:r>
    </w:p>
    <w:p w14:paraId="6C889A8F" w14:textId="77777777" w:rsidR="00F30E8B" w:rsidRPr="006E1401" w:rsidRDefault="00F30E8B" w:rsidP="002C06CA">
      <w:pPr>
        <w:rPr>
          <w:lang w:val="en-US"/>
        </w:rPr>
      </w:pPr>
      <w:r>
        <w:t xml:space="preserve">Additionally, </w:t>
      </w:r>
      <w:proofErr w:type="spellStart"/>
      <w:r>
        <w:t>Upwork</w:t>
      </w:r>
      <w:proofErr w:type="spellEnd"/>
      <w:r>
        <w:t xml:space="preserve"> develops and shares captivating content, including blog posts, videos, and infographics, to further engage its audience and enrich the freelancing community.</w:t>
      </w:r>
    </w:p>
    <w:p w14:paraId="4F9E56DC" w14:textId="77777777" w:rsidR="00F30E8B" w:rsidRPr="006E1401" w:rsidRDefault="00F30E8B" w:rsidP="002C06CA">
      <w:pPr>
        <w:rPr>
          <w:lang w:val="en-US"/>
        </w:rPr>
      </w:pPr>
      <w:proofErr w:type="spellStart"/>
      <w:r w:rsidRPr="006E1401">
        <w:rPr>
          <w:lang w:val="en-US"/>
        </w:rPr>
        <w:t>Upwork</w:t>
      </w:r>
      <w:proofErr w:type="spellEnd"/>
      <w:r w:rsidRPr="006E1401">
        <w:rPr>
          <w:lang w:val="en-US"/>
        </w:rPr>
        <w:t xml:space="preserve"> creates and shares engaging content, including blog posts, success stories, tutorials, and industry insights. This content not only promotes </w:t>
      </w:r>
      <w:proofErr w:type="spellStart"/>
      <w:r>
        <w:rPr>
          <w:lang w:val="en-US"/>
        </w:rPr>
        <w:t>Upwork's</w:t>
      </w:r>
      <w:proofErr w:type="spellEnd"/>
      <w:r w:rsidRPr="006E1401">
        <w:rPr>
          <w:lang w:val="en-US"/>
        </w:rPr>
        <w:t xml:space="preserve"> services but also provides value to the audience, establishing </w:t>
      </w:r>
      <w:proofErr w:type="spellStart"/>
      <w:r w:rsidRPr="006E1401">
        <w:rPr>
          <w:lang w:val="en-US"/>
        </w:rPr>
        <w:t>Upwork</w:t>
      </w:r>
      <w:proofErr w:type="spellEnd"/>
      <w:r w:rsidRPr="006E1401">
        <w:rPr>
          <w:lang w:val="en-US"/>
        </w:rPr>
        <w:t xml:space="preserve"> as a thought leader in the freelancing industry </w:t>
      </w:r>
      <w:sdt>
        <w:sdtPr>
          <w:rPr>
            <w:lang w:val="en-US"/>
          </w:rPr>
          <w:id w:val="887217707"/>
          <w:citation/>
        </w:sdtPr>
        <w:sdtContent>
          <w:r>
            <w:rPr>
              <w:lang w:val="en-US"/>
            </w:rPr>
            <w:fldChar w:fldCharType="begin"/>
          </w:r>
          <w:r>
            <w:rPr>
              <w:lang w:val="en-US"/>
            </w:rPr>
            <w:instrText xml:space="preserve">CITATION Cle201 \l 1033 </w:instrText>
          </w:r>
          <w:r>
            <w:rPr>
              <w:lang w:val="en-US"/>
            </w:rPr>
            <w:fldChar w:fldCharType="separate"/>
          </w:r>
          <w:r w:rsidRPr="00A26319">
            <w:rPr>
              <w:noProof/>
              <w:lang w:val="en-US"/>
            </w:rPr>
            <w:t>(Clennett, 2020)</w:t>
          </w:r>
          <w:r>
            <w:rPr>
              <w:lang w:val="en-US"/>
            </w:rPr>
            <w:fldChar w:fldCharType="end"/>
          </w:r>
        </w:sdtContent>
      </w:sdt>
      <w:r w:rsidRPr="006E1401">
        <w:rPr>
          <w:lang w:val="en-US"/>
        </w:rPr>
        <w:t>. </w:t>
      </w:r>
    </w:p>
    <w:p w14:paraId="087719F4" w14:textId="77777777" w:rsidR="00F30E8B" w:rsidRDefault="00F30E8B" w:rsidP="002C06CA">
      <w:pPr>
        <w:rPr>
          <w:sz w:val="24"/>
        </w:rPr>
      </w:pPr>
      <w:r>
        <w:t>This content belongs to:</w:t>
      </w:r>
    </w:p>
    <w:p w14:paraId="5C2B6BEC" w14:textId="77777777" w:rsidR="00F30E8B" w:rsidRDefault="00F30E8B" w:rsidP="006C6AAA">
      <w:pPr>
        <w:pStyle w:val="Heading3"/>
        <w:numPr>
          <w:ilvl w:val="0"/>
          <w:numId w:val="0"/>
        </w:numPr>
        <w:rPr>
          <w:rFonts w:eastAsia="Times New Roman"/>
        </w:rPr>
      </w:pPr>
      <w:r>
        <w:rPr>
          <w:rFonts w:eastAsia="Times New Roman"/>
        </w:rPr>
        <w:t xml:space="preserve">→ </w:t>
      </w:r>
      <w:r>
        <w:rPr>
          <w:rStyle w:val="FollowedHyperlink"/>
          <w:rFonts w:eastAsia="Times New Roman"/>
          <w:b/>
          <w:bCs/>
        </w:rPr>
        <w:t>Section 4 (Corporate and Market Profile)</w:t>
      </w:r>
    </w:p>
    <w:p w14:paraId="08D8251D" w14:textId="77777777" w:rsidR="00F30E8B" w:rsidRDefault="00F30E8B" w:rsidP="002C06CA">
      <w:pPr>
        <w:rPr>
          <w:rFonts w:eastAsiaTheme="minorEastAsia"/>
        </w:rPr>
      </w:pPr>
      <w:r>
        <w:t>Specifically under:</w:t>
      </w:r>
    </w:p>
    <w:p w14:paraId="67147DFC" w14:textId="77777777" w:rsidR="00F30E8B" w:rsidRDefault="00F30E8B" w:rsidP="002C06CA">
      <w:pPr>
        <w:numPr>
          <w:ilvl w:val="0"/>
          <w:numId w:val="1"/>
        </w:numPr>
      </w:pPr>
      <w:r>
        <w:t>Market positioning</w:t>
      </w:r>
    </w:p>
    <w:p w14:paraId="18320C15" w14:textId="77777777" w:rsidR="00F30E8B" w:rsidRDefault="00F30E8B" w:rsidP="002C06CA">
      <w:pPr>
        <w:numPr>
          <w:ilvl w:val="0"/>
          <w:numId w:val="1"/>
        </w:numPr>
      </w:pPr>
      <w:r>
        <w:t>Brand and engagement channels</w:t>
      </w:r>
    </w:p>
    <w:p w14:paraId="53064BCF" w14:textId="77777777" w:rsidR="00F30E8B" w:rsidRDefault="00F30E8B" w:rsidP="002C06CA">
      <w:r>
        <w:t>or partially to:</w:t>
      </w:r>
    </w:p>
    <w:p w14:paraId="3397174C" w14:textId="77777777" w:rsidR="00F30E8B" w:rsidRDefault="00F30E8B" w:rsidP="006C6AAA">
      <w:pPr>
        <w:pStyle w:val="Heading3"/>
        <w:numPr>
          <w:ilvl w:val="0"/>
          <w:numId w:val="0"/>
        </w:numPr>
        <w:rPr>
          <w:rFonts w:eastAsia="Times New Roman"/>
        </w:rPr>
      </w:pPr>
      <w:r>
        <w:rPr>
          <w:rFonts w:eastAsia="Times New Roman"/>
        </w:rPr>
        <w:t xml:space="preserve">→ </w:t>
      </w:r>
      <w:r>
        <w:rPr>
          <w:rStyle w:val="FollowedHyperlink"/>
          <w:rFonts w:eastAsia="Times New Roman"/>
          <w:b/>
          <w:bCs/>
        </w:rPr>
        <w:t>Section 5 (Governance)</w:t>
      </w:r>
    </w:p>
    <w:p w14:paraId="466582F2" w14:textId="77777777" w:rsidR="00F30E8B" w:rsidRDefault="00F30E8B" w:rsidP="002C06CA">
      <w:pPr>
        <w:rPr>
          <w:rFonts w:eastAsiaTheme="minorEastAsia"/>
        </w:rPr>
      </w:pPr>
      <w:r>
        <w:t>If framed as:</w:t>
      </w:r>
    </w:p>
    <w:p w14:paraId="3F5D4A91" w14:textId="77777777" w:rsidR="00F30E8B" w:rsidRDefault="00F30E8B" w:rsidP="002C06CA">
      <w:pPr>
        <w:numPr>
          <w:ilvl w:val="0"/>
          <w:numId w:val="2"/>
        </w:numPr>
      </w:pPr>
      <w:r>
        <w:t>Feedback loops</w:t>
      </w:r>
    </w:p>
    <w:p w14:paraId="79026F8B" w14:textId="77777777" w:rsidR="00F30E8B" w:rsidRDefault="00F30E8B" w:rsidP="002C06CA">
      <w:pPr>
        <w:numPr>
          <w:ilvl w:val="0"/>
          <w:numId w:val="2"/>
        </w:numPr>
      </w:pPr>
      <w:r>
        <w:t>Information channels</w:t>
      </w:r>
    </w:p>
    <w:p w14:paraId="6D7E23A6" w14:textId="77777777" w:rsidR="00F30E8B" w:rsidRDefault="00F30E8B" w:rsidP="002C06CA">
      <w:pPr>
        <w:numPr>
          <w:ilvl w:val="0"/>
          <w:numId w:val="2"/>
        </w:numPr>
      </w:pPr>
      <w:r>
        <w:t xml:space="preserve">User </w:t>
      </w:r>
      <w:proofErr w:type="spellStart"/>
      <w:r>
        <w:t>signaling</w:t>
      </w:r>
      <w:proofErr w:type="spellEnd"/>
      <w:r>
        <w:t xml:space="preserve"> infrastructure</w:t>
      </w:r>
    </w:p>
    <w:p w14:paraId="5DEF7AB5" w14:textId="77777777" w:rsidR="00F30E8B" w:rsidRPr="00002D50" w:rsidRDefault="00F30E8B" w:rsidP="00F30E8B">
      <w:pPr>
        <w:spacing w:after="0"/>
        <w:textAlignment w:val="center"/>
        <w:rPr>
          <w:rFonts w:ascii="Calibri" w:hAnsi="Calibri" w:cs="Calibri"/>
          <w:szCs w:val="22"/>
          <w:lang w:val="en-US"/>
        </w:rPr>
      </w:pPr>
    </w:p>
    <w:p w14:paraId="33F0C7C2" w14:textId="77777777" w:rsidR="00002D50" w:rsidRPr="00002D50" w:rsidRDefault="00002D50" w:rsidP="00002D50">
      <w:pPr>
        <w:spacing w:after="0"/>
        <w:ind w:left="540"/>
        <w:rPr>
          <w:rFonts w:ascii="Calibri" w:hAnsi="Calibri" w:cs="Calibri"/>
          <w:szCs w:val="22"/>
          <w:lang w:val="en-US"/>
        </w:rPr>
      </w:pPr>
      <w:r w:rsidRPr="00002D50">
        <w:rPr>
          <w:rFonts w:ascii="Calibri" w:hAnsi="Calibri" w:cs="Calibri"/>
          <w:szCs w:val="22"/>
          <w:lang w:val="en-US"/>
        </w:rPr>
        <w:t xml:space="preserve">Rule: </w:t>
      </w:r>
      <w:r w:rsidRPr="00002D50">
        <w:rPr>
          <w:rFonts w:ascii="Calibri" w:hAnsi="Calibri" w:cs="Calibri"/>
          <w:b/>
          <w:bCs/>
          <w:szCs w:val="22"/>
          <w:lang w:val="en-US"/>
        </w:rPr>
        <w:t>pure description</w:t>
      </w:r>
      <w:r w:rsidRPr="00002D50">
        <w:rPr>
          <w:rFonts w:ascii="Calibri" w:hAnsi="Calibri" w:cs="Calibri"/>
          <w:szCs w:val="22"/>
          <w:lang w:val="en-US"/>
        </w:rPr>
        <w:t>.</w:t>
      </w:r>
    </w:p>
    <w:p w14:paraId="372C3777" w14:textId="77777777" w:rsidR="00002D50" w:rsidRPr="00002D50" w:rsidRDefault="00002D50" w:rsidP="00002D50">
      <w:pPr>
        <w:spacing w:after="0"/>
        <w:ind w:left="540"/>
        <w:rPr>
          <w:rFonts w:ascii="Calibri" w:hAnsi="Calibri" w:cs="Calibri"/>
          <w:szCs w:val="22"/>
          <w:lang w:val="en-US"/>
        </w:rPr>
      </w:pPr>
      <w:r w:rsidRPr="00002D50">
        <w:rPr>
          <w:rFonts w:ascii="Calibri" w:hAnsi="Calibri" w:cs="Calibri"/>
          <w:szCs w:val="22"/>
          <w:lang w:val="en-US"/>
        </w:rPr>
        <w:t>If you feel tempted to judge → stop → move to Section 8.</w:t>
      </w:r>
    </w:p>
    <w:p w14:paraId="3658AFD7" w14:textId="77777777" w:rsidR="00002D50" w:rsidRPr="00002D50" w:rsidRDefault="00002D50" w:rsidP="00002D50">
      <w:pPr>
        <w:rPr>
          <w:lang w:val="en-US"/>
        </w:rPr>
      </w:pPr>
    </w:p>
    <w:p w14:paraId="035E9C42" w14:textId="414B35F1" w:rsidR="00002D50" w:rsidRPr="00EF4BA3" w:rsidRDefault="00002D50" w:rsidP="00EF4BA3">
      <w:pPr>
        <w:spacing w:after="0"/>
        <w:rPr>
          <w:rFonts w:ascii="Calibri" w:hAnsi="Calibri" w:cs="Calibri"/>
          <w:b/>
          <w:bCs/>
          <w:sz w:val="32"/>
          <w:szCs w:val="32"/>
          <w:lang w:val="en-US"/>
        </w:rPr>
      </w:pPr>
      <w:r w:rsidRPr="00EF4BA3">
        <w:rPr>
          <w:rFonts w:ascii="Calibri" w:hAnsi="Calibri" w:cs="Calibri"/>
          <w:b/>
          <w:bCs/>
          <w:sz w:val="32"/>
          <w:szCs w:val="32"/>
          <w:lang w:val="en-US"/>
        </w:rPr>
        <w:t>4.2</w:t>
      </w:r>
      <w:r w:rsidR="00EF4BA3">
        <w:rPr>
          <w:rFonts w:ascii="Calibri" w:hAnsi="Calibri" w:cs="Calibri"/>
          <w:b/>
          <w:bCs/>
          <w:sz w:val="32"/>
          <w:szCs w:val="32"/>
          <w:lang w:val="en-US"/>
        </w:rPr>
        <w:t>.1</w:t>
      </w:r>
      <w:r w:rsidRPr="00EF4BA3">
        <w:rPr>
          <w:rFonts w:ascii="Calibri" w:hAnsi="Calibri" w:cs="Calibri"/>
          <w:b/>
          <w:bCs/>
          <w:sz w:val="32"/>
          <w:szCs w:val="32"/>
          <w:lang w:val="en-US"/>
        </w:rPr>
        <w:t xml:space="preserve"> Market </w:t>
      </w:r>
      <w:r w:rsidR="00EF4BA3">
        <w:rPr>
          <w:rFonts w:ascii="Calibri" w:hAnsi="Calibri" w:cs="Calibri"/>
          <w:b/>
          <w:bCs/>
          <w:sz w:val="32"/>
          <w:szCs w:val="32"/>
          <w:lang w:val="en-US"/>
        </w:rPr>
        <w:t>role</w:t>
      </w:r>
    </w:p>
    <w:p w14:paraId="01E50AB0" w14:textId="77777777" w:rsidR="001037FA" w:rsidRDefault="001037FA" w:rsidP="00CA0C54">
      <w:pPr>
        <w:rPr>
          <w:lang w:val="en-US"/>
        </w:rPr>
      </w:pPr>
    </w:p>
    <w:p w14:paraId="12D7875E" w14:textId="10F248AF" w:rsidR="00EF4BA3" w:rsidRPr="006210A6" w:rsidRDefault="006E2AF1" w:rsidP="00CA0C54">
      <w:pPr>
        <w:rPr>
          <w:rStyle w:val="IntenseReference"/>
          <w:lang w:val="en-US"/>
        </w:rPr>
      </w:pPr>
      <w:r w:rsidRPr="006210A6">
        <w:rPr>
          <w:rStyle w:val="IntenseReference"/>
          <w:lang w:val="en-US"/>
        </w:rPr>
        <w:t xml:space="preserve">Missing </w:t>
      </w:r>
      <w:r w:rsidR="006210A6" w:rsidRPr="006210A6">
        <w:rPr>
          <w:rStyle w:val="IntenseReference"/>
          <w:lang w:val="en-US"/>
        </w:rPr>
        <w:t>information, must research</w:t>
      </w:r>
    </w:p>
    <w:p w14:paraId="4FB32F2E" w14:textId="77777777" w:rsidR="00EE0A5A" w:rsidRPr="00EE0A5A" w:rsidRDefault="00EE0A5A" w:rsidP="00EE0A5A">
      <w:pPr>
        <w:spacing w:before="100" w:beforeAutospacing="1" w:after="100" w:afterAutospacing="1"/>
        <w:rPr>
          <w:sz w:val="24"/>
          <w:lang w:val="en-US"/>
        </w:rPr>
      </w:pPr>
      <w:r w:rsidRPr="00EE0A5A">
        <w:rPr>
          <w:sz w:val="24"/>
          <w:lang w:val="en-US"/>
        </w:rPr>
        <w:t>What belongs here (1–2 paragraphs max):</w:t>
      </w:r>
    </w:p>
    <w:p w14:paraId="2825C4AA" w14:textId="77777777" w:rsidR="00EE0A5A" w:rsidRPr="00EE0A5A" w:rsidRDefault="00EE0A5A" w:rsidP="00EE0A5A">
      <w:pPr>
        <w:numPr>
          <w:ilvl w:val="0"/>
          <w:numId w:val="48"/>
        </w:numPr>
        <w:spacing w:before="100" w:beforeAutospacing="1" w:after="100" w:afterAutospacing="1"/>
        <w:rPr>
          <w:sz w:val="24"/>
          <w:lang w:val="en-US"/>
        </w:rPr>
      </w:pPr>
      <w:proofErr w:type="spellStart"/>
      <w:r w:rsidRPr="00EE0A5A">
        <w:rPr>
          <w:sz w:val="24"/>
          <w:lang w:val="en-US"/>
        </w:rPr>
        <w:t>Upwork</w:t>
      </w:r>
      <w:proofErr w:type="spellEnd"/>
      <w:r w:rsidRPr="00EE0A5A">
        <w:rPr>
          <w:sz w:val="24"/>
          <w:lang w:val="en-US"/>
        </w:rPr>
        <w:t xml:space="preserve"> as a </w:t>
      </w:r>
      <w:r w:rsidRPr="00EE0A5A">
        <w:rPr>
          <w:b/>
          <w:bCs/>
          <w:sz w:val="24"/>
          <w:lang w:val="en-US"/>
        </w:rPr>
        <w:t>two-sided labor marketplace</w:t>
      </w:r>
    </w:p>
    <w:p w14:paraId="4BF67623" w14:textId="77777777" w:rsidR="00EE0A5A" w:rsidRPr="00EE0A5A" w:rsidRDefault="00EE0A5A" w:rsidP="00EE0A5A">
      <w:pPr>
        <w:numPr>
          <w:ilvl w:val="0"/>
          <w:numId w:val="48"/>
        </w:numPr>
        <w:spacing w:before="100" w:beforeAutospacing="1" w:after="100" w:afterAutospacing="1"/>
        <w:rPr>
          <w:sz w:val="24"/>
          <w:lang w:val="en-US"/>
        </w:rPr>
      </w:pPr>
      <w:r w:rsidRPr="00EE0A5A">
        <w:rPr>
          <w:sz w:val="24"/>
          <w:lang w:val="en-US"/>
        </w:rPr>
        <w:t>Position between:</w:t>
      </w:r>
    </w:p>
    <w:p w14:paraId="491F0863" w14:textId="77777777" w:rsidR="00EE0A5A" w:rsidRPr="00EE0A5A" w:rsidRDefault="00EE0A5A" w:rsidP="00EE0A5A">
      <w:pPr>
        <w:numPr>
          <w:ilvl w:val="1"/>
          <w:numId w:val="48"/>
        </w:numPr>
        <w:spacing w:before="100" w:beforeAutospacing="1" w:after="100" w:afterAutospacing="1"/>
        <w:rPr>
          <w:sz w:val="24"/>
          <w:lang w:val="en-US"/>
        </w:rPr>
      </w:pPr>
      <w:r w:rsidRPr="00EE0A5A">
        <w:rPr>
          <w:sz w:val="24"/>
          <w:lang w:val="en-US"/>
        </w:rPr>
        <w:t>Open gig markets (Fiverr)</w:t>
      </w:r>
    </w:p>
    <w:p w14:paraId="4691987A" w14:textId="77777777" w:rsidR="00EE0A5A" w:rsidRPr="00EE0A5A" w:rsidRDefault="00EE0A5A" w:rsidP="00EE0A5A">
      <w:pPr>
        <w:numPr>
          <w:ilvl w:val="1"/>
          <w:numId w:val="48"/>
        </w:numPr>
        <w:spacing w:before="100" w:beforeAutospacing="1" w:after="100" w:afterAutospacing="1"/>
        <w:rPr>
          <w:sz w:val="24"/>
          <w:lang w:val="en-US"/>
        </w:rPr>
      </w:pPr>
      <w:r w:rsidRPr="00EE0A5A">
        <w:rPr>
          <w:sz w:val="24"/>
          <w:lang w:val="en-US"/>
        </w:rPr>
        <w:t>Bidding platforms (Freelancer)</w:t>
      </w:r>
    </w:p>
    <w:p w14:paraId="5A936A58" w14:textId="77777777" w:rsidR="00EE0A5A" w:rsidRPr="00EE0A5A" w:rsidRDefault="00EE0A5A" w:rsidP="00EE0A5A">
      <w:pPr>
        <w:numPr>
          <w:ilvl w:val="1"/>
          <w:numId w:val="48"/>
        </w:numPr>
        <w:spacing w:before="100" w:beforeAutospacing="1" w:after="100" w:afterAutospacing="1"/>
        <w:rPr>
          <w:sz w:val="24"/>
          <w:lang w:val="en-US"/>
        </w:rPr>
      </w:pPr>
      <w:r w:rsidRPr="00EE0A5A">
        <w:rPr>
          <w:sz w:val="24"/>
          <w:lang w:val="en-US"/>
        </w:rPr>
        <w:t>Curated elite networks (</w:t>
      </w:r>
      <w:proofErr w:type="spellStart"/>
      <w:r w:rsidRPr="00EE0A5A">
        <w:rPr>
          <w:sz w:val="24"/>
          <w:lang w:val="en-US"/>
        </w:rPr>
        <w:t>Toptal</w:t>
      </w:r>
      <w:proofErr w:type="spellEnd"/>
      <w:r w:rsidRPr="00EE0A5A">
        <w:rPr>
          <w:sz w:val="24"/>
          <w:lang w:val="en-US"/>
        </w:rPr>
        <w:t>)</w:t>
      </w:r>
    </w:p>
    <w:p w14:paraId="64638CA1" w14:textId="77777777" w:rsidR="00EE0A5A" w:rsidRPr="00EE0A5A" w:rsidRDefault="00EE0A5A" w:rsidP="00EE0A5A">
      <w:pPr>
        <w:numPr>
          <w:ilvl w:val="0"/>
          <w:numId w:val="48"/>
        </w:numPr>
        <w:spacing w:before="100" w:beforeAutospacing="1" w:after="100" w:afterAutospacing="1"/>
        <w:rPr>
          <w:sz w:val="24"/>
          <w:lang w:val="en-US"/>
        </w:rPr>
      </w:pPr>
      <w:r w:rsidRPr="00EE0A5A">
        <w:rPr>
          <w:sz w:val="24"/>
          <w:lang w:val="en-US"/>
        </w:rPr>
        <w:t xml:space="preserve">Emphasis on </w:t>
      </w:r>
      <w:r w:rsidRPr="00EE0A5A">
        <w:rPr>
          <w:b/>
          <w:bCs/>
          <w:sz w:val="24"/>
          <w:lang w:val="en-US"/>
        </w:rPr>
        <w:t>managed transactions + escrow + scale</w:t>
      </w:r>
    </w:p>
    <w:p w14:paraId="5A16F472" w14:textId="77777777" w:rsidR="00EE0A5A" w:rsidRPr="00EE0A5A" w:rsidRDefault="00EE0A5A" w:rsidP="00EE0A5A">
      <w:pPr>
        <w:spacing w:before="100" w:beforeAutospacing="1" w:after="100" w:afterAutospacing="1"/>
        <w:rPr>
          <w:sz w:val="24"/>
          <w:lang w:val="en-US"/>
        </w:rPr>
      </w:pPr>
      <w:r w:rsidRPr="00EE0A5A">
        <w:rPr>
          <w:sz w:val="24"/>
          <w:lang w:val="en-US"/>
        </w:rPr>
        <w:t>No judgments, no “success”, no “challenges”.</w:t>
      </w:r>
    </w:p>
    <w:p w14:paraId="3DACB233" w14:textId="77777777" w:rsidR="00EE0A5A" w:rsidRPr="00EE0A5A" w:rsidRDefault="00D67623" w:rsidP="00EE0A5A">
      <w:pPr>
        <w:spacing w:after="0"/>
        <w:rPr>
          <w:sz w:val="24"/>
          <w:lang w:val="en-US"/>
        </w:rPr>
      </w:pPr>
      <w:r>
        <w:rPr>
          <w:noProof/>
          <w:sz w:val="24"/>
          <w:lang w:val="en-US"/>
        </w:rPr>
      </w:r>
      <w:r w:rsidR="00D67623">
        <w:rPr>
          <w:noProof/>
          <w:sz w:val="24"/>
          <w:lang w:val="en-US"/>
        </w:rPr>
        <w:pict w14:anchorId="0A007C74">
          <v:rect id="_x0000_i1037" style="width:0;height:1.5pt" o:hralign="center" o:hrstd="t" o:hr="t" fillcolor="#a0a0a0" stroked="f"/>
        </w:pict>
      </w:r>
    </w:p>
    <w:p w14:paraId="14A4A13E" w14:textId="77777777" w:rsidR="00EF4BA3" w:rsidRDefault="00EF4BA3" w:rsidP="00CA0C54">
      <w:pPr>
        <w:rPr>
          <w:lang w:val="en-US"/>
        </w:rPr>
      </w:pPr>
    </w:p>
    <w:p w14:paraId="08AB32AC" w14:textId="1725B4D3" w:rsidR="001950B3" w:rsidRPr="00EF4BA3" w:rsidRDefault="001950B3" w:rsidP="001950B3">
      <w:pPr>
        <w:spacing w:after="0"/>
        <w:rPr>
          <w:rFonts w:ascii="Calibri" w:hAnsi="Calibri" w:cs="Calibri"/>
          <w:b/>
          <w:bCs/>
          <w:sz w:val="32"/>
          <w:szCs w:val="32"/>
          <w:lang w:val="en-US"/>
        </w:rPr>
      </w:pPr>
      <w:r w:rsidRPr="00EF4BA3">
        <w:rPr>
          <w:rFonts w:ascii="Calibri" w:hAnsi="Calibri" w:cs="Calibri"/>
          <w:b/>
          <w:bCs/>
          <w:sz w:val="32"/>
          <w:szCs w:val="32"/>
          <w:lang w:val="en-US"/>
        </w:rPr>
        <w:t>4.2</w:t>
      </w:r>
      <w:r>
        <w:rPr>
          <w:rFonts w:ascii="Calibri" w:hAnsi="Calibri" w:cs="Calibri"/>
          <w:b/>
          <w:bCs/>
          <w:sz w:val="32"/>
          <w:szCs w:val="32"/>
          <w:lang w:val="en-US"/>
        </w:rPr>
        <w:t>.2</w:t>
      </w:r>
      <w:r w:rsidRPr="00EF4BA3">
        <w:rPr>
          <w:rFonts w:ascii="Calibri" w:hAnsi="Calibri" w:cs="Calibri"/>
          <w:b/>
          <w:bCs/>
          <w:sz w:val="32"/>
          <w:szCs w:val="32"/>
          <w:lang w:val="en-US"/>
        </w:rPr>
        <w:t xml:space="preserve"> </w:t>
      </w:r>
      <w:r>
        <w:rPr>
          <w:rFonts w:ascii="Calibri" w:hAnsi="Calibri" w:cs="Calibri"/>
          <w:b/>
          <w:bCs/>
          <w:sz w:val="32"/>
          <w:szCs w:val="32"/>
          <w:lang w:val="en-US"/>
        </w:rPr>
        <w:t>competitive landscape</w:t>
      </w:r>
    </w:p>
    <w:p w14:paraId="16481F9D" w14:textId="77777777" w:rsidR="000F2C7E" w:rsidRDefault="000F2C7E" w:rsidP="000F2C7E">
      <w:pPr>
        <w:rPr>
          <w:rFonts w:ascii="Calibri" w:hAnsi="Calibri" w:cs="Calibri"/>
          <w:szCs w:val="22"/>
          <w:lang w:val="en-US"/>
        </w:rPr>
      </w:pPr>
      <w:proofErr w:type="spellStart"/>
      <w:r w:rsidRPr="0095222A">
        <w:rPr>
          <w:lang w:val="en-US"/>
        </w:rPr>
        <w:lastRenderedPageBreak/>
        <w:t>Upwork</w:t>
      </w:r>
      <w:proofErr w:type="spellEnd"/>
      <w:r w:rsidRPr="0095222A">
        <w:rPr>
          <w:lang w:val="en-US"/>
        </w:rPr>
        <w:t xml:space="preserve"> operates in a highly competitive freelancing market, competing with major players that offer </w:t>
      </w:r>
      <w:r>
        <w:rPr>
          <w:lang w:val="en-US"/>
        </w:rPr>
        <w:t>distinct value propositions and serve</w:t>
      </w:r>
      <w:r w:rsidRPr="0095222A">
        <w:rPr>
          <w:lang w:val="en-US"/>
        </w:rPr>
        <w:t xml:space="preserve"> different segments. This section provides a detailed comparison of </w:t>
      </w:r>
      <w:proofErr w:type="spellStart"/>
      <w:r w:rsidRPr="0095222A">
        <w:rPr>
          <w:lang w:val="en-US"/>
        </w:rPr>
        <w:t>Upwork</w:t>
      </w:r>
      <w:proofErr w:type="spellEnd"/>
      <w:r w:rsidRPr="0095222A">
        <w:rPr>
          <w:lang w:val="en-US"/>
        </w:rPr>
        <w:t xml:space="preserve"> with its main competitors (Fiverr, Freelancer.com, and </w:t>
      </w:r>
      <w:proofErr w:type="spellStart"/>
      <w:r w:rsidRPr="0095222A">
        <w:rPr>
          <w:lang w:val="en-US"/>
        </w:rPr>
        <w:t>Toptal</w:t>
      </w:r>
      <w:proofErr w:type="spellEnd"/>
      <w:r w:rsidRPr="0095222A">
        <w:rPr>
          <w:lang w:val="en-US"/>
        </w:rPr>
        <w:t>), followed by a comprehensive market performance comparison. </w:t>
      </w:r>
    </w:p>
    <w:p w14:paraId="3B07AE9F" w14:textId="77777777" w:rsidR="00DD5C6F" w:rsidRPr="00DD5C6F" w:rsidRDefault="00DD5C6F" w:rsidP="00DD5C6F">
      <w:pPr>
        <w:spacing w:before="100" w:beforeAutospacing="1" w:after="100" w:afterAutospacing="1"/>
        <w:ind w:left="360"/>
        <w:rPr>
          <w:sz w:val="24"/>
          <w:lang w:val="en-US"/>
        </w:rPr>
      </w:pPr>
      <w:r w:rsidRPr="00DD5C6F">
        <w:rPr>
          <w:sz w:val="24"/>
          <w:lang w:val="en-US"/>
        </w:rPr>
        <w:t>4.2.2.1 Fiverr</w:t>
      </w:r>
    </w:p>
    <w:p w14:paraId="0C45883C" w14:textId="77777777" w:rsidR="00DD5C6F" w:rsidRPr="00DD5C6F" w:rsidRDefault="00DD5C6F" w:rsidP="00DD5C6F">
      <w:pPr>
        <w:rPr>
          <w:lang w:val="en-US"/>
        </w:rPr>
      </w:pPr>
      <w:r w:rsidRPr="00DD5C6F">
        <w:rPr>
          <w:lang w:val="en-US"/>
        </w:rPr>
        <w:t xml:space="preserve">Fiverr operates on a gig-based model where freelancers offer specific services at fixed prices, often starting at $5. This model contrasts with </w:t>
      </w:r>
      <w:proofErr w:type="spellStart"/>
      <w:r w:rsidRPr="00DD5C6F">
        <w:rPr>
          <w:lang w:val="en-US"/>
        </w:rPr>
        <w:t>Upwork's</w:t>
      </w:r>
      <w:proofErr w:type="spellEnd"/>
      <w:r w:rsidRPr="00DD5C6F">
        <w:rPr>
          <w:lang w:val="en-US"/>
        </w:rPr>
        <w:t xml:space="preserve">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352781923"/>
          <w:citation/>
        </w:sdtPr>
        <w:sdtContent>
          <w:r w:rsidRPr="00DD5C6F">
            <w:rPr>
              <w:lang w:val="en-US"/>
            </w:rPr>
            <w:fldChar w:fldCharType="begin"/>
          </w:r>
          <w:r w:rsidRPr="00DD5C6F">
            <w:rPr>
              <w:lang w:val="en-US"/>
            </w:rPr>
            <w:instrText xml:space="preserve"> CITATION Mel24 \l 1033 </w:instrText>
          </w:r>
          <w:r w:rsidRPr="00DD5C6F">
            <w:rPr>
              <w:lang w:val="en-US"/>
            </w:rPr>
            <w:fldChar w:fldCharType="separate"/>
          </w:r>
          <w:r w:rsidRPr="00DD5C6F">
            <w:rPr>
              <w:noProof/>
              <w:lang w:val="en-US"/>
            </w:rPr>
            <w:t>(Melidoniotis, 2024)</w:t>
          </w:r>
          <w:r w:rsidRPr="00DD5C6F">
            <w:rPr>
              <w:lang w:val="en-US"/>
            </w:rPr>
            <w:fldChar w:fldCharType="end"/>
          </w:r>
        </w:sdtContent>
      </w:sdt>
      <w:r w:rsidRPr="00DD5C6F">
        <w:rPr>
          <w:lang w:val="en-US"/>
        </w:rPr>
        <w:t>.</w:t>
      </w:r>
    </w:p>
    <w:p w14:paraId="62882795" w14:textId="77777777" w:rsidR="00DD5C6F" w:rsidRPr="00DD5C6F"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Business model: </w:t>
      </w:r>
    </w:p>
    <w:p w14:paraId="1C636B67" w14:textId="77777777" w:rsidR="00DD5C6F" w:rsidRPr="00DD5C6F" w:rsidRDefault="00DD5C6F" w:rsidP="00DD5C6F">
      <w:pPr>
        <w:rPr>
          <w:lang w:val="en-US"/>
        </w:rPr>
      </w:pPr>
      <w:r w:rsidRPr="00DD5C6F">
        <w:rPr>
          <w:lang w:val="en-US"/>
        </w:rPr>
        <w:t xml:space="preserve">Fiverr operates on a gig-based model where freelancers offer specific services, known as "gigs", at fixed prices starting at $5. This model contrasts with </w:t>
      </w:r>
      <w:proofErr w:type="spellStart"/>
      <w:r w:rsidRPr="00DD5C6F">
        <w:rPr>
          <w:lang w:val="en-US"/>
        </w:rPr>
        <w:t>Upwork's</w:t>
      </w:r>
      <w:proofErr w:type="spellEnd"/>
      <w:r w:rsidRPr="00DD5C6F">
        <w:rPr>
          <w:lang w:val="en-US"/>
        </w:rPr>
        <w:t xml:space="preserve"> project-based and hourly work structures, appealing to clients seeking quick, cost-effective solutions for specific tasks </w:t>
      </w:r>
      <w:sdt>
        <w:sdtPr>
          <w:rPr>
            <w:lang w:val="en-US"/>
          </w:rPr>
          <w:id w:val="-890027063"/>
          <w:citation/>
        </w:sdtPr>
        <w:sdtContent>
          <w:r w:rsidRPr="00DD5C6F">
            <w:rPr>
              <w:lang w:val="en-US"/>
            </w:rPr>
            <w:fldChar w:fldCharType="begin"/>
          </w:r>
          <w:r w:rsidRPr="00DD5C6F">
            <w:rPr>
              <w:lang w:val="en-US"/>
            </w:rPr>
            <w:instrText xml:space="preserve"> CITATION Mel24 \l 1033 </w:instrText>
          </w:r>
          <w:r w:rsidRPr="00DD5C6F">
            <w:rPr>
              <w:lang w:val="en-US"/>
            </w:rPr>
            <w:fldChar w:fldCharType="separate"/>
          </w:r>
          <w:r w:rsidRPr="00DD5C6F">
            <w:rPr>
              <w:noProof/>
              <w:lang w:val="en-US"/>
            </w:rPr>
            <w:t>(Melidoniotis, 2024)</w:t>
          </w:r>
          <w:r w:rsidRPr="00DD5C6F">
            <w:rPr>
              <w:lang w:val="en-US"/>
            </w:rPr>
            <w:fldChar w:fldCharType="end"/>
          </w:r>
        </w:sdtContent>
      </w:sdt>
      <w:r w:rsidRPr="00DD5C6F">
        <w:rPr>
          <w:lang w:val="en-US"/>
        </w:rPr>
        <w:t>. </w:t>
      </w:r>
    </w:p>
    <w:p w14:paraId="2B9B2CD6" w14:textId="77777777" w:rsidR="00DD5C6F" w:rsidRPr="00DD5C6F"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Revenue streams: </w:t>
      </w:r>
    </w:p>
    <w:p w14:paraId="7B13CAA8" w14:textId="77777777" w:rsidR="00DD5C6F" w:rsidRPr="00DD5C6F" w:rsidRDefault="00DD5C6F" w:rsidP="00DD5C6F">
      <w:pPr>
        <w:rPr>
          <w:lang w:val="en-US"/>
        </w:rPr>
      </w:pPr>
      <w:r w:rsidRPr="00DD5C6F">
        <w:rPr>
          <w:lang w:val="en-US"/>
        </w:rPr>
        <w:t xml:space="preserve">Fiverr generates revenue through service fees charged to freelancers and buyers, as well as through premium features like </w:t>
      </w:r>
      <w:r w:rsidRPr="00DD5C6F">
        <w:rPr>
          <w:b/>
          <w:bCs/>
          <w:lang w:val="en-US"/>
        </w:rPr>
        <w:t>Fiverr Pro</w:t>
      </w:r>
      <w:r w:rsidRPr="00DD5C6F">
        <w:rPr>
          <w:lang w:val="en-US"/>
        </w:rPr>
        <w:t xml:space="preserve">, which offers vetted professionals for higher-end projects. Fiverr's service fee structure includes a 20% commission on each transaction, which is higher than </w:t>
      </w:r>
      <w:proofErr w:type="spellStart"/>
      <w:r w:rsidRPr="00DD5C6F">
        <w:rPr>
          <w:lang w:val="en-US"/>
        </w:rPr>
        <w:t>Upwork's</w:t>
      </w:r>
      <w:proofErr w:type="spellEnd"/>
      <w:r w:rsidRPr="00DD5C6F">
        <w:rPr>
          <w:lang w:val="en-US"/>
        </w:rPr>
        <w:t xml:space="preserve"> sliding fee scale </w:t>
      </w:r>
      <w:sdt>
        <w:sdtPr>
          <w:rPr>
            <w:lang w:val="en-US"/>
          </w:rPr>
          <w:id w:val="-901364928"/>
          <w:citation/>
        </w:sdtPr>
        <w:sdtContent>
          <w:r w:rsidRPr="00DD5C6F">
            <w:rPr>
              <w:lang w:val="en-US"/>
            </w:rPr>
            <w:fldChar w:fldCharType="begin"/>
          </w:r>
          <w:r w:rsidRPr="00DD5C6F">
            <w:rPr>
              <w:lang w:val="en-US"/>
            </w:rPr>
            <w:instrText xml:space="preserve"> CITATION Tod23 \l 1033 </w:instrText>
          </w:r>
          <w:r w:rsidRPr="00DD5C6F">
            <w:rPr>
              <w:lang w:val="en-US"/>
            </w:rPr>
            <w:fldChar w:fldCharType="separate"/>
          </w:r>
          <w:r w:rsidRPr="00DD5C6F">
            <w:rPr>
              <w:noProof/>
              <w:lang w:val="en-US"/>
            </w:rPr>
            <w:t>(Todorov, 2023)</w:t>
          </w:r>
          <w:r w:rsidRPr="00DD5C6F">
            <w:rPr>
              <w:lang w:val="en-US"/>
            </w:rPr>
            <w:fldChar w:fldCharType="end"/>
          </w:r>
        </w:sdtContent>
      </w:sdt>
      <w:r w:rsidRPr="00DD5C6F">
        <w:rPr>
          <w:lang w:val="en-US"/>
        </w:rPr>
        <w:t>. </w:t>
      </w:r>
    </w:p>
    <w:p w14:paraId="415282B9" w14:textId="77777777" w:rsidR="00DD5C6F" w:rsidRPr="00DD5C6F"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Revenue</w:t>
      </w:r>
    </w:p>
    <w:p w14:paraId="156DB812" w14:textId="77777777" w:rsidR="00DD5C6F" w:rsidRPr="00DD5C6F" w:rsidRDefault="00DD5C6F" w:rsidP="00DD5C6F">
      <w:pPr>
        <w:rPr>
          <w:lang w:val="en-US"/>
        </w:rPr>
      </w:pPr>
      <w:r w:rsidRPr="00DD5C6F">
        <w:rPr>
          <w:lang w:val="en-US"/>
        </w:rPr>
        <w:t>Fiverr: Strong revenue growth with a 20% commission on transactions and premium services like Fiverr Pro.</w:t>
      </w:r>
    </w:p>
    <w:p w14:paraId="496F75F8" w14:textId="77777777" w:rsidR="003F0EF5"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Market </w:t>
      </w:r>
      <w:r w:rsidR="003F0EF5">
        <w:rPr>
          <w:rFonts w:asciiTheme="majorHAnsi" w:eastAsiaTheme="majorEastAsia" w:hAnsiTheme="majorHAnsi" w:cstheme="majorBidi"/>
          <w:b/>
          <w:bCs/>
          <w:color w:val="156082" w:themeColor="accent1"/>
        </w:rPr>
        <w:t xml:space="preserve">segment </w:t>
      </w:r>
    </w:p>
    <w:p w14:paraId="4D8E021D" w14:textId="77777777" w:rsidR="00DA010A" w:rsidRDefault="00DA010A" w:rsidP="00DD5C6F">
      <w:pPr>
        <w:ind w:left="864"/>
        <w:outlineLvl w:val="0"/>
        <w:rPr>
          <w:rFonts w:asciiTheme="majorHAnsi" w:eastAsiaTheme="majorEastAsia" w:hAnsiTheme="majorHAnsi" w:cstheme="majorBidi"/>
          <w:b/>
          <w:bCs/>
          <w:color w:val="156082" w:themeColor="accent1"/>
        </w:rPr>
      </w:pPr>
    </w:p>
    <w:p w14:paraId="27F7D1DC" w14:textId="495F431B" w:rsidR="00DD5C6F" w:rsidRPr="00DD5C6F" w:rsidRDefault="00DD5C6F" w:rsidP="00DD5C6F">
      <w:pPr>
        <w:rPr>
          <w:lang w:val="en-US"/>
        </w:rPr>
      </w:pPr>
    </w:p>
    <w:p w14:paraId="30C2CBA0" w14:textId="1008C710" w:rsidR="00DD5C6F" w:rsidRPr="00DD5C6F" w:rsidRDefault="00DD5C6F" w:rsidP="00DD5C6F">
      <w:pPr>
        <w:spacing w:before="100" w:beforeAutospacing="1" w:after="100" w:afterAutospacing="1"/>
        <w:ind w:left="360"/>
        <w:rPr>
          <w:sz w:val="24"/>
          <w:lang w:val="en-US"/>
        </w:rPr>
      </w:pPr>
      <w:r w:rsidRPr="00DD5C6F">
        <w:rPr>
          <w:sz w:val="24"/>
          <w:lang w:val="en-US"/>
        </w:rPr>
        <w:t>4.2.2.2 Freelancer.com</w:t>
      </w:r>
    </w:p>
    <w:p w14:paraId="41401E4E" w14:textId="42797823" w:rsidR="00DD5C6F" w:rsidRPr="00DD5C6F" w:rsidRDefault="00DD5C6F" w:rsidP="00DD5C6F">
      <w:pPr>
        <w:rPr>
          <w:lang w:val="en-US"/>
        </w:rPr>
      </w:pPr>
      <w:r w:rsidRPr="00DD5C6F">
        <w:rPr>
          <w:lang w:val="en-US"/>
        </w:rPr>
        <w:t xml:space="preserve">Freelancer.com offers a broad range of freelance opportunities, similar to </w:t>
      </w:r>
      <w:proofErr w:type="spellStart"/>
      <w:r w:rsidRPr="00DD5C6F">
        <w:rPr>
          <w:lang w:val="en-US"/>
        </w:rPr>
        <w:t>Upwork</w:t>
      </w:r>
      <w:proofErr w:type="spellEnd"/>
      <w:r w:rsidRPr="00DD5C6F">
        <w:rPr>
          <w:lang w:val="en-US"/>
        </w:rPr>
        <w:t xml:space="preserve">, but emphasizes a bidding system in which freelancers compete for projects by submitting proposals. This competitive bidding can drive prices down, benefiting clients but sometimes making it challenging to ensure quality and </w:t>
      </w:r>
      <w:r w:rsidR="005060E5">
        <w:rPr>
          <w:lang w:val="en-US"/>
        </w:rPr>
        <w:t>structured</w:t>
      </w:r>
      <w:r w:rsidRPr="00DD5C6F">
        <w:rPr>
          <w:lang w:val="en-US"/>
        </w:rPr>
        <w:t xml:space="preserve"> compensation for freelancers. Freelancer.com boasts a large user base, providing clients with a diverse pool of talent </w:t>
      </w:r>
      <w:sdt>
        <w:sdtPr>
          <w:rPr>
            <w:lang w:val="en-US"/>
          </w:rPr>
          <w:id w:val="-713802413"/>
          <w:citation/>
        </w:sdtPr>
        <w:sdtContent>
          <w:r w:rsidRPr="00DD5C6F">
            <w:rPr>
              <w:lang w:val="en-US"/>
            </w:rPr>
            <w:fldChar w:fldCharType="begin"/>
          </w:r>
          <w:r w:rsidRPr="00DD5C6F">
            <w:rPr>
              <w:lang w:val="en-US"/>
            </w:rPr>
            <w:instrText xml:space="preserve"> CITATION fre24 \l 1033 </w:instrText>
          </w:r>
          <w:r w:rsidRPr="00DD5C6F">
            <w:rPr>
              <w:lang w:val="en-US"/>
            </w:rPr>
            <w:fldChar w:fldCharType="separate"/>
          </w:r>
          <w:r w:rsidRPr="00DD5C6F">
            <w:rPr>
              <w:noProof/>
              <w:lang w:val="en-US"/>
            </w:rPr>
            <w:t>(Freelancermap GmbH, 2024)</w:t>
          </w:r>
          <w:r w:rsidRPr="00DD5C6F">
            <w:rPr>
              <w:lang w:val="en-US"/>
            </w:rPr>
            <w:fldChar w:fldCharType="end"/>
          </w:r>
        </w:sdtContent>
      </w:sdt>
      <w:r w:rsidRPr="00DD5C6F">
        <w:rPr>
          <w:lang w:val="en-US"/>
        </w:rPr>
        <w:t>.</w:t>
      </w:r>
    </w:p>
    <w:p w14:paraId="53D75CD8" w14:textId="77777777" w:rsidR="00DD5C6F" w:rsidRPr="00DD5C6F"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Business model: </w:t>
      </w:r>
    </w:p>
    <w:p w14:paraId="0811A164" w14:textId="55D0A208" w:rsidR="00DD5C6F" w:rsidRPr="00DD5C6F" w:rsidRDefault="00DD5C6F" w:rsidP="00DD5C6F">
      <w:pPr>
        <w:rPr>
          <w:lang w:val="en-US"/>
        </w:rPr>
      </w:pPr>
      <w:r w:rsidRPr="00DD5C6F">
        <w:rPr>
          <w:lang w:val="en-US"/>
        </w:rPr>
        <w:t xml:space="preserve">Freelancer.com operates on a bidding system where freelancers compete for projects by submitting proposals. This model encourages competitive pricing, benefiting clients but often challenging freelancers to ensure quality and </w:t>
      </w:r>
      <w:r w:rsidR="000F672E">
        <w:rPr>
          <w:lang w:val="en-US"/>
        </w:rPr>
        <w:t>a structured</w:t>
      </w:r>
      <w:r w:rsidRPr="00DD5C6F">
        <w:rPr>
          <w:lang w:val="en-US"/>
        </w:rPr>
        <w:t xml:space="preserve"> compensation </w:t>
      </w:r>
      <w:r w:rsidR="000F672E">
        <w:rPr>
          <w:lang w:val="en-US"/>
        </w:rPr>
        <w:t>tiers</w:t>
      </w:r>
      <w:r w:rsidRPr="00DD5C6F">
        <w:rPr>
          <w:lang w:val="en-US"/>
        </w:rPr>
        <w:t xml:space="preserve"> </w:t>
      </w:r>
      <w:sdt>
        <w:sdtPr>
          <w:rPr>
            <w:lang w:val="en-US"/>
          </w:rPr>
          <w:id w:val="-962731068"/>
          <w:citation/>
        </w:sdtPr>
        <w:sdtContent>
          <w:r w:rsidRPr="00DD5C6F">
            <w:rPr>
              <w:lang w:val="en-US"/>
            </w:rPr>
            <w:fldChar w:fldCharType="begin"/>
          </w:r>
          <w:r w:rsidRPr="00DD5C6F">
            <w:rPr>
              <w:lang w:val="en-US"/>
            </w:rPr>
            <w:instrText xml:space="preserve"> CITATION Bec23 \l 1033 </w:instrText>
          </w:r>
          <w:r w:rsidRPr="00DD5C6F">
            <w:rPr>
              <w:lang w:val="en-US"/>
            </w:rPr>
            <w:fldChar w:fldCharType="separate"/>
          </w:r>
          <w:r w:rsidRPr="00DD5C6F">
            <w:rPr>
              <w:noProof/>
              <w:lang w:val="en-US"/>
            </w:rPr>
            <w:t>(Beckman, 2023)</w:t>
          </w:r>
          <w:r w:rsidRPr="00DD5C6F">
            <w:rPr>
              <w:lang w:val="en-US"/>
            </w:rPr>
            <w:fldChar w:fldCharType="end"/>
          </w:r>
        </w:sdtContent>
      </w:sdt>
      <w:r w:rsidRPr="00DD5C6F">
        <w:rPr>
          <w:lang w:val="en-US"/>
        </w:rPr>
        <w:t>. </w:t>
      </w:r>
    </w:p>
    <w:p w14:paraId="5433B109" w14:textId="77777777" w:rsidR="00DD5C6F" w:rsidRPr="00DD5C6F"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Revenue streams: </w:t>
      </w:r>
    </w:p>
    <w:p w14:paraId="5E1B7FBB" w14:textId="77777777" w:rsidR="00DD5C6F" w:rsidRPr="00DD5C6F" w:rsidRDefault="00DD5C6F" w:rsidP="00DD5C6F">
      <w:pPr>
        <w:rPr>
          <w:lang w:val="en-US"/>
        </w:rPr>
      </w:pPr>
      <w:r w:rsidRPr="00DD5C6F">
        <w:rPr>
          <w:lang w:val="en-US"/>
        </w:rPr>
        <w:t xml:space="preserve">Freelancer.com generates revenue through project fees, membership subscriptions, and additional services like project upgrades and skill tests. The platform charges freelancers a commission ranging from 10% to 20%, depending on the membership level and project type </w:t>
      </w:r>
      <w:sdt>
        <w:sdtPr>
          <w:rPr>
            <w:lang w:val="en-US"/>
          </w:rPr>
          <w:id w:val="1440880301"/>
          <w:citation/>
        </w:sdtPr>
        <w:sdtContent>
          <w:r w:rsidRPr="00DD5C6F">
            <w:rPr>
              <w:lang w:val="en-US"/>
            </w:rPr>
            <w:fldChar w:fldCharType="begin"/>
          </w:r>
          <w:r w:rsidRPr="00DD5C6F">
            <w:rPr>
              <w:lang w:val="en-US"/>
            </w:rPr>
            <w:instrText xml:space="preserve">CITATION Cle201 \l 1033 </w:instrText>
          </w:r>
          <w:r w:rsidRPr="00DD5C6F">
            <w:rPr>
              <w:lang w:val="en-US"/>
            </w:rPr>
            <w:fldChar w:fldCharType="separate"/>
          </w:r>
          <w:r w:rsidRPr="00DD5C6F">
            <w:rPr>
              <w:noProof/>
              <w:lang w:val="en-US"/>
            </w:rPr>
            <w:t>(Clennett, 2020)</w:t>
          </w:r>
          <w:r w:rsidRPr="00DD5C6F">
            <w:rPr>
              <w:lang w:val="en-US"/>
            </w:rPr>
            <w:fldChar w:fldCharType="end"/>
          </w:r>
        </w:sdtContent>
      </w:sdt>
      <w:r w:rsidRPr="00DD5C6F">
        <w:rPr>
          <w:lang w:val="en-US"/>
        </w:rPr>
        <w:t>. </w:t>
      </w:r>
    </w:p>
    <w:p w14:paraId="6000247D" w14:textId="77777777" w:rsidR="00DD5C6F" w:rsidRPr="00DD5C6F" w:rsidRDefault="00DD5C6F" w:rsidP="00DD5C6F">
      <w:pPr>
        <w:rPr>
          <w:lang w:val="en-US"/>
        </w:rPr>
      </w:pPr>
      <w:r w:rsidRPr="00DD5C6F">
        <w:rPr>
          <w:b/>
          <w:bCs/>
          <w:lang w:val="en-US"/>
        </w:rPr>
        <w:t>Freelancer.com</w:t>
      </w:r>
      <w:r w:rsidRPr="00DD5C6F">
        <w:rPr>
          <w:lang w:val="en-US"/>
        </w:rPr>
        <w:t>: Revenue from project fees, membership subscriptions, and additional services, with a commission ranging from 10% to 20%.</w:t>
      </w:r>
    </w:p>
    <w:p w14:paraId="7B933052" w14:textId="77777777" w:rsidR="00DF0291" w:rsidRDefault="00DD5C6F" w:rsidP="00DD5C6F">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Market </w:t>
      </w:r>
      <w:r w:rsidR="00DF0291">
        <w:rPr>
          <w:rFonts w:asciiTheme="majorHAnsi" w:eastAsiaTheme="majorEastAsia" w:hAnsiTheme="majorHAnsi" w:cstheme="majorBidi"/>
          <w:b/>
          <w:bCs/>
          <w:color w:val="156082" w:themeColor="accent1"/>
        </w:rPr>
        <w:t>segment</w:t>
      </w:r>
    </w:p>
    <w:p w14:paraId="77C7A665" w14:textId="045E5266" w:rsidR="00DD5C6F" w:rsidRPr="00DD5C6F" w:rsidRDefault="00DD5C6F" w:rsidP="00DD5C6F">
      <w:pPr>
        <w:rPr>
          <w:lang w:val="en-US"/>
        </w:rPr>
      </w:pPr>
    </w:p>
    <w:p w14:paraId="30C41CBB" w14:textId="77777777" w:rsidR="009E501E" w:rsidRPr="00DD5C6F" w:rsidRDefault="009E501E" w:rsidP="009E501E">
      <w:pPr>
        <w:spacing w:before="100" w:beforeAutospacing="1" w:after="100" w:afterAutospacing="1"/>
        <w:ind w:left="360"/>
        <w:rPr>
          <w:sz w:val="24"/>
          <w:lang w:val="en-US"/>
        </w:rPr>
      </w:pPr>
      <w:r w:rsidRPr="00DD5C6F">
        <w:rPr>
          <w:sz w:val="24"/>
          <w:lang w:val="en-US"/>
        </w:rPr>
        <w:t xml:space="preserve">4.2.2.3 </w:t>
      </w:r>
      <w:proofErr w:type="spellStart"/>
      <w:r w:rsidRPr="00DD5C6F">
        <w:rPr>
          <w:sz w:val="24"/>
          <w:lang w:val="en-US"/>
        </w:rPr>
        <w:t>Toptal</w:t>
      </w:r>
      <w:proofErr w:type="spellEnd"/>
    </w:p>
    <w:p w14:paraId="016760BC" w14:textId="77777777" w:rsidR="009E501E" w:rsidRPr="002B785C" w:rsidRDefault="009E501E" w:rsidP="009E501E">
      <w:pPr>
        <w:rPr>
          <w:lang w:val="en-US"/>
        </w:rPr>
      </w:pPr>
      <w:proofErr w:type="spellStart"/>
      <w:r w:rsidRPr="002B785C">
        <w:rPr>
          <w:lang w:val="en-US"/>
        </w:rPr>
        <w:t>Toptal</w:t>
      </w:r>
      <w:proofErr w:type="spellEnd"/>
      <w:r w:rsidRPr="002B785C">
        <w:rPr>
          <w:lang w:val="en-US"/>
        </w:rPr>
        <w:t xml:space="preserve"> differentiates itself by focusing on the top 3% of freelance talent, offering highly specialized professionals across software development, design, and finance. </w:t>
      </w:r>
      <w:proofErr w:type="spellStart"/>
      <w:r w:rsidRPr="002B785C">
        <w:rPr>
          <w:lang w:val="en-US"/>
        </w:rPr>
        <w:t>Toptal's</w:t>
      </w:r>
      <w:proofErr w:type="spellEnd"/>
      <w:r w:rsidRPr="002B785C">
        <w:rPr>
          <w:lang w:val="en-US"/>
        </w:rPr>
        <w:t xml:space="preserve"> rigorous vetting process ensures high-quality talent, making it attractive to large enterprises and high-end projects. This specialization allows </w:t>
      </w:r>
      <w:proofErr w:type="spellStart"/>
      <w:r w:rsidRPr="002B785C">
        <w:rPr>
          <w:lang w:val="en-US"/>
        </w:rPr>
        <w:t>Toptal</w:t>
      </w:r>
      <w:proofErr w:type="spellEnd"/>
      <w:r w:rsidRPr="002B785C">
        <w:rPr>
          <w:lang w:val="en-US"/>
        </w:rPr>
        <w:t xml:space="preserve"> to command premium prices and cater to a niche market segment </w:t>
      </w:r>
      <w:sdt>
        <w:sdtPr>
          <w:rPr>
            <w:lang w:val="en-US"/>
          </w:rPr>
          <w:id w:val="-1551221843"/>
          <w:citation/>
        </w:sdtPr>
        <w:sdtContent>
          <w:r w:rsidRPr="002B785C">
            <w:rPr>
              <w:lang w:val="en-US"/>
            </w:rPr>
            <w:fldChar w:fldCharType="begin"/>
          </w:r>
          <w:r w:rsidRPr="002B785C">
            <w:rPr>
              <w:lang w:val="en-US"/>
            </w:rPr>
            <w:instrText xml:space="preserve"> CITATION Tod23 \l 1033 </w:instrText>
          </w:r>
          <w:r w:rsidRPr="002B785C">
            <w:rPr>
              <w:lang w:val="en-US"/>
            </w:rPr>
            <w:fldChar w:fldCharType="separate"/>
          </w:r>
          <w:r w:rsidRPr="002B785C">
            <w:rPr>
              <w:noProof/>
              <w:lang w:val="en-US"/>
            </w:rPr>
            <w:t>(Todorov, 2023)</w:t>
          </w:r>
          <w:r w:rsidRPr="002B785C">
            <w:rPr>
              <w:lang w:val="en-US"/>
            </w:rPr>
            <w:fldChar w:fldCharType="end"/>
          </w:r>
        </w:sdtContent>
      </w:sdt>
      <w:r w:rsidRPr="002B785C">
        <w:rPr>
          <w:lang w:val="en-US"/>
        </w:rPr>
        <w:t>.</w:t>
      </w:r>
    </w:p>
    <w:p w14:paraId="75F6C95C" w14:textId="77777777" w:rsidR="009E501E" w:rsidRPr="002B785C" w:rsidRDefault="009E501E" w:rsidP="009E501E">
      <w:pPr>
        <w:ind w:left="864"/>
        <w:outlineLvl w:val="0"/>
        <w:rPr>
          <w:rFonts w:asciiTheme="majorHAnsi" w:eastAsiaTheme="majorEastAsia" w:hAnsiTheme="majorHAnsi" w:cstheme="majorBidi"/>
          <w:b/>
          <w:bCs/>
          <w:color w:val="156082" w:themeColor="accent1"/>
        </w:rPr>
      </w:pPr>
      <w:r w:rsidRPr="002B785C">
        <w:rPr>
          <w:rFonts w:asciiTheme="majorHAnsi" w:eastAsiaTheme="majorEastAsia" w:hAnsiTheme="majorHAnsi" w:cstheme="majorBidi"/>
          <w:b/>
          <w:bCs/>
          <w:color w:val="156082" w:themeColor="accent1"/>
        </w:rPr>
        <w:t xml:space="preserve">Business model: </w:t>
      </w:r>
    </w:p>
    <w:p w14:paraId="1797D00D" w14:textId="77777777" w:rsidR="009E501E" w:rsidRDefault="009E501E" w:rsidP="009E501E">
      <w:pPr>
        <w:rPr>
          <w:lang w:val="en-US"/>
        </w:rPr>
      </w:pPr>
      <w:proofErr w:type="spellStart"/>
      <w:r w:rsidRPr="002B785C">
        <w:rPr>
          <w:lang w:val="en-US"/>
        </w:rPr>
        <w:t>Toptal</w:t>
      </w:r>
      <w:proofErr w:type="spellEnd"/>
      <w:r w:rsidRPr="002B785C">
        <w:rPr>
          <w:lang w:val="en-US"/>
        </w:rPr>
        <w:t xml:space="preserve"> focuses on the top 3% of freelance talent, offering highly specialized professionals across software development, design, and finance. The platform's rigorous vetting process ensures high-quality talent, catering to large enterprises and high-end projects </w:t>
      </w:r>
      <w:sdt>
        <w:sdtPr>
          <w:rPr>
            <w:lang w:val="en-US"/>
          </w:rPr>
          <w:id w:val="-1219199635"/>
          <w:citation/>
        </w:sdtPr>
        <w:sdtContent>
          <w:r w:rsidRPr="002B785C">
            <w:rPr>
              <w:lang w:val="en-US"/>
            </w:rPr>
            <w:fldChar w:fldCharType="begin"/>
          </w:r>
          <w:r w:rsidRPr="002B785C">
            <w:rPr>
              <w:lang w:val="en-US"/>
            </w:rPr>
            <w:instrText xml:space="preserve"> CITATION Tod23 \l 1033 </w:instrText>
          </w:r>
          <w:r w:rsidRPr="002B785C">
            <w:rPr>
              <w:lang w:val="en-US"/>
            </w:rPr>
            <w:fldChar w:fldCharType="separate"/>
          </w:r>
          <w:r w:rsidRPr="002B785C">
            <w:rPr>
              <w:noProof/>
              <w:lang w:val="en-US"/>
            </w:rPr>
            <w:t>(Todorov, 2023)</w:t>
          </w:r>
          <w:r w:rsidRPr="002B785C">
            <w:rPr>
              <w:lang w:val="en-US"/>
            </w:rPr>
            <w:fldChar w:fldCharType="end"/>
          </w:r>
        </w:sdtContent>
      </w:sdt>
      <w:r w:rsidRPr="002B785C">
        <w:rPr>
          <w:lang w:val="en-US"/>
        </w:rPr>
        <w:t>. </w:t>
      </w:r>
    </w:p>
    <w:p w14:paraId="0E03F565" w14:textId="77777777" w:rsidR="00341D6F" w:rsidRDefault="00341D6F" w:rsidP="009E501E">
      <w:pPr>
        <w:spacing w:after="0"/>
        <w:rPr>
          <w:sz w:val="24"/>
          <w:lang w:val="en-US"/>
        </w:rPr>
      </w:pPr>
    </w:p>
    <w:p w14:paraId="7AC395C6" w14:textId="727F0587" w:rsidR="00DD5C6F" w:rsidRPr="00DD5C6F" w:rsidRDefault="009E501E" w:rsidP="009E501E">
      <w:pPr>
        <w:spacing w:after="0"/>
        <w:rPr>
          <w:sz w:val="24"/>
          <w:lang w:val="en-US"/>
        </w:rPr>
      </w:pPr>
      <w:r w:rsidRPr="00DD5C6F">
        <w:rPr>
          <w:sz w:val="24"/>
          <w:lang w:val="en-US"/>
        </w:rPr>
        <w:t xml:space="preserve">For </w:t>
      </w:r>
      <w:r w:rsidRPr="00DD5C6F">
        <w:rPr>
          <w:b/>
          <w:bCs/>
          <w:sz w:val="24"/>
          <w:lang w:val="en-US"/>
        </w:rPr>
        <w:t>each c</w:t>
      </w:r>
      <w:r w:rsidR="00DD5C6F" w:rsidRPr="00DD5C6F">
        <w:rPr>
          <w:b/>
          <w:bCs/>
          <w:sz w:val="24"/>
          <w:lang w:val="en-US"/>
        </w:rPr>
        <w:t>ompetitor</w:t>
      </w:r>
      <w:r w:rsidR="00DD5C6F" w:rsidRPr="00DD5C6F">
        <w:rPr>
          <w:sz w:val="24"/>
          <w:lang w:val="en-US"/>
        </w:rPr>
        <w:t>, include only:</w:t>
      </w:r>
    </w:p>
    <w:p w14:paraId="3C55BCB9" w14:textId="77777777" w:rsidR="00DD5C6F" w:rsidRPr="00DD5C6F" w:rsidRDefault="00DD5C6F" w:rsidP="00DD5C6F">
      <w:pPr>
        <w:numPr>
          <w:ilvl w:val="0"/>
          <w:numId w:val="47"/>
        </w:numPr>
        <w:spacing w:before="100" w:beforeAutospacing="1" w:after="100" w:afterAutospacing="1"/>
        <w:rPr>
          <w:sz w:val="24"/>
          <w:lang w:val="en-US"/>
        </w:rPr>
      </w:pPr>
      <w:r w:rsidRPr="00DD5C6F">
        <w:rPr>
          <w:sz w:val="24"/>
          <w:lang w:val="en-US"/>
        </w:rPr>
        <w:t>Business model</w:t>
      </w:r>
    </w:p>
    <w:p w14:paraId="4035DF59" w14:textId="77777777" w:rsidR="00DD5C6F" w:rsidRPr="00DD5C6F" w:rsidRDefault="00DD5C6F" w:rsidP="00DD5C6F">
      <w:pPr>
        <w:numPr>
          <w:ilvl w:val="0"/>
          <w:numId w:val="47"/>
        </w:numPr>
        <w:spacing w:before="100" w:beforeAutospacing="1" w:after="100" w:afterAutospacing="1"/>
        <w:rPr>
          <w:sz w:val="24"/>
          <w:lang w:val="en-US"/>
        </w:rPr>
      </w:pPr>
      <w:r w:rsidRPr="00DD5C6F">
        <w:rPr>
          <w:sz w:val="24"/>
          <w:lang w:val="en-US"/>
        </w:rPr>
        <w:t>User base (size/type)</w:t>
      </w:r>
    </w:p>
    <w:p w14:paraId="6DC62083" w14:textId="77777777" w:rsidR="00DD5C6F" w:rsidRPr="00DD5C6F" w:rsidRDefault="00DD5C6F" w:rsidP="00DD5C6F">
      <w:pPr>
        <w:numPr>
          <w:ilvl w:val="0"/>
          <w:numId w:val="47"/>
        </w:numPr>
        <w:spacing w:before="100" w:beforeAutospacing="1" w:after="100" w:afterAutospacing="1"/>
        <w:rPr>
          <w:sz w:val="24"/>
          <w:lang w:val="en-US"/>
        </w:rPr>
      </w:pPr>
      <w:r w:rsidRPr="00DD5C6F">
        <w:rPr>
          <w:sz w:val="24"/>
          <w:lang w:val="en-US"/>
        </w:rPr>
        <w:t>Pricing model</w:t>
      </w:r>
    </w:p>
    <w:p w14:paraId="64DA30DB" w14:textId="77777777" w:rsidR="00DD5C6F" w:rsidRPr="00DD5C6F" w:rsidRDefault="00DD5C6F" w:rsidP="00DD5C6F">
      <w:pPr>
        <w:numPr>
          <w:ilvl w:val="0"/>
          <w:numId w:val="47"/>
        </w:numPr>
        <w:spacing w:before="100" w:beforeAutospacing="1" w:after="100" w:afterAutospacing="1"/>
        <w:rPr>
          <w:sz w:val="24"/>
          <w:lang w:val="en-US"/>
        </w:rPr>
      </w:pPr>
      <w:r w:rsidRPr="00DD5C6F">
        <w:rPr>
          <w:sz w:val="24"/>
          <w:lang w:val="en-US"/>
        </w:rPr>
        <w:t>Market segment</w:t>
      </w:r>
    </w:p>
    <w:p w14:paraId="68A0CBFD" w14:textId="3C28B265" w:rsidR="005A7B08" w:rsidRPr="00EF4BA3" w:rsidRDefault="005A7B08" w:rsidP="005A7B08">
      <w:pPr>
        <w:spacing w:after="0"/>
        <w:rPr>
          <w:rFonts w:ascii="Calibri" w:hAnsi="Calibri" w:cs="Calibri"/>
          <w:b/>
          <w:bCs/>
          <w:sz w:val="32"/>
          <w:szCs w:val="32"/>
          <w:lang w:val="en-US"/>
        </w:rPr>
      </w:pPr>
      <w:r w:rsidRPr="00EF4BA3">
        <w:rPr>
          <w:rFonts w:ascii="Calibri" w:hAnsi="Calibri" w:cs="Calibri"/>
          <w:b/>
          <w:bCs/>
          <w:sz w:val="32"/>
          <w:szCs w:val="32"/>
          <w:lang w:val="en-US"/>
        </w:rPr>
        <w:t>4.2</w:t>
      </w:r>
      <w:r>
        <w:rPr>
          <w:rFonts w:ascii="Calibri" w:hAnsi="Calibri" w:cs="Calibri"/>
          <w:b/>
          <w:bCs/>
          <w:sz w:val="32"/>
          <w:szCs w:val="32"/>
          <w:lang w:val="en-US"/>
        </w:rPr>
        <w:t>.3</w:t>
      </w:r>
      <w:r w:rsidRPr="00EF4BA3">
        <w:rPr>
          <w:rFonts w:ascii="Calibri" w:hAnsi="Calibri" w:cs="Calibri"/>
          <w:b/>
          <w:bCs/>
          <w:sz w:val="32"/>
          <w:szCs w:val="32"/>
          <w:lang w:val="en-US"/>
        </w:rPr>
        <w:t xml:space="preserve"> </w:t>
      </w:r>
      <w:r w:rsidR="00750662">
        <w:rPr>
          <w:rFonts w:ascii="Calibri" w:hAnsi="Calibri" w:cs="Calibri"/>
          <w:b/>
          <w:bCs/>
          <w:sz w:val="32"/>
          <w:szCs w:val="32"/>
          <w:lang w:val="en-US"/>
        </w:rPr>
        <w:t>Comparative Market Structure</w:t>
      </w:r>
    </w:p>
    <w:p w14:paraId="0BE62D08" w14:textId="77777777" w:rsidR="008A3208" w:rsidRPr="0095222A" w:rsidRDefault="008A3208" w:rsidP="00122789">
      <w:pPr>
        <w:rPr>
          <w:lang w:val="en-US"/>
        </w:rPr>
      </w:pPr>
      <w:proofErr w:type="spellStart"/>
      <w:r w:rsidRPr="0095222A">
        <w:rPr>
          <w:lang w:val="en-US"/>
        </w:rPr>
        <w:t>Upwork</w:t>
      </w:r>
      <w:proofErr w:type="spellEnd"/>
      <w:r w:rsidRPr="0095222A">
        <w:rPr>
          <w:lang w:val="en-US"/>
        </w:rPr>
        <w:t xml:space="preserve"> faces stiff competition from key players in the freelancing industry. The most notable competitors include Fiverr, Freelancer.com, and </w:t>
      </w:r>
      <w:proofErr w:type="spellStart"/>
      <w:r w:rsidRPr="0095222A">
        <w:rPr>
          <w:lang w:val="en-US"/>
        </w:rPr>
        <w:t>Toptal</w:t>
      </w:r>
      <w:proofErr w:type="spellEnd"/>
      <w:r w:rsidRPr="0095222A">
        <w:rPr>
          <w:lang w:val="en-US"/>
        </w:rPr>
        <w:t>. Each of these platforms has carved out a unique niche in the freelance market, offering distinct strengths and targeting different user segments.</w:t>
      </w:r>
    </w:p>
    <w:p w14:paraId="56E2C031" w14:textId="77777777" w:rsidR="00EB33FF" w:rsidRPr="00163CF3" w:rsidRDefault="00EB33FF" w:rsidP="00EB33FF">
      <w:pPr>
        <w:spacing w:after="0"/>
        <w:rPr>
          <w:rFonts w:ascii="Calibri" w:hAnsi="Calibri" w:cs="Calibri"/>
          <w:sz w:val="32"/>
          <w:szCs w:val="32"/>
          <w:lang w:val="en-US"/>
        </w:rPr>
      </w:pPr>
      <w:r w:rsidRPr="00163CF3">
        <w:rPr>
          <w:rFonts w:ascii="Calibri" w:hAnsi="Calibri" w:cs="Calibri"/>
          <w:b/>
          <w:bCs/>
          <w:sz w:val="32"/>
          <w:szCs w:val="32"/>
          <w:lang w:val="en-US"/>
        </w:rPr>
        <w:t>4.3 Revenue model and fee structure</w:t>
      </w:r>
    </w:p>
    <w:p w14:paraId="336DF435" w14:textId="34A4149B" w:rsidR="00EB33FF" w:rsidRPr="00163CF3" w:rsidRDefault="00EB33FF" w:rsidP="0033658C">
      <w:pPr>
        <w:spacing w:after="0"/>
        <w:ind w:left="720"/>
        <w:textAlignment w:val="center"/>
        <w:rPr>
          <w:rFonts w:ascii="Calibri" w:hAnsi="Calibri" w:cs="Calibri"/>
          <w:szCs w:val="22"/>
          <w:lang w:val="en-US"/>
        </w:rPr>
      </w:pPr>
    </w:p>
    <w:p w14:paraId="71484040" w14:textId="40CE1C1D" w:rsidR="00CA61A6" w:rsidRPr="00701191" w:rsidRDefault="00CA61A6" w:rsidP="00701191">
      <w:pPr>
        <w:spacing w:after="0"/>
        <w:ind w:left="360"/>
        <w:rPr>
          <w:rFonts w:ascii="Calibri" w:hAnsi="Calibri" w:cs="Calibri"/>
          <w:sz w:val="32"/>
          <w:szCs w:val="32"/>
          <w:lang w:val="en-US"/>
        </w:rPr>
      </w:pPr>
      <w:r w:rsidRPr="00701191">
        <w:rPr>
          <w:rFonts w:ascii="Calibri" w:hAnsi="Calibri" w:cs="Calibri"/>
          <w:b/>
          <w:bCs/>
          <w:sz w:val="32"/>
          <w:szCs w:val="32"/>
          <w:lang w:val="en-US"/>
        </w:rPr>
        <w:t xml:space="preserve">4.3.1 </w:t>
      </w:r>
      <w:r w:rsidR="00F41876" w:rsidRPr="00701191">
        <w:rPr>
          <w:rFonts w:ascii="Calibri" w:hAnsi="Calibri" w:cs="Calibri"/>
          <w:b/>
          <w:bCs/>
          <w:sz w:val="32"/>
          <w:szCs w:val="32"/>
          <w:lang w:val="en-US"/>
        </w:rPr>
        <w:t>monetization logic</w:t>
      </w:r>
    </w:p>
    <w:p w14:paraId="0181DCC4" w14:textId="395C36E6" w:rsidR="0017048E" w:rsidRPr="00046102" w:rsidRDefault="0017048E" w:rsidP="0017048E">
      <w:pPr>
        <w:rPr>
          <w:lang w:val="en-US"/>
        </w:rPr>
      </w:pPr>
      <w:proofErr w:type="spellStart"/>
      <w:r w:rsidRPr="00046102">
        <w:rPr>
          <w:lang w:val="en-US"/>
        </w:rPr>
        <w:t>Upwork's</w:t>
      </w:r>
      <w:proofErr w:type="spellEnd"/>
      <w:r w:rsidRPr="00046102">
        <w:rPr>
          <w:lang w:val="en-US"/>
        </w:rP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2C2DCD08" w14:textId="77777777" w:rsidR="000439F1" w:rsidRPr="00701191" w:rsidRDefault="000439F1" w:rsidP="000439F1">
      <w:pPr>
        <w:spacing w:after="0"/>
        <w:ind w:left="360"/>
        <w:rPr>
          <w:rFonts w:ascii="Calibri" w:hAnsi="Calibri" w:cs="Calibri"/>
          <w:sz w:val="32"/>
          <w:szCs w:val="32"/>
          <w:lang w:val="en-US"/>
        </w:rPr>
      </w:pPr>
      <w:r w:rsidRPr="00701191">
        <w:rPr>
          <w:rFonts w:ascii="Calibri" w:hAnsi="Calibri" w:cs="Calibri"/>
          <w:b/>
          <w:bCs/>
          <w:sz w:val="32"/>
          <w:szCs w:val="32"/>
          <w:lang w:val="en-US"/>
        </w:rPr>
        <w:t>4.3.</w:t>
      </w:r>
      <w:r>
        <w:rPr>
          <w:rFonts w:ascii="Calibri" w:hAnsi="Calibri" w:cs="Calibri"/>
          <w:b/>
          <w:bCs/>
          <w:sz w:val="32"/>
          <w:szCs w:val="32"/>
          <w:lang w:val="en-US"/>
        </w:rPr>
        <w:t>2 pricing tiers and fees</w:t>
      </w:r>
    </w:p>
    <w:p w14:paraId="7EE5C083" w14:textId="77777777" w:rsidR="0017048E" w:rsidRPr="00046102" w:rsidRDefault="0017048E" w:rsidP="00F9444C">
      <w:pPr>
        <w:pStyle w:val="Heading-3"/>
        <w:rPr>
          <w:color w:val="C00000"/>
        </w:rPr>
      </w:pPr>
      <w:r w:rsidRPr="00046102">
        <w:t xml:space="preserve">Service fees: </w:t>
      </w:r>
    </w:p>
    <w:p w14:paraId="4F176A69" w14:textId="77777777" w:rsidR="0017048E" w:rsidRPr="00046102" w:rsidRDefault="0017048E" w:rsidP="0017048E">
      <w:pPr>
        <w:rPr>
          <w:lang w:val="en-US"/>
        </w:rPr>
      </w:pPr>
      <w:proofErr w:type="spellStart"/>
      <w:r w:rsidRPr="00046102">
        <w:rPr>
          <w:lang w:val="en-US"/>
        </w:rPr>
        <w:t>Upwork</w:t>
      </w:r>
      <w:proofErr w:type="spellEnd"/>
      <w:r w:rsidRPr="00046102">
        <w:rPr>
          <w:lang w:val="en-US"/>
        </w:rPr>
        <w:t xml:space="preserve">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Pr="00046102">
            <w:rPr>
              <w:lang w:val="en-US"/>
            </w:rPr>
            <w:fldChar w:fldCharType="begin"/>
          </w:r>
          <w:r w:rsidRPr="00046102">
            <w:rPr>
              <w:lang w:val="en-US"/>
            </w:rPr>
            <w:instrText xml:space="preserve"> CITATION Bec23 \l 1033 </w:instrText>
          </w:r>
          <w:r w:rsidRPr="00046102">
            <w:rPr>
              <w:lang w:val="en-US"/>
            </w:rPr>
            <w:fldChar w:fldCharType="separate"/>
          </w:r>
          <w:r w:rsidRPr="00046102">
            <w:rPr>
              <w:noProof/>
              <w:lang w:val="en-US"/>
            </w:rPr>
            <w:t>(Beckman, 2023)</w:t>
          </w:r>
          <w:r w:rsidRPr="00046102">
            <w:rPr>
              <w:lang w:val="en-US"/>
            </w:rPr>
            <w:fldChar w:fldCharType="end"/>
          </w:r>
        </w:sdtContent>
      </w:sdt>
      <w:r w:rsidRPr="00046102">
        <w:rPr>
          <w:lang w:val="en-US"/>
        </w:rPr>
        <w:t>.</w:t>
      </w:r>
    </w:p>
    <w:p w14:paraId="505A0BB2" w14:textId="77777777" w:rsidR="0017048E" w:rsidRPr="00046102" w:rsidRDefault="0017048E" w:rsidP="00F9444C">
      <w:pPr>
        <w:pStyle w:val="Heading-3"/>
        <w:rPr>
          <w:color w:val="C00000"/>
        </w:rPr>
      </w:pPr>
      <w:r w:rsidRPr="00046102">
        <w:t xml:space="preserve">Transaction fees: </w:t>
      </w:r>
    </w:p>
    <w:p w14:paraId="297F856E" w14:textId="77777777" w:rsidR="0017048E" w:rsidRPr="00046102" w:rsidRDefault="0017048E" w:rsidP="0017048E">
      <w:pPr>
        <w:rPr>
          <w:noProof/>
        </w:rPr>
      </w:pPr>
      <w:r w:rsidRPr="00046102">
        <w:rPr>
          <w:lang w:val="en-US"/>
        </w:rPr>
        <w:t xml:space="preserve">Clients are charged a 3% payment processing and administration fee on each transaction. This fee contributes significantly to </w:t>
      </w:r>
      <w:proofErr w:type="spellStart"/>
      <w:r w:rsidRPr="00046102">
        <w:rPr>
          <w:lang w:val="en-US"/>
        </w:rPr>
        <w:t>Upwork's</w:t>
      </w:r>
      <w:proofErr w:type="spellEnd"/>
      <w:r w:rsidRPr="00046102">
        <w:rPr>
          <w:lang w:val="en-US"/>
        </w:rPr>
        <w:t xml:space="preserve"> revenue and ensures the platform's financial sustainability </w:t>
      </w:r>
      <w:sdt>
        <w:sdtPr>
          <w:rPr>
            <w:lang w:val="en-US"/>
          </w:rPr>
          <w:id w:val="-804003849"/>
          <w:citation/>
        </w:sdtPr>
        <w:sdtContent>
          <w:r w:rsidRPr="00046102">
            <w:rPr>
              <w:lang w:val="en-US"/>
            </w:rPr>
            <w:fldChar w:fldCharType="begin"/>
          </w:r>
          <w:r w:rsidRPr="00046102">
            <w:rPr>
              <w:lang w:val="en-US"/>
            </w:rPr>
            <w:instrText xml:space="preserve">CITATION Ste24 \l 1033 </w:instrText>
          </w:r>
          <w:r w:rsidRPr="00046102">
            <w:rPr>
              <w:lang w:val="en-US"/>
            </w:rPr>
            <w:fldChar w:fldCharType="separate"/>
          </w:r>
          <w:r w:rsidRPr="00046102">
            <w:rPr>
              <w:noProof/>
              <w:lang w:val="en-US"/>
            </w:rPr>
            <w:t>(Steven, 2024)</w:t>
          </w:r>
          <w:r w:rsidRPr="00046102">
            <w:rPr>
              <w:lang w:val="en-US"/>
            </w:rPr>
            <w:fldChar w:fldCharType="end"/>
          </w:r>
        </w:sdtContent>
      </w:sdt>
      <w:r w:rsidRPr="00046102">
        <w:rPr>
          <w:lang w:val="en-US"/>
        </w:rPr>
        <w:t>.</w:t>
      </w:r>
      <w:r w:rsidRPr="00046102">
        <w:rPr>
          <w:noProof/>
        </w:rPr>
        <w:t xml:space="preserve"> </w:t>
      </w:r>
      <w:r w:rsidRPr="00046102">
        <w:rPr>
          <w:i/>
          <w:iCs/>
          <w:noProof/>
        </w:rPr>
        <w:t>Figure 2</w:t>
      </w:r>
      <w:r w:rsidRPr="00046102">
        <w:rPr>
          <w:noProof/>
        </w:rPr>
        <w:t xml:space="preserve"> shows a screenshot from the Upwork user guide that shows how freelancer user rates are set and how Upwork fees are calculated.</w:t>
      </w:r>
    </w:p>
    <w:p w14:paraId="1C2E97AB" w14:textId="77777777" w:rsidR="0017048E" w:rsidRPr="00046102" w:rsidRDefault="0017048E" w:rsidP="00F9444C">
      <w:pPr>
        <w:pStyle w:val="Heading-3"/>
        <w:rPr>
          <w:color w:val="C00000"/>
        </w:rPr>
      </w:pPr>
      <w:r w:rsidRPr="00046102">
        <w:t xml:space="preserve">Membership subscriptions: </w:t>
      </w:r>
    </w:p>
    <w:p w14:paraId="427D3245" w14:textId="77777777" w:rsidR="0017048E" w:rsidRPr="00046102" w:rsidRDefault="0017048E" w:rsidP="0017048E">
      <w:pPr>
        <w:rPr>
          <w:lang w:val="en-US"/>
        </w:rPr>
      </w:pPr>
      <w:proofErr w:type="spellStart"/>
      <w:r w:rsidRPr="00046102">
        <w:rPr>
          <w:lang w:val="en-US"/>
        </w:rPr>
        <w:t>Upwork</w:t>
      </w:r>
      <w:proofErr w:type="spellEnd"/>
      <w:r w:rsidRPr="00046102">
        <w:rPr>
          <w:lang w:val="en-US"/>
        </w:rPr>
        <w:t xml:space="preserve"> offers premium memberships for both freelancers and clients, including </w:t>
      </w:r>
      <w:proofErr w:type="spellStart"/>
      <w:r w:rsidRPr="00046102">
        <w:rPr>
          <w:lang w:val="en-US"/>
        </w:rPr>
        <w:t>Upwork</w:t>
      </w:r>
      <w:proofErr w:type="spellEnd"/>
      <w:r w:rsidRPr="00046102">
        <w:rPr>
          <w:lang w:val="en-US"/>
        </w:rPr>
        <w:t xml:space="preserve"> Plus for clients and </w:t>
      </w:r>
      <w:proofErr w:type="spellStart"/>
      <w:r w:rsidRPr="00046102">
        <w:rPr>
          <w:lang w:val="en-US"/>
        </w:rPr>
        <w:t>Upwork</w:t>
      </w:r>
      <w:proofErr w:type="spellEnd"/>
      <w:r w:rsidRPr="00046102">
        <w:rPr>
          <w:lang w:val="en-US"/>
        </w:rPr>
        <w:t xml:space="preserve"> Freelancer Plus for freelancers. These subscriptions provide additional benefits like enhanced visibility in search results, monthly Connects, and reduced fees, contributing to the company's recurring revenue </w:t>
      </w:r>
      <w:sdt>
        <w:sdtPr>
          <w:rPr>
            <w:lang w:val="en-US"/>
          </w:rPr>
          <w:id w:val="231665409"/>
          <w:citation/>
        </w:sdtPr>
        <w:sdtContent>
          <w:r w:rsidRPr="00046102">
            <w:rPr>
              <w:lang w:val="en-US"/>
            </w:rPr>
            <w:fldChar w:fldCharType="begin"/>
          </w:r>
          <w:r w:rsidRPr="00046102">
            <w:rPr>
              <w:lang w:val="en-US"/>
            </w:rPr>
            <w:instrText xml:space="preserve"> CITATION Upw23 \l 1033 </w:instrText>
          </w:r>
          <w:r w:rsidRPr="00046102">
            <w:rPr>
              <w:lang w:val="en-US"/>
            </w:rPr>
            <w:fldChar w:fldCharType="separate"/>
          </w:r>
          <w:r w:rsidRPr="00046102">
            <w:rPr>
              <w:noProof/>
              <w:lang w:val="en-US"/>
            </w:rPr>
            <w:t>(Upwork Inc., Investor Relations, 2023)</w:t>
          </w:r>
          <w:r w:rsidRPr="00046102">
            <w:rPr>
              <w:lang w:val="en-US"/>
            </w:rPr>
            <w:fldChar w:fldCharType="end"/>
          </w:r>
        </w:sdtContent>
      </w:sdt>
      <w:r w:rsidRPr="00046102">
        <w:rPr>
          <w:lang w:val="en-US"/>
        </w:rPr>
        <w:t>.</w:t>
      </w:r>
    </w:p>
    <w:p w14:paraId="57FE4EEA" w14:textId="77777777" w:rsidR="0017048E" w:rsidRPr="00046102" w:rsidRDefault="0017048E" w:rsidP="00F9444C">
      <w:pPr>
        <w:pStyle w:val="Heading-3"/>
        <w:rPr>
          <w:color w:val="C00000"/>
        </w:rPr>
      </w:pPr>
      <w:r w:rsidRPr="00046102">
        <w:lastRenderedPageBreak/>
        <w:t xml:space="preserve">Advertising and enterprise solutions: </w:t>
      </w:r>
    </w:p>
    <w:p w14:paraId="52265CA5" w14:textId="77777777" w:rsidR="0017048E" w:rsidRPr="00046102" w:rsidRDefault="0017048E" w:rsidP="0017048E">
      <w:pPr>
        <w:rPr>
          <w:lang w:val="en-US"/>
        </w:rPr>
      </w:pPr>
      <w:r w:rsidRPr="00046102">
        <w:rPr>
          <w:noProof/>
        </w:rPr>
        <w:drawing>
          <wp:anchor distT="0" distB="0" distL="114300" distR="114300" simplePos="0" relativeHeight="251658252" behindDoc="0" locked="0" layoutInCell="1" allowOverlap="1" wp14:anchorId="02B021B1" wp14:editId="3A094311">
            <wp:simplePos x="0" y="0"/>
            <wp:positionH relativeFrom="margin">
              <wp:posOffset>0</wp:posOffset>
            </wp:positionH>
            <wp:positionV relativeFrom="paragraph">
              <wp:posOffset>106206</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2"/>
                    <a:stretch>
                      <a:fillRect/>
                    </a:stretch>
                  </pic:blipFill>
                  <pic:spPr>
                    <a:xfrm>
                      <a:off x="0" y="0"/>
                      <a:ext cx="5400040" cy="4504690"/>
                    </a:xfrm>
                    <a:prstGeom prst="rect">
                      <a:avLst/>
                    </a:prstGeom>
                  </pic:spPr>
                </pic:pic>
              </a:graphicData>
            </a:graphic>
          </wp:anchor>
        </w:drawing>
      </w:r>
      <w:r w:rsidRPr="00046102">
        <w:rPr>
          <w:noProof/>
        </w:rPr>
        <mc:AlternateContent>
          <mc:Choice Requires="wps">
            <w:drawing>
              <wp:anchor distT="0" distB="0" distL="114300" distR="114300" simplePos="0" relativeHeight="251658253" behindDoc="0" locked="0" layoutInCell="1" allowOverlap="1" wp14:anchorId="105EACC3" wp14:editId="1B166732">
                <wp:simplePos x="0" y="0"/>
                <wp:positionH relativeFrom="margin">
                  <wp:align>left</wp:align>
                </wp:positionH>
                <wp:positionV relativeFrom="paragraph">
                  <wp:posOffset>4655867</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7838EE3C" w14:textId="77777777" w:rsidR="0017048E" w:rsidRPr="00A83C01" w:rsidRDefault="0017048E" w:rsidP="0017048E">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t>UpWork</w:t>
                            </w:r>
                            <w:proofErr w:type="spellEnd"/>
                            <w:r>
                              <w:t xml:space="preserve"> user's guide - hourly rate </w:t>
                            </w:r>
                            <w:sdt>
                              <w:sdtPr>
                                <w:id w:val="727030088"/>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3B185FFE" w14:textId="77777777" w:rsidR="0017048E" w:rsidRDefault="0017048E" w:rsidP="0017048E"/>
                          <w:p w14:paraId="31277834" w14:textId="77777777" w:rsidR="0017048E" w:rsidRPr="00A83C01" w:rsidRDefault="0017048E" w:rsidP="0017048E">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UpWork</w:t>
                            </w:r>
                            <w:proofErr w:type="spellEnd"/>
                            <w:r>
                              <w:t xml:space="preserve"> user's guide - Hourly Rate </w:t>
                            </w:r>
                            <w:sdt>
                              <w:sdtPr>
                                <w:id w:val="1902790700"/>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EACC3" id="_x0000_s1031" type="#_x0000_t202" style="position:absolute;margin-left:0;margin-top:366.6pt;width:425.2pt;height:19.55pt;z-index:25165825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" stroked="f">
                <v:textbox inset="0,0,0,0">
                  <w:txbxContent>
                    <w:p w14:paraId="7838EE3C" w14:textId="77777777" w:rsidR="0017048E" w:rsidRPr="00A83C01" w:rsidRDefault="0017048E" w:rsidP="0017048E">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t>UpWork</w:t>
                      </w:r>
                      <w:proofErr w:type="spellEnd"/>
                      <w:r>
                        <w:t xml:space="preserve"> user's guide - hourly rate </w:t>
                      </w:r>
                      <w:sdt>
                        <w:sdtPr>
                          <w:id w:val="727030088"/>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3B185FFE" w14:textId="77777777" w:rsidR="0017048E" w:rsidRDefault="0017048E" w:rsidP="0017048E"/>
                    <w:p w14:paraId="31277834" w14:textId="77777777" w:rsidR="0017048E" w:rsidRPr="00A83C01" w:rsidRDefault="0017048E" w:rsidP="0017048E">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UpWork</w:t>
                      </w:r>
                      <w:proofErr w:type="spellEnd"/>
                      <w:r>
                        <w:t xml:space="preserve"> user's guide - Hourly Rate </w:t>
                      </w:r>
                      <w:sdt>
                        <w:sdtPr>
                          <w:id w:val="1902790700"/>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v:textbox>
                <w10:wrap type="topAndBottom" anchorx="margin"/>
              </v:shape>
            </w:pict>
          </mc:Fallback>
        </mc:AlternateContent>
      </w:r>
    </w:p>
    <w:p w14:paraId="0575E830" w14:textId="7C9BF0B9" w:rsidR="00046102" w:rsidRDefault="00046102" w:rsidP="00046102">
      <w:pPr>
        <w:rPr>
          <w:lang w:val="en-US"/>
        </w:rPr>
      </w:pPr>
      <w:proofErr w:type="spellStart"/>
      <w:r w:rsidRPr="00046102">
        <w:rPr>
          <w:lang w:val="en-US"/>
        </w:rPr>
        <w:t>Upwork</w:t>
      </w:r>
      <w:proofErr w:type="spellEnd"/>
      <w:r w:rsidRPr="00046102">
        <w:rPr>
          <w:lang w:val="en-US"/>
        </w:rPr>
        <w:t xml:space="preserve">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495101719"/>
          <w:citation/>
        </w:sdtPr>
        <w:sdtContent>
          <w:r w:rsidRPr="00046102">
            <w:rPr>
              <w:lang w:val="en-US"/>
            </w:rPr>
            <w:fldChar w:fldCharType="begin"/>
          </w:r>
          <w:r w:rsidRPr="00046102">
            <w:rPr>
              <w:lang w:val="en-US"/>
            </w:rPr>
            <w:instrText xml:space="preserve"> CITATION fre24 \l 1033 </w:instrText>
          </w:r>
          <w:r w:rsidRPr="00046102">
            <w:rPr>
              <w:lang w:val="en-US"/>
            </w:rPr>
            <w:fldChar w:fldCharType="separate"/>
          </w:r>
          <w:r w:rsidRPr="00046102">
            <w:rPr>
              <w:noProof/>
              <w:lang w:val="en-US"/>
            </w:rPr>
            <w:t>(Freelancermap GmbH, 2024)</w:t>
          </w:r>
          <w:r w:rsidRPr="00046102">
            <w:rPr>
              <w:lang w:val="en-US"/>
            </w:rPr>
            <w:fldChar w:fldCharType="end"/>
          </w:r>
        </w:sdtContent>
      </w:sdt>
      <w:r w:rsidRPr="00046102">
        <w:rPr>
          <w:lang w:val="en-US"/>
        </w:rPr>
        <w:t>.</w:t>
      </w:r>
    </w:p>
    <w:p w14:paraId="57D66795" w14:textId="4D653EE3" w:rsidR="00EE44D1" w:rsidRPr="00701191" w:rsidRDefault="00EE44D1" w:rsidP="00122789">
      <w:pPr>
        <w:spacing w:after="0"/>
        <w:ind w:left="360"/>
        <w:rPr>
          <w:rFonts w:ascii="Calibri" w:hAnsi="Calibri" w:cs="Calibri"/>
          <w:sz w:val="32"/>
          <w:szCs w:val="32"/>
          <w:lang w:val="en-US"/>
        </w:rPr>
      </w:pPr>
      <w:r w:rsidRPr="00701191">
        <w:rPr>
          <w:rFonts w:ascii="Calibri" w:hAnsi="Calibri" w:cs="Calibri"/>
          <w:b/>
          <w:bCs/>
          <w:sz w:val="32"/>
          <w:szCs w:val="32"/>
          <w:lang w:val="en-US"/>
        </w:rPr>
        <w:t>4.3.</w:t>
      </w:r>
      <w:r>
        <w:rPr>
          <w:rFonts w:ascii="Calibri" w:hAnsi="Calibri" w:cs="Calibri"/>
          <w:b/>
          <w:bCs/>
          <w:sz w:val="32"/>
          <w:szCs w:val="32"/>
          <w:lang w:val="en-US"/>
        </w:rPr>
        <w:t>3</w:t>
      </w:r>
      <w:r w:rsidR="00BD7354">
        <w:rPr>
          <w:rFonts w:ascii="Calibri" w:hAnsi="Calibri" w:cs="Calibri"/>
          <w:b/>
          <w:bCs/>
          <w:sz w:val="32"/>
          <w:szCs w:val="32"/>
          <w:lang w:val="en-US"/>
        </w:rPr>
        <w:t xml:space="preserve"> </w:t>
      </w:r>
      <w:r>
        <w:rPr>
          <w:rFonts w:ascii="Calibri" w:hAnsi="Calibri" w:cs="Calibri"/>
          <w:b/>
          <w:bCs/>
          <w:sz w:val="32"/>
          <w:szCs w:val="32"/>
          <w:lang w:val="en-US"/>
        </w:rPr>
        <w:t>revenue growth</w:t>
      </w:r>
    </w:p>
    <w:p w14:paraId="17593EE6" w14:textId="795BF906" w:rsidR="00046102" w:rsidRPr="00046102" w:rsidRDefault="00046102" w:rsidP="00046102">
      <w:pPr>
        <w:rPr>
          <w:lang w:val="en-US"/>
        </w:rPr>
      </w:pPr>
      <w:r w:rsidRPr="00046102">
        <w:rPr>
          <w:lang w:val="en-US"/>
        </w:rPr>
        <w:t xml:space="preserve">From 2020 to 2023, </w:t>
      </w:r>
      <w:proofErr w:type="spellStart"/>
      <w:r w:rsidRPr="00046102">
        <w:rPr>
          <w:lang w:val="en-US"/>
        </w:rPr>
        <w:t>Upwork's</w:t>
      </w:r>
      <w:proofErr w:type="spellEnd"/>
      <w:r w:rsidRPr="00046102">
        <w:rPr>
          <w:lang w:val="en-US"/>
        </w:rPr>
        <w:t xml:space="preserve"> revenue grew from $373.6 million to approximately $605 million, reflecting a </w:t>
      </w:r>
      <w:r w:rsidRPr="00046102">
        <w:rPr>
          <w:b/>
          <w:bCs/>
          <w:lang w:val="en-US"/>
        </w:rPr>
        <w:t>compound annual growth rate</w:t>
      </w:r>
      <w:r w:rsidRPr="00046102">
        <w:rPr>
          <w:lang w:val="en-US"/>
        </w:rPr>
        <w:t xml:space="preserve"> (</w:t>
      </w:r>
      <w:r w:rsidRPr="00046102">
        <w:rPr>
          <w:b/>
          <w:bCs/>
          <w:lang w:val="en-US"/>
        </w:rPr>
        <w:t>CAGR</w:t>
      </w:r>
      <w:r w:rsidRPr="00046102">
        <w:rPr>
          <w:lang w:val="en-US"/>
        </w:rPr>
        <w:t xml:space="preserve">) of around 17%. </w:t>
      </w:r>
    </w:p>
    <w:p w14:paraId="7AB91FFC" w14:textId="33597C4E" w:rsidR="006A2603" w:rsidRPr="00163CF3" w:rsidRDefault="006A2603" w:rsidP="00AB7B42">
      <w:pPr>
        <w:spacing w:after="0"/>
        <w:rPr>
          <w:rFonts w:ascii="Calibri" w:hAnsi="Calibri" w:cs="Calibri"/>
          <w:szCs w:val="22"/>
          <w:lang w:val="en-US"/>
        </w:rPr>
      </w:pPr>
      <w:r w:rsidRPr="00163CF3">
        <w:rPr>
          <w:rFonts w:ascii="Calibri" w:hAnsi="Calibri" w:cs="Calibri"/>
          <w:b/>
          <w:bCs/>
          <w:sz w:val="32"/>
          <w:szCs w:val="32"/>
          <w:lang w:val="en-US"/>
        </w:rPr>
        <w:t>4.4 User base and engagement indicators</w:t>
      </w:r>
    </w:p>
    <w:p w14:paraId="40B14D3E" w14:textId="7C0C0618" w:rsidR="006F659C" w:rsidRPr="006F659C" w:rsidRDefault="006F659C" w:rsidP="006F659C">
      <w:pPr>
        <w:spacing w:after="120"/>
        <w:ind w:left="360"/>
        <w:outlineLvl w:val="1"/>
        <w:rPr>
          <w:b/>
          <w:bCs/>
          <w:color w:val="BF4E14" w:themeColor="accent2" w:themeShade="BF"/>
          <w:sz w:val="28"/>
        </w:rPr>
      </w:pPr>
      <w:r w:rsidRPr="006F659C">
        <w:rPr>
          <w:b/>
          <w:bCs/>
          <w:color w:val="BF4E14" w:themeColor="accent2" w:themeShade="BF"/>
          <w:sz w:val="28"/>
        </w:rPr>
        <w:t xml:space="preserve">4.4 </w:t>
      </w:r>
      <w:r w:rsidR="00F74954">
        <w:rPr>
          <w:b/>
          <w:bCs/>
          <w:color w:val="BF4E14" w:themeColor="accent2" w:themeShade="BF"/>
          <w:sz w:val="28"/>
        </w:rPr>
        <w:t xml:space="preserve">freelancers </w:t>
      </w:r>
    </w:p>
    <w:p w14:paraId="1569E102" w14:textId="4B92C0F2" w:rsidR="00AE41ED" w:rsidRDefault="006F659C" w:rsidP="006F659C">
      <w:pPr>
        <w:rPr>
          <w:lang w:val="en-US"/>
        </w:rPr>
      </w:pPr>
      <w:r w:rsidRPr="006F659C">
        <w:rPr>
          <w:lang w:val="en-US"/>
        </w:rPr>
        <w:t xml:space="preserve">Understanding the user demographics and engagement on </w:t>
      </w:r>
      <w:proofErr w:type="spellStart"/>
      <w:r w:rsidRPr="006F659C">
        <w:rPr>
          <w:lang w:val="en-US"/>
        </w:rPr>
        <w:t>Upwork</w:t>
      </w:r>
      <w:proofErr w:type="spellEnd"/>
      <w:r w:rsidRPr="006F659C">
        <w:rPr>
          <w:lang w:val="en-US"/>
        </w:rPr>
        <w:t xml:space="preserve"> provides valuable insights into how the platform serves its diverse user base. This section analyzes </w:t>
      </w:r>
      <w:proofErr w:type="spellStart"/>
      <w:r w:rsidRPr="006F659C">
        <w:rPr>
          <w:lang w:val="en-US"/>
        </w:rPr>
        <w:t>Upwork's</w:t>
      </w:r>
      <w:proofErr w:type="spellEnd"/>
      <w:r w:rsidRPr="006F659C">
        <w:rPr>
          <w:lang w:val="en-US"/>
        </w:rPr>
        <w:t xml:space="preserve"> user demographics, breaks down project and transaction types</w:t>
      </w:r>
      <w:r w:rsidR="00EF3127">
        <w:rPr>
          <w:lang w:val="en-US"/>
        </w:rPr>
        <w:t>.</w:t>
      </w:r>
    </w:p>
    <w:p w14:paraId="5EBA73E5" w14:textId="04C6A346" w:rsidR="006F659C" w:rsidRPr="006F659C" w:rsidRDefault="006F659C" w:rsidP="00D54C51">
      <w:pPr>
        <w:pStyle w:val="Heading-3"/>
        <w:rPr>
          <w:color w:val="C00000"/>
        </w:rPr>
      </w:pPr>
      <w:r w:rsidRPr="006F659C">
        <w:t>User base statistics</w:t>
      </w:r>
    </w:p>
    <w:p w14:paraId="31FD11F3" w14:textId="77777777" w:rsidR="006F659C" w:rsidRPr="006F659C" w:rsidRDefault="006F659C" w:rsidP="006F659C">
      <w:pPr>
        <w:rPr>
          <w:lang w:val="en-US"/>
        </w:rPr>
      </w:pPr>
      <w:proofErr w:type="spellStart"/>
      <w:r w:rsidRPr="006F659C">
        <w:rPr>
          <w:lang w:val="en-US"/>
        </w:rPr>
        <w:t>Upwork</w:t>
      </w:r>
      <w:proofErr w:type="spellEnd"/>
      <w:r w:rsidRPr="006F659C">
        <w:rPr>
          <w:lang w:val="en-US"/>
        </w:rPr>
        <w:t xml:space="preserve"> boasts a diverse and expansive user base comprising freelancers and clients from various industries and regions. As of 2023, </w:t>
      </w:r>
      <w:proofErr w:type="spellStart"/>
      <w:r w:rsidRPr="006F659C">
        <w:rPr>
          <w:lang w:val="en-US"/>
        </w:rPr>
        <w:t>Upwork's</w:t>
      </w:r>
      <w:proofErr w:type="spellEnd"/>
      <w:r w:rsidRPr="006F659C">
        <w:rPr>
          <w:lang w:val="en-US"/>
        </w:rPr>
        <w:t xml:space="preserve"> platform includes over eighteen million registered freelancers and five million registered clients </w:t>
      </w:r>
      <w:sdt>
        <w:sdtPr>
          <w:rPr>
            <w:lang w:val="en-US"/>
          </w:rPr>
          <w:id w:val="-1459257268"/>
          <w:citation/>
        </w:sdtPr>
        <w:sdtContent>
          <w:r w:rsidRPr="006F659C">
            <w:rPr>
              <w:lang w:val="en-US"/>
            </w:rPr>
            <w:fldChar w:fldCharType="begin"/>
          </w:r>
          <w:r w:rsidRPr="006F659C">
            <w:rPr>
              <w:lang w:val="en-US"/>
            </w:rPr>
            <w:instrText xml:space="preserve"> CITATION Mel24 \l 1033 </w:instrText>
          </w:r>
          <w:r w:rsidRPr="006F659C">
            <w:rPr>
              <w:lang w:val="en-US"/>
            </w:rPr>
            <w:fldChar w:fldCharType="separate"/>
          </w:r>
          <w:r w:rsidRPr="006F659C">
            <w:rPr>
              <w:noProof/>
              <w:lang w:val="en-US"/>
            </w:rPr>
            <w:t>(Melidoniotis, 2024)</w:t>
          </w:r>
          <w:r w:rsidRPr="006F659C">
            <w:rPr>
              <w:lang w:val="en-US"/>
            </w:rPr>
            <w:fldChar w:fldCharType="end"/>
          </w:r>
        </w:sdtContent>
      </w:sdt>
      <w:r w:rsidRPr="006F659C">
        <w:rPr>
          <w:lang w:val="en-US"/>
        </w:rPr>
        <w:t>. </w:t>
      </w:r>
    </w:p>
    <w:p w14:paraId="23E98B24" w14:textId="56A0B730" w:rsidR="002C3147" w:rsidRPr="00701191" w:rsidRDefault="002C3147" w:rsidP="00122789">
      <w:pPr>
        <w:spacing w:after="0"/>
        <w:ind w:left="360"/>
        <w:rPr>
          <w:rFonts w:ascii="Calibri" w:hAnsi="Calibri" w:cs="Calibri"/>
          <w:sz w:val="32"/>
          <w:szCs w:val="32"/>
          <w:lang w:val="en-US"/>
        </w:rPr>
      </w:pPr>
      <w:r w:rsidRPr="00701191">
        <w:rPr>
          <w:rFonts w:ascii="Calibri" w:hAnsi="Calibri" w:cs="Calibri"/>
          <w:b/>
          <w:bCs/>
          <w:sz w:val="32"/>
          <w:szCs w:val="32"/>
          <w:lang w:val="en-US"/>
        </w:rPr>
        <w:lastRenderedPageBreak/>
        <w:t>4.</w:t>
      </w:r>
      <w:r>
        <w:rPr>
          <w:rFonts w:ascii="Calibri" w:hAnsi="Calibri" w:cs="Calibri"/>
          <w:b/>
          <w:bCs/>
          <w:sz w:val="32"/>
          <w:szCs w:val="32"/>
          <w:lang w:val="en-US"/>
        </w:rPr>
        <w:t>4</w:t>
      </w:r>
      <w:r w:rsidRPr="00701191">
        <w:rPr>
          <w:rFonts w:ascii="Calibri" w:hAnsi="Calibri" w:cs="Calibri"/>
          <w:b/>
          <w:bCs/>
          <w:sz w:val="32"/>
          <w:szCs w:val="32"/>
          <w:lang w:val="en-US"/>
        </w:rPr>
        <w:t>.</w:t>
      </w:r>
      <w:r>
        <w:rPr>
          <w:rFonts w:ascii="Calibri" w:hAnsi="Calibri" w:cs="Calibri"/>
          <w:b/>
          <w:bCs/>
          <w:sz w:val="32"/>
          <w:szCs w:val="32"/>
          <w:lang w:val="en-US"/>
        </w:rPr>
        <w:t>1 user composition</w:t>
      </w:r>
    </w:p>
    <w:p w14:paraId="41DD826C" w14:textId="6C2D8EBB" w:rsidR="006F659C" w:rsidRPr="006F659C" w:rsidRDefault="006F659C" w:rsidP="006F659C">
      <w:pPr>
        <w:spacing w:before="360" w:after="120"/>
        <w:outlineLvl w:val="0"/>
        <w:rPr>
          <w:rFonts w:asciiTheme="majorHAnsi" w:eastAsiaTheme="majorEastAsia" w:hAnsiTheme="majorHAnsi" w:cstheme="majorBidi"/>
          <w:b/>
          <w:bCs/>
          <w:color w:val="156082" w:themeColor="accent1"/>
        </w:rPr>
      </w:pPr>
      <w:r w:rsidRPr="006F659C">
        <w:rPr>
          <w:rFonts w:asciiTheme="majorHAnsi" w:eastAsiaTheme="majorEastAsia" w:hAnsiTheme="majorHAnsi" w:cstheme="majorBidi"/>
          <w:b/>
          <w:bCs/>
          <w:color w:val="156082" w:themeColor="accent1"/>
        </w:rPr>
        <w:t xml:space="preserve">Freelancers: </w:t>
      </w:r>
    </w:p>
    <w:p w14:paraId="69E13C8D" w14:textId="77777777" w:rsidR="006F659C" w:rsidRPr="006F659C" w:rsidRDefault="006F659C" w:rsidP="006F659C">
      <w:pPr>
        <w:spacing w:before="100" w:beforeAutospacing="1" w:after="100" w:afterAutospacing="1"/>
        <w:rPr>
          <w:sz w:val="24"/>
          <w:lang w:val="en-US"/>
        </w:rPr>
      </w:pPr>
      <w:r w:rsidRPr="006F659C">
        <w:rPr>
          <w:noProof/>
        </w:rPr>
        <w:drawing>
          <wp:anchor distT="0" distB="0" distL="114300" distR="114300" simplePos="0" relativeHeight="251658254" behindDoc="0" locked="0" layoutInCell="1" allowOverlap="1" wp14:anchorId="19093758" wp14:editId="119CDE39">
            <wp:simplePos x="0" y="0"/>
            <wp:positionH relativeFrom="margin">
              <wp:posOffset>1148080</wp:posOffset>
            </wp:positionH>
            <wp:positionV relativeFrom="paragraph">
              <wp:posOffset>1073785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3"/>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Pr="006F659C">
        <w:rPr>
          <w:noProof/>
        </w:rPr>
        <mc:AlternateContent>
          <mc:Choice Requires="wps">
            <w:drawing>
              <wp:anchor distT="0" distB="0" distL="114300" distR="114300" simplePos="0" relativeHeight="251658255" behindDoc="0" locked="0" layoutInCell="1" allowOverlap="1" wp14:anchorId="4A05ED79" wp14:editId="607420B5">
                <wp:simplePos x="0" y="0"/>
                <wp:positionH relativeFrom="margin">
                  <wp:posOffset>87845</wp:posOffset>
                </wp:positionH>
                <wp:positionV relativeFrom="paragraph">
                  <wp:posOffset>3086416</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65E07607" w14:textId="77777777" w:rsidR="006F659C" w:rsidRDefault="006F659C" w:rsidP="006F659C">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5ED79" id="_x0000_s1032" type="#_x0000_t202" style="position:absolute;margin-left:6.9pt;margin-top:243pt;width:425.2pt;height:14pt;z-index:25165825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" filled="f" stroked="f">
                <v:textbox inset="0,0,0,0">
                  <w:txbxContent>
                    <w:p w14:paraId="65E07607" w14:textId="77777777" w:rsidR="006F659C" w:rsidRDefault="006F659C" w:rsidP="006F659C">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proofErr w:type="spellStart"/>
      <w:r w:rsidRPr="006F659C">
        <w:rPr>
          <w:lang w:val="en-US"/>
        </w:rPr>
        <w:t>Upwork's</w:t>
      </w:r>
      <w:proofErr w:type="spellEnd"/>
      <w:r w:rsidRPr="006F659C">
        <w:rPr>
          <w:lang w:val="en-US"/>
        </w:rP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w:t>
      </w:r>
      <w:proofErr w:type="spellStart"/>
      <w:r w:rsidRPr="006F659C">
        <w:rPr>
          <w:lang w:val="en-US"/>
        </w:rPr>
        <w:t>Upwork</w:t>
      </w:r>
      <w:proofErr w:type="spellEnd"/>
      <w:r w:rsidRPr="006F659C">
        <w:rPr>
          <w:lang w:val="en-US"/>
        </w:rPr>
        <w:t xml:space="preserve"> vary in </w:t>
      </w:r>
    </w:p>
    <w:p w14:paraId="00DCECD4" w14:textId="6AC7BED4" w:rsidR="006F659C" w:rsidRPr="006F659C" w:rsidRDefault="009B293A" w:rsidP="00D54C51">
      <w:pPr>
        <w:pStyle w:val="Heading-3"/>
        <w:rPr>
          <w:color w:val="C00000"/>
        </w:rPr>
      </w:pPr>
      <w:r>
        <w:t>Freelancer professions</w:t>
      </w:r>
    </w:p>
    <w:p w14:paraId="3676414E" w14:textId="7ED934A0" w:rsidR="006F659C" w:rsidRPr="006F659C" w:rsidRDefault="006F659C" w:rsidP="006F659C">
      <w:pPr>
        <w:rPr>
          <w:lang w:val="en-US"/>
        </w:rPr>
      </w:pPr>
      <w:proofErr w:type="spellStart"/>
      <w:r w:rsidRPr="006F659C">
        <w:rPr>
          <w:lang w:val="en-US"/>
        </w:rPr>
        <w:t>Upwork's</w:t>
      </w:r>
      <w:proofErr w:type="spellEnd"/>
      <w:r w:rsidRPr="006F659C">
        <w:rPr>
          <w:lang w:val="en-US"/>
        </w:rPr>
        <w:t xml:space="preserve"> user base comprises over eighteen million registered freelancers and five million registered clients as of 2023. The platform facilitates millions of transactions annually, with an average transaction value of approximately $500. Freelancers on </w:t>
      </w:r>
      <w:proofErr w:type="spellStart"/>
      <w:r w:rsidRPr="006F659C">
        <w:rPr>
          <w:lang w:val="en-US"/>
        </w:rPr>
        <w:t>Upwork</w:t>
      </w:r>
      <w:proofErr w:type="spellEnd"/>
      <w:r w:rsidRPr="006F659C">
        <w:rPr>
          <w:lang w:val="en-US"/>
        </w:rPr>
        <w:t xml:space="preserve"> span a diverse range of professions, including web development, design, writing, and marketing. </w:t>
      </w:r>
      <w:r w:rsidR="00EF3127">
        <w:rPr>
          <w:lang w:val="en-US"/>
        </w:rPr>
        <w:t>Platform usage</w:t>
      </w:r>
      <w:r w:rsidRPr="006F659C">
        <w:rPr>
          <w:lang w:val="en-US"/>
        </w:rPr>
        <w:t xml:space="preserve"> metrics reveal mixed </w:t>
      </w:r>
      <w:r w:rsidR="007B5C77">
        <w:rPr>
          <w:lang w:val="en-US"/>
        </w:rPr>
        <w:t xml:space="preserve">signals from the market </w:t>
      </w:r>
      <w:r w:rsidRPr="006F659C">
        <w:rPr>
          <w:lang w:val="en-US"/>
        </w:rPr>
        <w:t xml:space="preserve">feedback; while there are users who appreciate the platform's opportunities and payment protection, </w:t>
      </w:r>
      <w:r w:rsidR="00D702E0">
        <w:rPr>
          <w:lang w:val="en-US"/>
        </w:rPr>
        <w:t xml:space="preserve">while </w:t>
      </w:r>
      <w:r w:rsidRPr="006F659C">
        <w:rPr>
          <w:lang w:val="en-US"/>
        </w:rPr>
        <w:t xml:space="preserve">others </w:t>
      </w:r>
      <w:r w:rsidR="00D702E0">
        <w:rPr>
          <w:lang w:val="en-US"/>
        </w:rPr>
        <w:t xml:space="preserve">indicate </w:t>
      </w:r>
      <w:r w:rsidR="00C530B9">
        <w:rPr>
          <w:lang w:val="en-US"/>
        </w:rPr>
        <w:t>noise in user experience related metrics</w:t>
      </w:r>
      <w:r w:rsidRPr="006F659C">
        <w:rPr>
          <w:lang w:val="en-US"/>
        </w:rPr>
        <w:t xml:space="preserve"> </w:t>
      </w:r>
      <w:sdt>
        <w:sdtPr>
          <w:rPr>
            <w:lang w:val="en-US"/>
          </w:rPr>
          <w:id w:val="72089196"/>
          <w:citation/>
        </w:sdtPr>
        <w:sdtContent>
          <w:r w:rsidRPr="006F659C">
            <w:rPr>
              <w:lang w:val="en-US"/>
            </w:rPr>
            <w:fldChar w:fldCharType="begin"/>
          </w:r>
          <w:r w:rsidRPr="006F659C">
            <w:rPr>
              <w:lang w:val="en-US"/>
            </w:rPr>
            <w:instrText xml:space="preserve">CITATION Mel24 \m Cle201 \l 1033 </w:instrText>
          </w:r>
          <w:r w:rsidRPr="006F659C">
            <w:rPr>
              <w:lang w:val="en-US"/>
            </w:rPr>
            <w:fldChar w:fldCharType="separate"/>
          </w:r>
          <w:r w:rsidRPr="006F659C">
            <w:rPr>
              <w:noProof/>
              <w:lang w:val="en-US"/>
            </w:rPr>
            <w:t>(Melidoniotis, 2024; Clennett, 2020)</w:t>
          </w:r>
          <w:r w:rsidRPr="006F659C">
            <w:rPr>
              <w:lang w:val="en-US"/>
            </w:rPr>
            <w:fldChar w:fldCharType="end"/>
          </w:r>
        </w:sdtContent>
      </w:sdt>
      <w:r w:rsidRPr="006F659C">
        <w:rPr>
          <w:lang w:val="en-US"/>
        </w:rPr>
        <w:t>.</w:t>
      </w:r>
    </w:p>
    <w:p w14:paraId="13442E0A" w14:textId="7A15D9F1" w:rsidR="00A30011" w:rsidRDefault="006F659C" w:rsidP="00165AB2">
      <w:pPr>
        <w:numPr>
          <w:ilvl w:val="0"/>
          <w:numId w:val="8"/>
        </w:numPr>
        <w:tabs>
          <w:tab w:val="num" w:pos="1440"/>
        </w:tabs>
        <w:spacing w:after="0"/>
        <w:rPr>
          <w:i/>
          <w:iCs/>
          <w:lang w:val="en-US"/>
        </w:rPr>
      </w:pPr>
      <w:r w:rsidRPr="006F659C">
        <w:rPr>
          <w:lang w:val="en-US"/>
        </w:rPr>
        <w:t xml:space="preserve">User demographics: </w:t>
      </w:r>
      <w:proofErr w:type="spellStart"/>
      <w:r w:rsidRPr="006F659C">
        <w:rPr>
          <w:lang w:val="en-US"/>
        </w:rPr>
        <w:t>Upwork</w:t>
      </w:r>
      <w:proofErr w:type="spellEnd"/>
      <w:r w:rsidRPr="006F659C">
        <w:rPr>
          <w:lang w:val="en-US"/>
        </w:rPr>
        <w:t xml:space="preserve"> serves a diverse user base, including freelancers from various professional backgrounds and clients ranging from small businesses to large enterprises.</w:t>
      </w:r>
    </w:p>
    <w:p w14:paraId="5415BFA9" w14:textId="77777777" w:rsidR="00A30011" w:rsidRDefault="00A30011" w:rsidP="00122789">
      <w:pPr>
        <w:spacing w:after="0"/>
        <w:rPr>
          <w:i/>
          <w:iCs/>
          <w:lang w:val="en-US"/>
        </w:rPr>
      </w:pPr>
    </w:p>
    <w:p w14:paraId="38CBE78B" w14:textId="77777777" w:rsidR="00A30011" w:rsidRDefault="00A30011" w:rsidP="00122789">
      <w:pPr>
        <w:spacing w:after="0"/>
        <w:rPr>
          <w:i/>
          <w:iCs/>
          <w:lang w:val="en-US"/>
        </w:rPr>
      </w:pPr>
    </w:p>
    <w:p w14:paraId="6AB90BFD" w14:textId="61669E18" w:rsidR="00220EF4" w:rsidRPr="006F659C" w:rsidRDefault="00220EF4" w:rsidP="00122789">
      <w:pPr>
        <w:spacing w:after="0"/>
        <w:rPr>
          <w:rFonts w:ascii="Calibri" w:hAnsi="Calibri" w:cs="Calibri"/>
          <w:szCs w:val="22"/>
          <w:lang w:val="en-US"/>
        </w:rPr>
      </w:pPr>
      <w:r w:rsidRPr="006F659C">
        <w:rPr>
          <w:i/>
          <w:iCs/>
          <w:lang w:val="en-US"/>
        </w:rPr>
        <w:t>Figure 8</w:t>
      </w:r>
      <w:r w:rsidRPr="006F659C">
        <w:rPr>
          <w:lang w:val="en-US"/>
        </w:rPr>
        <w:t xml:space="preserve"> shows the </w:t>
      </w:r>
      <w:proofErr w:type="spellStart"/>
      <w:r w:rsidRPr="006F659C">
        <w:rPr>
          <w:lang w:val="en-US"/>
        </w:rPr>
        <w:t>Upwork</w:t>
      </w:r>
      <w:proofErr w:type="spellEnd"/>
      <w:r w:rsidRPr="006F659C">
        <w:rPr>
          <w:lang w:val="en-US"/>
        </w:rPr>
        <w:t xml:space="preserve"> client base year-over-year growth:</w:t>
      </w:r>
    </w:p>
    <w:p w14:paraId="580DD8A1" w14:textId="77777777" w:rsidR="00220EF4" w:rsidRDefault="00220EF4" w:rsidP="00122789"/>
    <w:p w14:paraId="263C6BA9" w14:textId="77777777" w:rsidR="00220EF4" w:rsidRPr="006F659C" w:rsidRDefault="00220EF4" w:rsidP="00122789"/>
    <w:p w14:paraId="76FAFDB2" w14:textId="77777777" w:rsidR="00220EF4" w:rsidRPr="006F659C" w:rsidRDefault="00220EF4" w:rsidP="00122789">
      <w:pPr>
        <w:jc w:val="center"/>
      </w:pPr>
      <w:r w:rsidRPr="006F659C">
        <w:rPr>
          <w:noProof/>
        </w:rPr>
        <w:lastRenderedPageBreak/>
        <mc:AlternateContent>
          <mc:Choice Requires="wps">
            <w:drawing>
              <wp:anchor distT="0" distB="0" distL="114300" distR="114300" simplePos="0" relativeHeight="251658260" behindDoc="0" locked="0" layoutInCell="1" allowOverlap="1" wp14:anchorId="30429170" wp14:editId="04D23A1A">
                <wp:simplePos x="0" y="0"/>
                <wp:positionH relativeFrom="margin">
                  <wp:posOffset>0</wp:posOffset>
                </wp:positionH>
                <wp:positionV relativeFrom="paragraph">
                  <wp:posOffset>2256316</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2F32B4" w14:textId="77777777" w:rsidR="00220EF4" w:rsidRPr="00EB7B76" w:rsidRDefault="00220EF4"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rsidRPr="00035E9E">
                              <w:t>Upwork</w:t>
                            </w:r>
                            <w:proofErr w:type="spellEnd"/>
                            <w:r w:rsidRPr="00035E9E">
                              <w:t xml:space="preserve"> </w:t>
                            </w:r>
                            <w:r>
                              <w:t>c</w:t>
                            </w:r>
                            <w:r w:rsidRPr="00035E9E">
                              <w:t xml:space="preserve">lient </w:t>
                            </w:r>
                            <w:r>
                              <w:t xml:space="preserve">base year over year growth </w:t>
                            </w:r>
                            <w:sdt>
                              <w:sdtPr>
                                <w:id w:val="1149238683"/>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29170" id="_x0000_s1033" type="#_x0000_t202" style="position:absolute;left:0;text-align:left;margin-left:0;margin-top:177.65pt;width:425.2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" stroked="f">
                <v:textbox style="mso-fit-shape-to-text:t" inset="0,0,0,0">
                  <w:txbxContent>
                    <w:p w14:paraId="612F32B4" w14:textId="77777777" w:rsidR="00220EF4" w:rsidRPr="00EB7B76" w:rsidRDefault="00220EF4"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rsidRPr="00035E9E">
                        <w:t>Upwork</w:t>
                      </w:r>
                      <w:proofErr w:type="spellEnd"/>
                      <w:r w:rsidRPr="00035E9E">
                        <w:t xml:space="preserve"> </w:t>
                      </w:r>
                      <w:r>
                        <w:t>c</w:t>
                      </w:r>
                      <w:r w:rsidRPr="00035E9E">
                        <w:t xml:space="preserve">lient </w:t>
                      </w:r>
                      <w:r>
                        <w:t xml:space="preserve">base year over year growth </w:t>
                      </w:r>
                      <w:sdt>
                        <w:sdtPr>
                          <w:id w:val="1149238683"/>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v:textbox>
                <w10:wrap type="topAndBottom" anchorx="margin"/>
              </v:shape>
            </w:pict>
          </mc:Fallback>
        </mc:AlternateContent>
      </w:r>
      <w:r w:rsidRPr="006F659C">
        <w:rPr>
          <w:noProof/>
        </w:rPr>
        <w:drawing>
          <wp:inline distT="0" distB="0" distL="0" distR="0" wp14:anchorId="100BA4B5" wp14:editId="29BA5C24">
            <wp:extent cx="3584575" cy="2097405"/>
            <wp:effectExtent l="0" t="0" r="0" b="0"/>
            <wp:docPr id="19844575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4575" cy="2097405"/>
                    </a:xfrm>
                    <a:prstGeom prst="rect">
                      <a:avLst/>
                    </a:prstGeom>
                    <a:noFill/>
                  </pic:spPr>
                </pic:pic>
              </a:graphicData>
            </a:graphic>
          </wp:inline>
        </w:drawing>
      </w:r>
    </w:p>
    <w:p w14:paraId="15E38490" w14:textId="77777777" w:rsidR="00220EF4" w:rsidRDefault="00220EF4" w:rsidP="00122789"/>
    <w:p w14:paraId="327C883E" w14:textId="7DDFC6D7" w:rsidR="00266076" w:rsidRPr="00701191" w:rsidRDefault="00266076" w:rsidP="00122789">
      <w:pPr>
        <w:spacing w:after="0"/>
        <w:ind w:left="360"/>
        <w:rPr>
          <w:rFonts w:ascii="Calibri" w:hAnsi="Calibri" w:cs="Calibri"/>
          <w:sz w:val="32"/>
          <w:szCs w:val="32"/>
          <w:lang w:val="en-US"/>
        </w:rPr>
      </w:pPr>
      <w:r w:rsidRPr="00701191">
        <w:rPr>
          <w:rFonts w:ascii="Calibri" w:hAnsi="Calibri" w:cs="Calibri"/>
          <w:b/>
          <w:bCs/>
          <w:sz w:val="32"/>
          <w:szCs w:val="32"/>
          <w:lang w:val="en-US"/>
        </w:rPr>
        <w:t>4.</w:t>
      </w:r>
      <w:r>
        <w:rPr>
          <w:rFonts w:ascii="Calibri" w:hAnsi="Calibri" w:cs="Calibri"/>
          <w:b/>
          <w:bCs/>
          <w:sz w:val="32"/>
          <w:szCs w:val="32"/>
          <w:lang w:val="en-US"/>
        </w:rPr>
        <w:t>4</w:t>
      </w:r>
      <w:r w:rsidRPr="00701191">
        <w:rPr>
          <w:rFonts w:ascii="Calibri" w:hAnsi="Calibri" w:cs="Calibri"/>
          <w:b/>
          <w:bCs/>
          <w:sz w:val="32"/>
          <w:szCs w:val="32"/>
          <w:lang w:val="en-US"/>
        </w:rPr>
        <w:t>.</w:t>
      </w:r>
      <w:r w:rsidR="00871F97">
        <w:rPr>
          <w:rFonts w:ascii="Calibri" w:hAnsi="Calibri" w:cs="Calibri"/>
          <w:b/>
          <w:bCs/>
          <w:sz w:val="32"/>
          <w:szCs w:val="32"/>
          <w:lang w:val="en-US"/>
        </w:rPr>
        <w:t xml:space="preserve">2 geographic </w:t>
      </w:r>
      <w:r w:rsidR="00CE4330">
        <w:rPr>
          <w:rFonts w:ascii="Calibri" w:hAnsi="Calibri" w:cs="Calibri"/>
          <w:b/>
          <w:bCs/>
          <w:sz w:val="32"/>
          <w:szCs w:val="32"/>
          <w:lang w:val="en-US"/>
        </w:rPr>
        <w:t>distribution</w:t>
      </w:r>
    </w:p>
    <w:p w14:paraId="378B6A77" w14:textId="77777777" w:rsidR="007701F6" w:rsidRDefault="007701F6" w:rsidP="006F659C">
      <w:pPr>
        <w:jc w:val="both"/>
        <w:rPr>
          <w:lang w:val="en-US"/>
        </w:rPr>
      </w:pPr>
    </w:p>
    <w:p w14:paraId="4867A77F" w14:textId="77777777" w:rsidR="00A30011" w:rsidRPr="006F659C" w:rsidRDefault="00A30011" w:rsidP="007578D2">
      <w:pPr>
        <w:jc w:val="both"/>
        <w:rPr>
          <w:lang w:val="en-US"/>
        </w:rPr>
      </w:pPr>
    </w:p>
    <w:p w14:paraId="4B91888E" w14:textId="77777777" w:rsidR="00A30011" w:rsidRPr="006F659C" w:rsidRDefault="00A30011" w:rsidP="007578D2">
      <w:pPr>
        <w:jc w:val="both"/>
        <w:rPr>
          <w:lang w:val="en-US"/>
        </w:rPr>
      </w:pPr>
    </w:p>
    <w:p w14:paraId="29308C20" w14:textId="77777777" w:rsidR="00A30011" w:rsidRPr="006F659C" w:rsidRDefault="00A30011" w:rsidP="007578D2">
      <w:pPr>
        <w:jc w:val="center"/>
        <w:rPr>
          <w:lang w:val="en-US"/>
        </w:rPr>
      </w:pPr>
      <w:r w:rsidRPr="006F659C">
        <w:rPr>
          <w:noProof/>
        </w:rPr>
        <mc:AlternateContent>
          <mc:Choice Requires="wps">
            <w:drawing>
              <wp:anchor distT="0" distB="0" distL="114300" distR="114300" simplePos="0" relativeHeight="251658261" behindDoc="0" locked="0" layoutInCell="1" allowOverlap="1" wp14:anchorId="52FDA4F8" wp14:editId="67AEA38B">
                <wp:simplePos x="0" y="0"/>
                <wp:positionH relativeFrom="column">
                  <wp:posOffset>500932</wp:posOffset>
                </wp:positionH>
                <wp:positionV relativeFrom="paragraph">
                  <wp:posOffset>2250743</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59874C76" w14:textId="77777777" w:rsidR="00A30011" w:rsidRPr="00093191" w:rsidRDefault="00A30011"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UpWork</w:t>
                            </w:r>
                            <w:proofErr w:type="spellEnd"/>
                            <w:r>
                              <w:t xml:space="preserve"> traffic engagement as of April 2024 </w:t>
                            </w:r>
                            <w:sdt>
                              <w:sdtPr>
                                <w:id w:val="-2080964200"/>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DA4F8" id="_x0000_s1034" type="#_x0000_t202" style="position:absolute;left:0;text-align:left;margin-left:39.45pt;margin-top:177.2pt;width:340.4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" stroked="f">
                <v:textbox style="mso-fit-shape-to-text:t" inset="0,0,0,0">
                  <w:txbxContent>
                    <w:p w14:paraId="59874C76" w14:textId="77777777" w:rsidR="00A30011" w:rsidRPr="00093191" w:rsidRDefault="00A30011"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UpWork</w:t>
                      </w:r>
                      <w:proofErr w:type="spellEnd"/>
                      <w:r>
                        <w:t xml:space="preserve"> traffic engagement as of April 2024 </w:t>
                      </w:r>
                      <w:sdt>
                        <w:sdtPr>
                          <w:id w:val="-2080964200"/>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v:textbox>
                <w10:wrap type="topAndBottom"/>
              </v:shape>
            </w:pict>
          </mc:Fallback>
        </mc:AlternateContent>
      </w:r>
      <w:r w:rsidRPr="006F659C">
        <w:rPr>
          <w:noProof/>
          <w:lang w:val="en-US"/>
        </w:rPr>
        <w:drawing>
          <wp:inline distT="0" distB="0" distL="0" distR="0" wp14:anchorId="31C50974" wp14:editId="6F086794">
            <wp:extent cx="4322445" cy="2158365"/>
            <wp:effectExtent l="0" t="0" r="1905" b="0"/>
            <wp:docPr id="1044041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2445" cy="2158365"/>
                    </a:xfrm>
                    <a:prstGeom prst="rect">
                      <a:avLst/>
                    </a:prstGeom>
                    <a:noFill/>
                  </pic:spPr>
                </pic:pic>
              </a:graphicData>
            </a:graphic>
          </wp:inline>
        </w:drawing>
      </w:r>
    </w:p>
    <w:p w14:paraId="467C679D" w14:textId="77777777" w:rsidR="00A30011" w:rsidRDefault="00A30011" w:rsidP="007578D2">
      <w:pPr>
        <w:spacing w:after="0"/>
        <w:rPr>
          <w:i/>
          <w:iCs/>
          <w:lang w:val="en-US"/>
        </w:rPr>
      </w:pPr>
    </w:p>
    <w:p w14:paraId="64236251" w14:textId="77777777" w:rsidR="001E31A8" w:rsidRDefault="001E31A8" w:rsidP="007578D2">
      <w:pPr>
        <w:rPr>
          <w:lang w:val="en-US"/>
        </w:rPr>
      </w:pPr>
    </w:p>
    <w:p w14:paraId="3C7FB23D" w14:textId="77777777" w:rsidR="001E31A8" w:rsidRPr="006F659C" w:rsidRDefault="001E31A8" w:rsidP="007578D2">
      <w:r w:rsidRPr="006F659C">
        <w:rPr>
          <w:noProof/>
        </w:rPr>
        <w:lastRenderedPageBreak/>
        <mc:AlternateContent>
          <mc:Choice Requires="wps">
            <w:drawing>
              <wp:anchor distT="0" distB="0" distL="114300" distR="114300" simplePos="0" relativeHeight="251658263" behindDoc="0" locked="0" layoutInCell="1" allowOverlap="1" wp14:anchorId="170A060E" wp14:editId="76970546">
                <wp:simplePos x="0" y="0"/>
                <wp:positionH relativeFrom="margin">
                  <wp:posOffset>-33655</wp:posOffset>
                </wp:positionH>
                <wp:positionV relativeFrom="paragraph">
                  <wp:posOffset>2539365</wp:posOffset>
                </wp:positionV>
                <wp:extent cx="5400040" cy="635"/>
                <wp:effectExtent l="0" t="0" r="10160" b="1333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53725493" w14:textId="77777777" w:rsidR="001E31A8" w:rsidRPr="00502F43" w:rsidRDefault="001E31A8"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0A060E" id="_x0000_s1035" type="#_x0000_t202" style="position:absolute;margin-left:-2.65pt;margin-top:199.95pt;width:425.2pt;height:.05pt;z-index:25165826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" filled="f" stroked="f">
                <v:textbox style="mso-fit-shape-to-text:t" inset="0,0,0,0">
                  <w:txbxContent>
                    <w:p w14:paraId="53725493" w14:textId="77777777" w:rsidR="001E31A8" w:rsidRPr="00502F43" w:rsidRDefault="001E31A8" w:rsidP="006F659C">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r w:rsidRPr="006F659C">
        <w:rPr>
          <w:noProof/>
        </w:rPr>
        <w:drawing>
          <wp:anchor distT="0" distB="0" distL="114300" distR="114300" simplePos="0" relativeHeight="251658262" behindDoc="0" locked="0" layoutInCell="1" allowOverlap="1" wp14:anchorId="1AB2457E" wp14:editId="4420BE60">
            <wp:simplePos x="0" y="0"/>
            <wp:positionH relativeFrom="margin">
              <wp:posOffset>970915</wp:posOffset>
            </wp:positionH>
            <wp:positionV relativeFrom="paragraph">
              <wp:posOffset>391160</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6"/>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Pr="006F659C">
        <w:rPr>
          <w:i/>
          <w:iCs/>
          <w:lang w:val="en-US"/>
        </w:rPr>
        <w:t>Figure 6</w:t>
      </w:r>
      <w:r w:rsidRPr="006F659C">
        <w:rPr>
          <w:lang w:val="en-US"/>
        </w:rPr>
        <w:t xml:space="preserve"> shows the freelancer job search distribution per type:</w:t>
      </w:r>
    </w:p>
    <w:p w14:paraId="333518ED" w14:textId="77777777" w:rsidR="001E31A8" w:rsidRDefault="001E31A8" w:rsidP="007578D2">
      <w:pPr>
        <w:keepNext/>
        <w:keepLines/>
        <w:spacing w:before="120" w:after="0"/>
        <w:outlineLvl w:val="2"/>
        <w:rPr>
          <w:rFonts w:eastAsiaTheme="majorEastAsia" w:cstheme="majorBidi"/>
          <w:color w:val="C00000"/>
          <w:sz w:val="24"/>
        </w:rPr>
      </w:pPr>
    </w:p>
    <w:p w14:paraId="5C72C6B9" w14:textId="77777777" w:rsidR="00E03855" w:rsidRPr="00701191" w:rsidRDefault="00E03855" w:rsidP="007578D2">
      <w:pPr>
        <w:spacing w:after="0"/>
        <w:ind w:left="360"/>
        <w:rPr>
          <w:rFonts w:ascii="Calibri" w:hAnsi="Calibri" w:cs="Calibri"/>
          <w:sz w:val="32"/>
          <w:szCs w:val="32"/>
          <w:lang w:val="en-US"/>
        </w:rPr>
      </w:pPr>
      <w:r w:rsidRPr="00701191">
        <w:rPr>
          <w:rFonts w:ascii="Calibri" w:hAnsi="Calibri" w:cs="Calibri"/>
          <w:b/>
          <w:bCs/>
          <w:sz w:val="32"/>
          <w:szCs w:val="32"/>
          <w:lang w:val="en-US"/>
        </w:rPr>
        <w:t>4.</w:t>
      </w:r>
      <w:r>
        <w:rPr>
          <w:rFonts w:ascii="Calibri" w:hAnsi="Calibri" w:cs="Calibri"/>
          <w:b/>
          <w:bCs/>
          <w:sz w:val="32"/>
          <w:szCs w:val="32"/>
          <w:lang w:val="en-US"/>
        </w:rPr>
        <w:t>4</w:t>
      </w:r>
      <w:r w:rsidRPr="00701191">
        <w:rPr>
          <w:rFonts w:ascii="Calibri" w:hAnsi="Calibri" w:cs="Calibri"/>
          <w:b/>
          <w:bCs/>
          <w:sz w:val="32"/>
          <w:szCs w:val="32"/>
          <w:lang w:val="en-US"/>
        </w:rPr>
        <w:t>.</w:t>
      </w:r>
      <w:r>
        <w:rPr>
          <w:rFonts w:ascii="Calibri" w:hAnsi="Calibri" w:cs="Calibri"/>
          <w:b/>
          <w:bCs/>
          <w:sz w:val="32"/>
          <w:szCs w:val="32"/>
          <w:lang w:val="en-US"/>
        </w:rPr>
        <w:t>3 engagement metrics</w:t>
      </w:r>
    </w:p>
    <w:p w14:paraId="08DDEC2F" w14:textId="77777777" w:rsidR="006E3550" w:rsidRDefault="006E3550" w:rsidP="007578D2">
      <w:pPr>
        <w:pStyle w:val="Heading-3"/>
      </w:pPr>
      <w:r w:rsidRPr="00570D2F">
        <w:t xml:space="preserve">Average transaction values: </w:t>
      </w:r>
    </w:p>
    <w:p w14:paraId="44BA742E" w14:textId="77777777" w:rsidR="006E3550" w:rsidRPr="008615F6" w:rsidRDefault="006E3550" w:rsidP="007578D2">
      <w:pPr>
        <w:rPr>
          <w:lang w:val="en-US"/>
        </w:rPr>
      </w:pPr>
      <w:r w:rsidRPr="00570D2F">
        <w:rPr>
          <w:lang w:val="en-US"/>
        </w:rPr>
        <w:t xml:space="preserve">The average transaction value on </w:t>
      </w:r>
      <w:proofErr w:type="spellStart"/>
      <w:r w:rsidRPr="00570D2F">
        <w:rPr>
          <w:lang w:val="en-US"/>
        </w:rPr>
        <w:t>Upwork</w:t>
      </w:r>
      <w:proofErr w:type="spellEnd"/>
      <w:r w:rsidRPr="00570D2F">
        <w:rPr>
          <w:lang w:val="en-US"/>
        </w:rPr>
        <w:t xml:space="preserve"> varies by project type and industry. For example, web development projects typically </w:t>
      </w:r>
      <w:r>
        <w:rPr>
          <w:lang w:val="en-US"/>
        </w:rPr>
        <w:t>involve higher transaction values than</w:t>
      </w:r>
      <w:r w:rsidRPr="00570D2F">
        <w:rPr>
          <w:lang w:val="en-US"/>
        </w:rPr>
        <w:t xml:space="preserve"> administrative support tasks. On average, transaction values range from $500 to $1,500 per project, depending on the complexity and scope of the work </w:t>
      </w:r>
      <w:sdt>
        <w:sdtPr>
          <w:rPr>
            <w:lang w:val="en-US"/>
          </w:rPr>
          <w:id w:val="1108856566"/>
          <w:citation/>
        </w:sdtPr>
        <w:sdtContent>
          <w:r>
            <w:rPr>
              <w:lang w:val="en-US"/>
            </w:rPr>
            <w:fldChar w:fldCharType="begin"/>
          </w:r>
          <w:r>
            <w:rPr>
              <w:lang w:val="en-US"/>
            </w:rPr>
            <w:instrText xml:space="preserve">CITATION Ste24 \l 1033 </w:instrText>
          </w:r>
          <w:r>
            <w:rPr>
              <w:lang w:val="en-US"/>
            </w:rPr>
            <w:fldChar w:fldCharType="separate"/>
          </w:r>
          <w:r w:rsidRPr="00A26319">
            <w:rPr>
              <w:noProof/>
              <w:lang w:val="en-US"/>
            </w:rPr>
            <w:t>(Steven, 2024)</w:t>
          </w:r>
          <w:r>
            <w:rPr>
              <w:lang w:val="en-US"/>
            </w:rPr>
            <w:fldChar w:fldCharType="end"/>
          </w:r>
        </w:sdtContent>
      </w:sdt>
      <w:r w:rsidRPr="00570D2F">
        <w:rPr>
          <w:lang w:val="en-US"/>
        </w:rPr>
        <w:t>. </w:t>
      </w:r>
    </w:p>
    <w:p w14:paraId="31A29D78" w14:textId="1EEC23A8" w:rsidR="007759B8" w:rsidRPr="00163CF3" w:rsidRDefault="007759B8" w:rsidP="007578D2">
      <w:pPr>
        <w:spacing w:after="0"/>
        <w:rPr>
          <w:rFonts w:ascii="Calibri" w:hAnsi="Calibri" w:cs="Calibri"/>
          <w:sz w:val="32"/>
          <w:szCs w:val="32"/>
          <w:lang w:val="en-US"/>
        </w:rPr>
      </w:pPr>
      <w:r w:rsidRPr="00163CF3">
        <w:rPr>
          <w:rFonts w:ascii="Calibri" w:hAnsi="Calibri" w:cs="Calibri"/>
          <w:b/>
          <w:bCs/>
          <w:sz w:val="32"/>
          <w:szCs w:val="32"/>
          <w:lang w:val="en-US"/>
        </w:rPr>
        <w:t>4.</w:t>
      </w:r>
      <w:r>
        <w:rPr>
          <w:rFonts w:ascii="Calibri" w:hAnsi="Calibri" w:cs="Calibri"/>
          <w:b/>
          <w:bCs/>
          <w:sz w:val="32"/>
          <w:szCs w:val="32"/>
          <w:lang w:val="en-US"/>
        </w:rPr>
        <w:t>5</w:t>
      </w:r>
      <w:r w:rsidRPr="00163CF3">
        <w:rPr>
          <w:rFonts w:ascii="Calibri" w:hAnsi="Calibri" w:cs="Calibri"/>
          <w:b/>
          <w:bCs/>
          <w:sz w:val="32"/>
          <w:szCs w:val="32"/>
          <w:lang w:val="en-US"/>
        </w:rPr>
        <w:t xml:space="preserve"> </w:t>
      </w:r>
      <w:r w:rsidR="009F5900">
        <w:rPr>
          <w:rFonts w:ascii="Calibri" w:hAnsi="Calibri" w:cs="Calibri"/>
          <w:b/>
          <w:bCs/>
          <w:sz w:val="32"/>
          <w:szCs w:val="32"/>
          <w:lang w:val="en-US"/>
        </w:rPr>
        <w:t>financial and ownership profile</w:t>
      </w:r>
    </w:p>
    <w:p w14:paraId="17FD7D08" w14:textId="77777777" w:rsidR="00A215BD" w:rsidRDefault="00A215BD" w:rsidP="00A215BD">
      <w:pPr>
        <w:rPr>
          <w:lang w:val="en-US"/>
        </w:rPr>
      </w:pPr>
      <w:proofErr w:type="spellStart"/>
      <w:r>
        <w:rPr>
          <w:lang w:val="en-US"/>
        </w:rPr>
        <w:t>Upwork</w:t>
      </w:r>
      <w:proofErr w:type="spellEnd"/>
      <w:r>
        <w:rPr>
          <w:lang w:val="en-US"/>
        </w:rPr>
        <w:t xml:space="preserve"> Inc. is listed on </w:t>
      </w:r>
      <w:r w:rsidRPr="00473B4E">
        <w:rPr>
          <w:b/>
          <w:bCs/>
          <w:lang w:val="en-US"/>
        </w:rPr>
        <w:t>NASDAQ</w:t>
      </w:r>
      <w:r>
        <w:rPr>
          <w:lang w:val="en-US"/>
        </w:rPr>
        <w:t xml:space="preserve"> under the ticker symbol </w:t>
      </w:r>
      <w:r w:rsidRPr="00473B4E">
        <w:rPr>
          <w:b/>
          <w:bCs/>
          <w:lang w:val="en-US"/>
        </w:rPr>
        <w:t>UPWK</w:t>
      </w:r>
      <w:r>
        <w:rPr>
          <w:lang w:val="en-US"/>
        </w:rPr>
        <w:t xml:space="preserve">. According to its latest financial reports, </w:t>
      </w:r>
      <w:proofErr w:type="spellStart"/>
      <w:r>
        <w:rPr>
          <w:lang w:val="en-US"/>
        </w:rPr>
        <w:t>Upwork</w:t>
      </w:r>
      <w:proofErr w:type="spellEnd"/>
      <w:r>
        <w:rPr>
          <w:lang w:val="en-US"/>
        </w:rPr>
        <w:t xml:space="preserve"> has issued approximately 130 million shares. The company's market performance has been volatile yet positive, with a current share price reflecting investor confidence in its growth potential. </w:t>
      </w:r>
      <w:proofErr w:type="spellStart"/>
      <w:r>
        <w:rPr>
          <w:lang w:val="en-US"/>
        </w:rPr>
        <w:t>Upwork's</w:t>
      </w:r>
      <w:proofErr w:type="spellEnd"/>
      <w:r>
        <w:rPr>
          <w:lang w:val="en-US"/>
        </w:rPr>
        <w:t xml:space="preserve"> revenue has grown consistently year over year, driven by an expanding user base and higher transaction volume. The company's financial strategy emphasizes reinvestment in technology and platform improvements, with no distributions to date. </w:t>
      </w:r>
    </w:p>
    <w:p w14:paraId="4E09BF20" w14:textId="2742F724" w:rsidR="00E80A3C" w:rsidRPr="00701191" w:rsidRDefault="007701F6" w:rsidP="007578D2">
      <w:pPr>
        <w:spacing w:after="0"/>
        <w:ind w:left="360"/>
        <w:rPr>
          <w:rFonts w:ascii="Calibri" w:hAnsi="Calibri" w:cs="Calibri"/>
          <w:sz w:val="32"/>
          <w:szCs w:val="32"/>
          <w:lang w:val="en-US"/>
        </w:rPr>
      </w:pPr>
      <w:r w:rsidRPr="006F659C">
        <w:rPr>
          <w:lang w:val="en-US"/>
        </w:rPr>
        <w:t> </w:t>
      </w:r>
      <w:r w:rsidR="00E80A3C" w:rsidRPr="00701191">
        <w:rPr>
          <w:rFonts w:ascii="Calibri" w:hAnsi="Calibri" w:cs="Calibri"/>
          <w:b/>
          <w:bCs/>
          <w:sz w:val="32"/>
          <w:szCs w:val="32"/>
          <w:lang w:val="en-US"/>
        </w:rPr>
        <w:t>4.</w:t>
      </w:r>
      <w:r w:rsidR="00E80A3C">
        <w:rPr>
          <w:rFonts w:ascii="Calibri" w:hAnsi="Calibri" w:cs="Calibri"/>
          <w:b/>
          <w:bCs/>
          <w:sz w:val="32"/>
          <w:szCs w:val="32"/>
          <w:lang w:val="en-US"/>
        </w:rPr>
        <w:t>5</w:t>
      </w:r>
      <w:r w:rsidR="00E80A3C" w:rsidRPr="00701191">
        <w:rPr>
          <w:rFonts w:ascii="Calibri" w:hAnsi="Calibri" w:cs="Calibri"/>
          <w:b/>
          <w:bCs/>
          <w:sz w:val="32"/>
          <w:szCs w:val="32"/>
          <w:lang w:val="en-US"/>
        </w:rPr>
        <w:t>.</w:t>
      </w:r>
      <w:r w:rsidR="00E80A3C">
        <w:rPr>
          <w:rFonts w:ascii="Calibri" w:hAnsi="Calibri" w:cs="Calibri"/>
          <w:b/>
          <w:bCs/>
          <w:sz w:val="32"/>
          <w:szCs w:val="32"/>
          <w:lang w:val="en-US"/>
        </w:rPr>
        <w:t>1 public listing</w:t>
      </w:r>
      <w:r w:rsidR="00EA3655">
        <w:rPr>
          <w:rFonts w:ascii="Calibri" w:hAnsi="Calibri" w:cs="Calibri"/>
          <w:b/>
          <w:bCs/>
          <w:sz w:val="32"/>
          <w:szCs w:val="32"/>
          <w:lang w:val="en-US"/>
        </w:rPr>
        <w:t xml:space="preserve"> and valuation</w:t>
      </w:r>
    </w:p>
    <w:p w14:paraId="57E56B8C" w14:textId="66F61C3E" w:rsidR="00556921" w:rsidRDefault="00556921" w:rsidP="008D0F8C">
      <w:pPr>
        <w:spacing w:after="0"/>
      </w:pPr>
    </w:p>
    <w:p w14:paraId="44890163" w14:textId="77777777" w:rsidR="00D20CA6" w:rsidRPr="00D41276" w:rsidRDefault="00D20CA6" w:rsidP="00D20CA6">
      <w:pPr>
        <w:rPr>
          <w:lang w:val="en-US"/>
        </w:rPr>
      </w:pPr>
      <w:proofErr w:type="spellStart"/>
      <w:r w:rsidRPr="00D41276">
        <w:rPr>
          <w:lang w:val="en-US"/>
        </w:rPr>
        <w:t>Upwork's</w:t>
      </w:r>
      <w:proofErr w:type="spellEnd"/>
      <w:r w:rsidRPr="00D41276">
        <w:rPr>
          <w:lang w:val="en-US"/>
        </w:rPr>
        <w:t xml:space="preserve"> stock price has experienced volatility, influenced by broader market conditions, quarterly earnings reports, and industry trends. For instance, the stock surged during the </w:t>
      </w:r>
      <w:r w:rsidRPr="00D41276">
        <w:rPr>
          <w:b/>
          <w:bCs/>
          <w:lang w:val="en-US"/>
        </w:rPr>
        <w:t>COVID-19</w:t>
      </w:r>
      <w:r w:rsidRPr="00D41276">
        <w:rPr>
          <w:lang w:val="en-US"/>
        </w:rPr>
        <w:t xml:space="preserve"> pandemic as remote work became more prevalent, highlighting the platform's relevance and potential </w:t>
      </w:r>
      <w:sdt>
        <w:sdtPr>
          <w:rPr>
            <w:lang w:val="en-US"/>
          </w:rPr>
          <w:id w:val="-594020399"/>
          <w:citation/>
        </w:sdtPr>
        <w:sdtContent>
          <w:r w:rsidRPr="00D41276">
            <w:rPr>
              <w:lang w:val="en-US"/>
            </w:rPr>
            <w:fldChar w:fldCharType="begin"/>
          </w:r>
          <w:r w:rsidRPr="00D41276">
            <w:rPr>
              <w:lang w:val="en-US"/>
            </w:rPr>
            <w:instrText xml:space="preserve"> CITATION Mel24 \l 1033 </w:instrText>
          </w:r>
          <w:r w:rsidRPr="00D41276">
            <w:rPr>
              <w:lang w:val="en-US"/>
            </w:rPr>
            <w:fldChar w:fldCharType="separate"/>
          </w:r>
          <w:r w:rsidRPr="00D41276">
            <w:rPr>
              <w:noProof/>
              <w:lang w:val="en-US"/>
            </w:rPr>
            <w:t>(Melidoniotis, 2024)</w:t>
          </w:r>
          <w:r w:rsidRPr="00D41276">
            <w:rPr>
              <w:lang w:val="en-US"/>
            </w:rPr>
            <w:fldChar w:fldCharType="end"/>
          </w:r>
        </w:sdtContent>
      </w:sdt>
      <w:r w:rsidRPr="00D41276">
        <w:rPr>
          <w:lang w:val="en-US"/>
        </w:rPr>
        <w:t>.</w:t>
      </w:r>
      <w:r w:rsidRPr="00D41276">
        <w:rPr>
          <w:noProof/>
        </w:rPr>
        <w:t xml:space="preserve"> </w:t>
      </w:r>
      <w:r w:rsidRPr="00D41276">
        <w:rPr>
          <w:i/>
          <w:iCs/>
          <w:noProof/>
        </w:rPr>
        <w:t>Figure 4</w:t>
      </w:r>
      <w:r w:rsidRPr="00D41276">
        <w:rPr>
          <w:noProof/>
        </w:rPr>
        <w:t xml:space="preserve"> shows the Upwork (NASDAQ GS: UPWK) share price</w:t>
      </w:r>
    </w:p>
    <w:p w14:paraId="1EC3484F" w14:textId="77777777" w:rsidR="00D41276" w:rsidRPr="00D41276" w:rsidRDefault="00D41276" w:rsidP="00D41276">
      <w:pPr>
        <w:spacing w:after="120"/>
        <w:ind w:left="360"/>
        <w:outlineLvl w:val="1"/>
        <w:rPr>
          <w:b/>
          <w:bCs/>
          <w:color w:val="BF4E14" w:themeColor="accent2" w:themeShade="BF"/>
          <w:sz w:val="28"/>
          <w:lang w:val="en-US"/>
        </w:rPr>
      </w:pPr>
      <w:r w:rsidRPr="00D41276">
        <w:rPr>
          <w:b/>
          <w:bCs/>
          <w:color w:val="BF4E14" w:themeColor="accent2" w:themeShade="BF"/>
          <w:sz w:val="28"/>
          <w:lang w:val="en-US"/>
        </w:rPr>
        <w:t>Market valuation and performance</w:t>
      </w:r>
    </w:p>
    <w:p w14:paraId="44B9B28D" w14:textId="77777777" w:rsidR="00D41276" w:rsidRPr="00D41276" w:rsidRDefault="00D41276" w:rsidP="00D41276">
      <w:pPr>
        <w:rPr>
          <w:lang w:val="en-US"/>
        </w:rPr>
      </w:pPr>
      <w:proofErr w:type="spellStart"/>
      <w:r w:rsidRPr="00D41276">
        <w:rPr>
          <w:lang w:val="en-US"/>
        </w:rPr>
        <w:t>Upwork</w:t>
      </w:r>
      <w:proofErr w:type="spellEnd"/>
      <w:r w:rsidRPr="00D41276">
        <w:rPr>
          <w:lang w:val="en-US"/>
        </w:rPr>
        <w:t xml:space="preserve"> is on </w:t>
      </w:r>
      <w:r w:rsidRPr="00D41276">
        <w:rPr>
          <w:b/>
          <w:bCs/>
          <w:lang w:val="en-US"/>
        </w:rPr>
        <w:t>NASDAQ</w:t>
      </w:r>
      <w:r w:rsidRPr="00D41276">
        <w:rPr>
          <w:lang w:val="en-US"/>
        </w:rPr>
        <w:t xml:space="preserve"> under the ticker symbol </w:t>
      </w:r>
      <w:r w:rsidRPr="00D41276">
        <w:rPr>
          <w:b/>
          <w:bCs/>
          <w:lang w:val="en-US"/>
        </w:rPr>
        <w:t>UPWK</w:t>
      </w:r>
      <w:r w:rsidRPr="00D41276">
        <w:rPr>
          <w:lang w:val="en-US"/>
        </w:rPr>
        <w:t>. The company's market valuation has shown a fluctuating yet generally upward trend, reflecting investor confidence and market dynamics.</w:t>
      </w:r>
    </w:p>
    <w:p w14:paraId="23039960" w14:textId="77777777" w:rsidR="00D41276" w:rsidRPr="00D41276" w:rsidRDefault="00D41276" w:rsidP="00D41276">
      <w:pPr>
        <w:rPr>
          <w:lang w:val="en-US"/>
        </w:rPr>
      </w:pP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D41276" w:rsidRPr="00D41276" w14:paraId="4DB44332" w14:textId="77777777" w:rsidTr="00790006">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C1FBCA8" w14:textId="77777777" w:rsidR="00D41276" w:rsidRPr="00D41276" w:rsidRDefault="00D41276" w:rsidP="00D41276">
            <w:pPr>
              <w:jc w:val="center"/>
              <w:rPr>
                <w:b/>
                <w:bCs/>
                <w:color w:val="2D3748"/>
                <w:szCs w:val="22"/>
              </w:rPr>
            </w:pPr>
            <w:r w:rsidRPr="00D41276">
              <w:rPr>
                <w:b/>
                <w:bCs/>
                <w:color w:val="2D3748"/>
                <w:szCs w:val="22"/>
              </w:rPr>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48956F7E" w14:textId="77777777" w:rsidR="00D41276" w:rsidRPr="00D41276" w:rsidRDefault="00D41276" w:rsidP="00D41276">
            <w:pPr>
              <w:jc w:val="center"/>
              <w:rPr>
                <w:b/>
                <w:bCs/>
                <w:color w:val="2D3748"/>
                <w:szCs w:val="22"/>
              </w:rPr>
            </w:pPr>
            <w:r w:rsidRPr="00D41276">
              <w:rPr>
                <w:b/>
                <w:bCs/>
                <w:color w:val="2D3748"/>
                <w:szCs w:val="22"/>
              </w:rPr>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27E31548" w14:textId="77777777" w:rsidR="00D41276" w:rsidRPr="00D41276" w:rsidRDefault="00D41276" w:rsidP="00D41276">
            <w:pPr>
              <w:jc w:val="center"/>
              <w:rPr>
                <w:b/>
                <w:bCs/>
                <w:color w:val="2D3748"/>
                <w:szCs w:val="22"/>
              </w:rPr>
            </w:pPr>
            <w:r w:rsidRPr="00D41276">
              <w:rPr>
                <w:b/>
                <w:bCs/>
                <w:color w:val="2D3748"/>
                <w:szCs w:val="22"/>
              </w:rPr>
              <w:t>Year-over-Year Growth Percentage</w:t>
            </w:r>
          </w:p>
        </w:tc>
      </w:tr>
      <w:tr w:rsidR="00D41276" w:rsidRPr="00D41276" w14:paraId="008F0B08" w14:textId="77777777" w:rsidTr="00790006">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782BF6A" w14:textId="77777777" w:rsidR="00D41276" w:rsidRPr="00D41276" w:rsidRDefault="00D41276" w:rsidP="00D41276">
            <w:pPr>
              <w:rPr>
                <w:color w:val="2D3748"/>
                <w:szCs w:val="22"/>
              </w:rPr>
            </w:pPr>
            <w:r w:rsidRPr="00D41276">
              <w:rPr>
                <w:color w:val="2D3748"/>
                <w:szCs w:val="22"/>
              </w:rPr>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DF60EB7" w14:textId="77777777" w:rsidR="00D41276" w:rsidRPr="00D41276" w:rsidRDefault="00D41276" w:rsidP="00D41276">
            <w:pPr>
              <w:rPr>
                <w:color w:val="2D3748"/>
                <w:szCs w:val="22"/>
              </w:rPr>
            </w:pPr>
            <w:r w:rsidRPr="00D41276">
              <w:rPr>
                <w:color w:val="2D3748"/>
                <w:szCs w:val="22"/>
              </w:rPr>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339F47B7" w14:textId="77777777" w:rsidR="00D41276" w:rsidRPr="00D41276" w:rsidRDefault="00D41276" w:rsidP="00D41276">
            <w:pPr>
              <w:rPr>
                <w:color w:val="2D3748"/>
                <w:szCs w:val="22"/>
              </w:rPr>
            </w:pPr>
            <w:r w:rsidRPr="00D41276">
              <w:rPr>
                <w:color w:val="2D3748"/>
                <w:szCs w:val="22"/>
              </w:rPr>
              <w:t>16.2%</w:t>
            </w:r>
          </w:p>
        </w:tc>
      </w:tr>
      <w:tr w:rsidR="00D41276" w:rsidRPr="00D41276" w14:paraId="7D4C01C1" w14:textId="77777777" w:rsidTr="00790006">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AA6D354" w14:textId="77777777" w:rsidR="00D41276" w:rsidRPr="00D41276" w:rsidRDefault="00D41276" w:rsidP="00D41276">
            <w:pPr>
              <w:rPr>
                <w:color w:val="2D3748"/>
                <w:szCs w:val="22"/>
              </w:rPr>
            </w:pPr>
            <w:r w:rsidRPr="00D41276">
              <w:rPr>
                <w:color w:val="2D3748"/>
                <w:szCs w:val="22"/>
              </w:rPr>
              <w:lastRenderedPageBreak/>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D05F171" w14:textId="77777777" w:rsidR="00D41276" w:rsidRPr="00D41276" w:rsidRDefault="00D41276" w:rsidP="00D41276">
            <w:pPr>
              <w:rPr>
                <w:color w:val="2D3748"/>
                <w:szCs w:val="22"/>
              </w:rPr>
            </w:pPr>
            <w:r w:rsidRPr="00D41276">
              <w:rPr>
                <w:color w:val="2D3748"/>
                <w:szCs w:val="22"/>
              </w:rPr>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280C5CAC" w14:textId="77777777" w:rsidR="00D41276" w:rsidRPr="00D41276" w:rsidRDefault="00D41276" w:rsidP="00D41276">
            <w:pPr>
              <w:rPr>
                <w:color w:val="2D3748"/>
                <w:szCs w:val="22"/>
              </w:rPr>
            </w:pPr>
            <w:r w:rsidRPr="00D41276">
              <w:rPr>
                <w:color w:val="2D3748"/>
                <w:szCs w:val="22"/>
              </w:rPr>
              <w:t>27.7%</w:t>
            </w:r>
          </w:p>
        </w:tc>
      </w:tr>
      <w:tr w:rsidR="00D41276" w:rsidRPr="00D41276" w14:paraId="47EF8E52" w14:textId="77777777" w:rsidTr="00790006">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7EC500F" w14:textId="77777777" w:rsidR="00D41276" w:rsidRPr="00D41276" w:rsidRDefault="00D41276" w:rsidP="00D41276">
            <w:pPr>
              <w:rPr>
                <w:color w:val="2D3748"/>
                <w:szCs w:val="22"/>
              </w:rPr>
            </w:pPr>
            <w:r w:rsidRPr="00D41276">
              <w:rPr>
                <w:color w:val="2D3748"/>
                <w:szCs w:val="22"/>
              </w:rPr>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FC82E88" w14:textId="77777777" w:rsidR="00D41276" w:rsidRPr="00D41276" w:rsidRDefault="00D41276" w:rsidP="00D41276">
            <w:pPr>
              <w:rPr>
                <w:color w:val="2D3748"/>
                <w:szCs w:val="22"/>
              </w:rPr>
            </w:pPr>
            <w:r w:rsidRPr="00D41276">
              <w:rPr>
                <w:color w:val="2D3748"/>
                <w:szCs w:val="22"/>
              </w:rPr>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DAE0480" w14:textId="77777777" w:rsidR="00D41276" w:rsidRPr="00D41276" w:rsidRDefault="00D41276" w:rsidP="00D41276">
            <w:pPr>
              <w:rPr>
                <w:color w:val="2D3748"/>
                <w:szCs w:val="22"/>
              </w:rPr>
            </w:pPr>
            <w:r w:rsidRPr="00D41276">
              <w:rPr>
                <w:color w:val="2D3748"/>
                <w:szCs w:val="22"/>
              </w:rPr>
              <w:t>24.3%</w:t>
            </w:r>
          </w:p>
        </w:tc>
      </w:tr>
      <w:tr w:rsidR="00D41276" w:rsidRPr="00D41276" w14:paraId="4E560B90" w14:textId="77777777" w:rsidTr="00790006">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4C33C850" w14:textId="77777777" w:rsidR="00D41276" w:rsidRPr="00D41276" w:rsidRDefault="00D41276" w:rsidP="00D41276">
            <w:pPr>
              <w:rPr>
                <w:color w:val="2D3748"/>
                <w:szCs w:val="22"/>
              </w:rPr>
            </w:pPr>
            <w:r w:rsidRPr="00D41276">
              <w:rPr>
                <w:color w:val="2D3748"/>
                <w:szCs w:val="22"/>
              </w:rPr>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9988DCF" w14:textId="77777777" w:rsidR="00D41276" w:rsidRPr="00D41276" w:rsidRDefault="00D41276" w:rsidP="00D41276">
            <w:pPr>
              <w:rPr>
                <w:color w:val="2D3748"/>
                <w:szCs w:val="22"/>
              </w:rPr>
            </w:pPr>
            <w:r w:rsidRPr="00D41276">
              <w:rPr>
                <w:color w:val="2D3748"/>
                <w:szCs w:val="22"/>
              </w:rPr>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6C853BDA" w14:textId="77777777" w:rsidR="00D41276" w:rsidRPr="00D41276" w:rsidRDefault="00D41276" w:rsidP="00D41276">
            <w:pPr>
              <w:rPr>
                <w:color w:val="2D3748"/>
                <w:szCs w:val="22"/>
              </w:rPr>
            </w:pPr>
            <w:r w:rsidRPr="00D41276">
              <w:rPr>
                <w:color w:val="2D3748"/>
                <w:szCs w:val="22"/>
              </w:rPr>
              <w:t>34.6%</w:t>
            </w:r>
          </w:p>
        </w:tc>
      </w:tr>
      <w:tr w:rsidR="00D41276" w:rsidRPr="00D41276" w14:paraId="2BE4A31D" w14:textId="77777777" w:rsidTr="00790006">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56066668" w14:textId="77777777" w:rsidR="00D41276" w:rsidRPr="00D41276" w:rsidRDefault="00D41276" w:rsidP="00D41276">
            <w:pPr>
              <w:rPr>
                <w:color w:val="2D3748"/>
                <w:szCs w:val="22"/>
              </w:rPr>
            </w:pPr>
            <w:r w:rsidRPr="00D41276">
              <w:rPr>
                <w:color w:val="2D3748"/>
                <w:szCs w:val="22"/>
              </w:rPr>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E938E7B" w14:textId="77777777" w:rsidR="00D41276" w:rsidRPr="00D41276" w:rsidRDefault="00D41276" w:rsidP="00D41276">
            <w:pPr>
              <w:rPr>
                <w:color w:val="2D3748"/>
                <w:szCs w:val="22"/>
              </w:rPr>
            </w:pPr>
            <w:r w:rsidRPr="00D41276">
              <w:rPr>
                <w:color w:val="2D3748"/>
                <w:szCs w:val="22"/>
              </w:rPr>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DCDD157" w14:textId="77777777" w:rsidR="00D41276" w:rsidRPr="00D41276" w:rsidRDefault="00D41276" w:rsidP="00D41276">
            <w:pPr>
              <w:keepNext/>
              <w:rPr>
                <w:color w:val="2D3748"/>
                <w:szCs w:val="22"/>
              </w:rPr>
            </w:pPr>
            <w:r w:rsidRPr="00D41276">
              <w:rPr>
                <w:color w:val="2D3748"/>
                <w:szCs w:val="22"/>
              </w:rPr>
              <w:t>23.0%</w:t>
            </w:r>
          </w:p>
        </w:tc>
      </w:tr>
    </w:tbl>
    <w:p w14:paraId="5D062087" w14:textId="77777777" w:rsidR="00D41276" w:rsidRPr="00D41276" w:rsidRDefault="00D41276" w:rsidP="00D41276">
      <w:pPr>
        <w:keepNext/>
        <w:keepLines/>
        <w:ind w:left="360"/>
        <w:outlineLvl w:val="2"/>
        <w:rPr>
          <w:rFonts w:eastAsiaTheme="majorEastAsia" w:cstheme="majorBidi"/>
          <w:color w:val="C00000"/>
          <w:sz w:val="24"/>
        </w:rPr>
      </w:pPr>
    </w:p>
    <w:p w14:paraId="5D6EF5B7" w14:textId="77777777" w:rsidR="00012285" w:rsidRPr="00D41276" w:rsidRDefault="00012285" w:rsidP="00A215BD">
      <w:pPr>
        <w:framePr w:hSpace="180" w:wrap="around" w:vAnchor="text" w:hAnchor="page" w:x="3152" w:y="15"/>
        <w:spacing w:after="200"/>
        <w:rPr>
          <w:i/>
          <w:iCs/>
          <w:color w:val="0E2841" w:themeColor="text2"/>
          <w:sz w:val="18"/>
          <w:szCs w:val="18"/>
        </w:rPr>
      </w:pPr>
      <w:r w:rsidRPr="00D41276">
        <w:rPr>
          <w:i/>
          <w:iCs/>
          <w:color w:val="0E2841" w:themeColor="text2"/>
          <w:sz w:val="18"/>
          <w:szCs w:val="18"/>
        </w:rPr>
        <w:t xml:space="preserve">Table </w:t>
      </w:r>
      <w:r w:rsidRPr="00D41276">
        <w:rPr>
          <w:i/>
          <w:iCs/>
          <w:color w:val="0E2841" w:themeColor="text2"/>
          <w:sz w:val="18"/>
          <w:szCs w:val="18"/>
        </w:rPr>
        <w:fldChar w:fldCharType="begin"/>
      </w:r>
      <w:r w:rsidRPr="00D41276">
        <w:rPr>
          <w:i/>
          <w:iCs/>
          <w:color w:val="0E2841" w:themeColor="text2"/>
          <w:sz w:val="18"/>
          <w:szCs w:val="18"/>
        </w:rPr>
        <w:instrText xml:space="preserve"> SEQ Table \* ARABIC </w:instrText>
      </w:r>
      <w:r w:rsidRPr="00D41276">
        <w:rPr>
          <w:i/>
          <w:iCs/>
          <w:color w:val="0E2841" w:themeColor="text2"/>
          <w:sz w:val="18"/>
          <w:szCs w:val="18"/>
        </w:rPr>
        <w:fldChar w:fldCharType="separate"/>
      </w:r>
      <w:r w:rsidRPr="00D41276">
        <w:rPr>
          <w:i/>
          <w:iCs/>
          <w:noProof/>
          <w:color w:val="0E2841" w:themeColor="text2"/>
          <w:sz w:val="18"/>
          <w:szCs w:val="18"/>
        </w:rPr>
        <w:t>1</w:t>
      </w:r>
      <w:r w:rsidRPr="00D41276">
        <w:rPr>
          <w:i/>
          <w:iCs/>
          <w:color w:val="0E2841" w:themeColor="text2"/>
          <w:sz w:val="18"/>
          <w:szCs w:val="18"/>
        </w:rPr>
        <w:fldChar w:fldCharType="end"/>
      </w:r>
      <w:r w:rsidRPr="00D41276">
        <w:rPr>
          <w:i/>
          <w:iCs/>
          <w:color w:val="0E2841" w:themeColor="text2"/>
          <w:sz w:val="18"/>
          <w:szCs w:val="18"/>
        </w:rPr>
        <w:t xml:space="preserve">   </w:t>
      </w:r>
      <w:proofErr w:type="spellStart"/>
      <w:r w:rsidRPr="00D41276">
        <w:rPr>
          <w:i/>
          <w:iCs/>
          <w:color w:val="0E2841" w:themeColor="text2"/>
          <w:sz w:val="18"/>
          <w:szCs w:val="18"/>
        </w:rPr>
        <w:t>Upwork</w:t>
      </w:r>
      <w:proofErr w:type="spellEnd"/>
      <w:r w:rsidRPr="00D41276">
        <w:rPr>
          <w:i/>
          <w:iCs/>
          <w:color w:val="0E2841" w:themeColor="text2"/>
          <w:sz w:val="18"/>
          <w:szCs w:val="18"/>
        </w:rPr>
        <w:t xml:space="preserve"> revenue growth year-over-year (2018-2022) </w:t>
      </w:r>
      <w:sdt>
        <w:sdtPr>
          <w:rPr>
            <w:i/>
            <w:iCs/>
            <w:color w:val="0E2841" w:themeColor="text2"/>
            <w:sz w:val="18"/>
            <w:szCs w:val="18"/>
          </w:rPr>
          <w:id w:val="-1967574727"/>
          <w:citation/>
        </w:sdtPr>
        <w:sdtContent>
          <w:r w:rsidRPr="00D41276">
            <w:rPr>
              <w:i/>
              <w:iCs/>
              <w:color w:val="0E2841" w:themeColor="text2"/>
              <w:sz w:val="18"/>
              <w:szCs w:val="18"/>
            </w:rPr>
            <w:fldChar w:fldCharType="begin"/>
          </w:r>
          <w:r w:rsidRPr="00D41276">
            <w:rPr>
              <w:i/>
              <w:iCs/>
              <w:color w:val="0E2841" w:themeColor="text2"/>
              <w:sz w:val="18"/>
              <w:szCs w:val="18"/>
              <w:lang w:val="en-US"/>
            </w:rPr>
            <w:instrText xml:space="preserve">CITATION Ste24 \l 1033 </w:instrText>
          </w:r>
          <w:r w:rsidRPr="00D41276">
            <w:rPr>
              <w:i/>
              <w:iCs/>
              <w:color w:val="0E2841" w:themeColor="text2"/>
              <w:sz w:val="18"/>
              <w:szCs w:val="18"/>
            </w:rPr>
            <w:fldChar w:fldCharType="separate"/>
          </w:r>
          <w:r w:rsidRPr="00D41276">
            <w:rPr>
              <w:i/>
              <w:iCs/>
              <w:noProof/>
              <w:color w:val="0E2841" w:themeColor="text2"/>
              <w:sz w:val="18"/>
              <w:szCs w:val="18"/>
              <w:lang w:val="en-US"/>
            </w:rPr>
            <w:t>(Steven, 2024)</w:t>
          </w:r>
          <w:r w:rsidRPr="00D41276">
            <w:rPr>
              <w:i/>
              <w:iCs/>
              <w:color w:val="0E2841" w:themeColor="text2"/>
              <w:sz w:val="18"/>
              <w:szCs w:val="18"/>
            </w:rPr>
            <w:fldChar w:fldCharType="end"/>
          </w:r>
        </w:sdtContent>
      </w:sdt>
      <w:r w:rsidRPr="00D41276">
        <w:rPr>
          <w:i/>
          <w:iCs/>
          <w:color w:val="0E2841" w:themeColor="text2"/>
          <w:sz w:val="18"/>
          <w:szCs w:val="18"/>
        </w:rPr>
        <w:t>.</w:t>
      </w:r>
    </w:p>
    <w:p w14:paraId="4DAB520D" w14:textId="77777777" w:rsidR="00D41276" w:rsidRDefault="00D41276" w:rsidP="00D41276">
      <w:pPr>
        <w:rPr>
          <w:b/>
          <w:bCs/>
          <w:lang w:val="en-US"/>
        </w:rPr>
      </w:pPr>
    </w:p>
    <w:p w14:paraId="4975A5DA" w14:textId="77777777" w:rsidR="00D41276" w:rsidRDefault="00D41276" w:rsidP="00D41276">
      <w:pPr>
        <w:rPr>
          <w:b/>
          <w:bCs/>
          <w:lang w:val="en-US"/>
        </w:rPr>
      </w:pPr>
    </w:p>
    <w:p w14:paraId="1D1BC83C" w14:textId="77777777" w:rsidR="00012285" w:rsidRDefault="00012285" w:rsidP="00D41276">
      <w:pPr>
        <w:rPr>
          <w:b/>
          <w:bCs/>
          <w:lang w:val="en-US"/>
        </w:rPr>
      </w:pPr>
    </w:p>
    <w:p w14:paraId="01A38719" w14:textId="77777777" w:rsidR="00D41276" w:rsidRPr="00D41276" w:rsidRDefault="00D41276" w:rsidP="00D41276">
      <w:pPr>
        <w:keepNext/>
        <w:keepLines/>
        <w:ind w:left="360"/>
        <w:outlineLvl w:val="2"/>
        <w:rPr>
          <w:rFonts w:eastAsiaTheme="majorEastAsia" w:cstheme="majorBidi"/>
          <w:color w:val="C00000"/>
          <w:sz w:val="24"/>
        </w:rPr>
      </w:pPr>
      <w:r w:rsidRPr="00D41276">
        <w:rPr>
          <w:rFonts w:eastAsiaTheme="majorEastAsia" w:cstheme="majorBidi"/>
          <w:noProof/>
          <w:color w:val="C00000"/>
          <w:sz w:val="24"/>
        </w:rPr>
        <mc:AlternateContent>
          <mc:Choice Requires="wps">
            <w:drawing>
              <wp:anchor distT="0" distB="0" distL="114300" distR="114300" simplePos="0" relativeHeight="251658265" behindDoc="0" locked="0" layoutInCell="1" allowOverlap="1" wp14:anchorId="1D42F232" wp14:editId="2C5224C8">
                <wp:simplePos x="0" y="0"/>
                <wp:positionH relativeFrom="column">
                  <wp:posOffset>0</wp:posOffset>
                </wp:positionH>
                <wp:positionV relativeFrom="paragraph">
                  <wp:posOffset>4154805</wp:posOffset>
                </wp:positionV>
                <wp:extent cx="5400040" cy="635"/>
                <wp:effectExtent l="0" t="0" r="0" b="8255"/>
                <wp:wrapTopAndBottom/>
                <wp:docPr id="100412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F38BD4E" w14:textId="77777777" w:rsidR="00D41276" w:rsidRPr="00EE5A26" w:rsidRDefault="00D41276" w:rsidP="00D41276">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UpWork</w:t>
                            </w:r>
                            <w:proofErr w:type="spellEnd"/>
                            <w:r>
                              <w:t xml:space="preserve"> NASDAQ GS: UPWK)</w:t>
                            </w:r>
                            <w:r>
                              <w:rPr>
                                <w:noProof/>
                              </w:rPr>
                              <w:t xml:space="preserve"> stock performance variation during a random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2F232" id="_x0000_s1036" type="#_x0000_t202" style="position:absolute;left:0;text-align:left;margin-left:0;margin-top:327.15pt;width:425.2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" stroked="f">
                <v:textbox style="mso-fit-shape-to-text:t" inset="0,0,0,0">
                  <w:txbxContent>
                    <w:p w14:paraId="5F38BD4E" w14:textId="77777777" w:rsidR="00D41276" w:rsidRPr="00EE5A26" w:rsidRDefault="00D41276" w:rsidP="00D41276">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UpWork</w:t>
                      </w:r>
                      <w:proofErr w:type="spellEnd"/>
                      <w:r>
                        <w:t xml:space="preserve"> NASDAQ GS: UPWK)</w:t>
                      </w:r>
                      <w:r>
                        <w:rPr>
                          <w:noProof/>
                        </w:rPr>
                        <w:t xml:space="preserve"> stock performance variation during a random day.</w:t>
                      </w:r>
                    </w:p>
                  </w:txbxContent>
                </v:textbox>
                <w10:wrap type="topAndBottom"/>
              </v:shape>
            </w:pict>
          </mc:Fallback>
        </mc:AlternateContent>
      </w:r>
      <w:r w:rsidRPr="00D41276">
        <w:rPr>
          <w:rFonts w:eastAsiaTheme="majorEastAsia" w:cstheme="majorBidi"/>
          <w:noProof/>
          <w:color w:val="C00000"/>
          <w:sz w:val="24"/>
        </w:rPr>
        <w:drawing>
          <wp:anchor distT="0" distB="0" distL="114300" distR="114300" simplePos="0" relativeHeight="251658264" behindDoc="0" locked="0" layoutInCell="1" allowOverlap="1" wp14:anchorId="6659E478" wp14:editId="219ECB4D">
            <wp:simplePos x="0" y="0"/>
            <wp:positionH relativeFrom="margin">
              <wp:posOffset>0</wp:posOffset>
            </wp:positionH>
            <wp:positionV relativeFrom="paragraph">
              <wp:posOffset>161</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7"/>
                    <a:stretch>
                      <a:fillRect/>
                    </a:stretch>
                  </pic:blipFill>
                  <pic:spPr>
                    <a:xfrm>
                      <a:off x="0" y="0"/>
                      <a:ext cx="5400040" cy="3937635"/>
                    </a:xfrm>
                    <a:prstGeom prst="rect">
                      <a:avLst/>
                    </a:prstGeom>
                  </pic:spPr>
                </pic:pic>
              </a:graphicData>
            </a:graphic>
          </wp:anchor>
        </w:drawing>
      </w:r>
    </w:p>
    <w:p w14:paraId="79827803" w14:textId="77777777" w:rsidR="009E29B6" w:rsidRPr="00D41276" w:rsidRDefault="009E29B6" w:rsidP="00D41276">
      <w:pPr>
        <w:keepNext/>
        <w:keepLines/>
        <w:ind w:left="360"/>
        <w:outlineLvl w:val="2"/>
        <w:rPr>
          <w:rFonts w:eastAsiaTheme="majorEastAsia" w:cstheme="majorBidi"/>
          <w:color w:val="C00000"/>
          <w:sz w:val="24"/>
        </w:rPr>
      </w:pPr>
    </w:p>
    <w:p w14:paraId="7FF2C3BD" w14:textId="77777777" w:rsidR="009E29B6" w:rsidRDefault="009E29B6" w:rsidP="00BE26B8">
      <w:pPr>
        <w:rPr>
          <w:lang w:val="en-US"/>
        </w:rPr>
      </w:pPr>
    </w:p>
    <w:p w14:paraId="620EDA26" w14:textId="3A2B7F4C" w:rsidR="009E29B6" w:rsidRPr="00701191" w:rsidRDefault="009E29B6" w:rsidP="007A3D04">
      <w:pPr>
        <w:spacing w:after="0"/>
        <w:ind w:left="360"/>
        <w:rPr>
          <w:rFonts w:ascii="Calibri" w:hAnsi="Calibri" w:cs="Calibri"/>
          <w:sz w:val="32"/>
          <w:szCs w:val="32"/>
          <w:lang w:val="en-US"/>
        </w:rPr>
      </w:pPr>
      <w:r w:rsidRPr="006F659C">
        <w:rPr>
          <w:lang w:val="en-US"/>
        </w:rPr>
        <w:t> </w:t>
      </w:r>
      <w:r w:rsidRPr="00701191">
        <w:rPr>
          <w:rFonts w:ascii="Calibri" w:hAnsi="Calibri" w:cs="Calibri"/>
          <w:b/>
          <w:bCs/>
          <w:sz w:val="32"/>
          <w:szCs w:val="32"/>
          <w:lang w:val="en-US"/>
        </w:rPr>
        <w:t>4.</w:t>
      </w:r>
      <w:r>
        <w:rPr>
          <w:rFonts w:ascii="Calibri" w:hAnsi="Calibri" w:cs="Calibri"/>
          <w:b/>
          <w:bCs/>
          <w:sz w:val="32"/>
          <w:szCs w:val="32"/>
          <w:lang w:val="en-US"/>
        </w:rPr>
        <w:t>5</w:t>
      </w:r>
      <w:r w:rsidRPr="00701191">
        <w:rPr>
          <w:rFonts w:ascii="Calibri" w:hAnsi="Calibri" w:cs="Calibri"/>
          <w:b/>
          <w:bCs/>
          <w:sz w:val="32"/>
          <w:szCs w:val="32"/>
          <w:lang w:val="en-US"/>
        </w:rPr>
        <w:t>.</w:t>
      </w:r>
      <w:r>
        <w:rPr>
          <w:rFonts w:ascii="Calibri" w:hAnsi="Calibri" w:cs="Calibri"/>
          <w:b/>
          <w:bCs/>
          <w:sz w:val="32"/>
          <w:szCs w:val="32"/>
          <w:lang w:val="en-US"/>
        </w:rPr>
        <w:t xml:space="preserve">2 </w:t>
      </w:r>
      <w:r w:rsidR="004355ED">
        <w:rPr>
          <w:rFonts w:ascii="Calibri" w:hAnsi="Calibri" w:cs="Calibri"/>
          <w:b/>
          <w:bCs/>
          <w:sz w:val="32"/>
          <w:szCs w:val="32"/>
          <w:lang w:val="en-US"/>
        </w:rPr>
        <w:t>shareholder structure</w:t>
      </w:r>
      <w:r>
        <w:rPr>
          <w:rFonts w:ascii="Calibri" w:hAnsi="Calibri" w:cs="Calibri"/>
          <w:b/>
          <w:bCs/>
          <w:sz w:val="32"/>
          <w:szCs w:val="32"/>
          <w:lang w:val="en-US"/>
        </w:rPr>
        <w:t xml:space="preserve"> </w:t>
      </w:r>
    </w:p>
    <w:p w14:paraId="2E202134" w14:textId="77777777" w:rsidR="006438E1" w:rsidRPr="008615F6" w:rsidRDefault="006438E1" w:rsidP="007A3D04">
      <w:pPr>
        <w:rPr>
          <w:lang w:val="en-US"/>
        </w:rPr>
      </w:pPr>
      <w:proofErr w:type="spellStart"/>
      <w:r w:rsidRPr="008615F6">
        <w:rPr>
          <w:lang w:val="en-US"/>
        </w:rPr>
        <w:t>Upwork's</w:t>
      </w:r>
      <w:proofErr w:type="spellEnd"/>
      <w:r w:rsidRPr="008615F6">
        <w:rPr>
          <w:lang w:val="en-US"/>
        </w:rPr>
        <w:t xml:space="preserve"> shareholder structure is diverse, with significant holdings by institutional investors, insiders, and retail investors. Major shareholders include prominent investment firms and mutual funds.</w:t>
      </w:r>
    </w:p>
    <w:p w14:paraId="21A696DE" w14:textId="77777777" w:rsidR="006438E1" w:rsidRDefault="006438E1" w:rsidP="007A3D04">
      <w:pPr>
        <w:pStyle w:val="Heading-3"/>
      </w:pPr>
      <w:r w:rsidRPr="008615F6">
        <w:t xml:space="preserve">Institutional investors: </w:t>
      </w:r>
    </w:p>
    <w:p w14:paraId="0EF6875C" w14:textId="77777777" w:rsidR="006438E1" w:rsidRPr="008615F6" w:rsidRDefault="006438E1" w:rsidP="007A3D04">
      <w:pPr>
        <w:rPr>
          <w:lang w:val="en-US"/>
        </w:rPr>
      </w:pPr>
      <w:r w:rsidRPr="008615F6">
        <w:rPr>
          <w:lang w:val="en-US"/>
        </w:rPr>
        <w:t xml:space="preserve">Major institutional investors such as </w:t>
      </w:r>
      <w:r w:rsidRPr="006D33F3">
        <w:rPr>
          <w:b/>
          <w:bCs/>
          <w:lang w:val="en-US"/>
        </w:rPr>
        <w:t>BlackRock</w:t>
      </w:r>
      <w:r w:rsidRPr="008615F6">
        <w:rPr>
          <w:lang w:val="en-US"/>
        </w:rPr>
        <w:t xml:space="preserve">, </w:t>
      </w:r>
      <w:r w:rsidRPr="006D33F3">
        <w:rPr>
          <w:b/>
          <w:bCs/>
          <w:lang w:val="en-US"/>
        </w:rPr>
        <w:t>Vanguard Group</w:t>
      </w:r>
      <w:r w:rsidRPr="008615F6">
        <w:rPr>
          <w:lang w:val="en-US"/>
        </w:rPr>
        <w:t xml:space="preserve">, and </w:t>
      </w:r>
      <w:r w:rsidRPr="006D33F3">
        <w:rPr>
          <w:b/>
          <w:bCs/>
          <w:lang w:val="en-US"/>
        </w:rPr>
        <w:t>ARK Investment Management</w:t>
      </w:r>
      <w:r w:rsidRPr="008615F6">
        <w:rPr>
          <w:lang w:val="en-US"/>
        </w:rPr>
        <w:t xml:space="preserve"> hold substantial stakes in </w:t>
      </w:r>
      <w:proofErr w:type="spellStart"/>
      <w:r w:rsidRPr="008615F6">
        <w:rPr>
          <w:lang w:val="en-US"/>
        </w:rPr>
        <w:t>Upwork</w:t>
      </w:r>
      <w:proofErr w:type="spellEnd"/>
      <w:r w:rsidRPr="008615F6">
        <w:rPr>
          <w:lang w:val="en-US"/>
        </w:rPr>
        <w:t xml:space="preserve">. As of the latest filings, institutional investors </w:t>
      </w:r>
      <w:r w:rsidRPr="008615F6">
        <w:rPr>
          <w:lang w:val="en-US"/>
        </w:rPr>
        <w:lastRenderedPageBreak/>
        <w:t xml:space="preserve">collectively own over 60% of </w:t>
      </w:r>
      <w:proofErr w:type="spellStart"/>
      <w:r>
        <w:rPr>
          <w:lang w:val="en-US"/>
        </w:rPr>
        <w:t>Upwork's</w:t>
      </w:r>
      <w:proofErr w:type="spellEnd"/>
      <w:r w:rsidRPr="008615F6">
        <w:rPr>
          <w:lang w:val="en-US"/>
        </w:rPr>
        <w:t xml:space="preserve"> shares, indicating strong confidence in the </w:t>
      </w:r>
      <w:r>
        <w:rPr>
          <w:lang w:val="en-US"/>
        </w:rPr>
        <w:t>company's</w:t>
      </w:r>
      <w:r w:rsidRPr="008615F6">
        <w:rPr>
          <w:lang w:val="en-US"/>
        </w:rPr>
        <w:t xml:space="preserve"> long-term potential</w:t>
      </w:r>
      <w:sdt>
        <w:sdtPr>
          <w:rPr>
            <w:lang w:val="en-US"/>
          </w:rPr>
          <w:id w:val="1917741955"/>
          <w:citation/>
        </w:sdtPr>
        <w:sdtContent>
          <w:r>
            <w:rPr>
              <w:lang w:val="en-US"/>
            </w:rPr>
            <w:fldChar w:fldCharType="begin"/>
          </w:r>
          <w:r>
            <w:rPr>
              <w:lang w:val="en-US"/>
            </w:rPr>
            <w:instrText xml:space="preserve"> CITATION How23 \l 1033 </w:instrText>
          </w:r>
          <w:r>
            <w:rPr>
              <w:lang w:val="en-US"/>
            </w:rPr>
            <w:fldChar w:fldCharType="separate"/>
          </w:r>
          <w:r>
            <w:rPr>
              <w:noProof/>
              <w:lang w:val="en-US"/>
            </w:rPr>
            <w:t xml:space="preserve"> </w:t>
          </w:r>
          <w:r w:rsidRPr="00A26319">
            <w:rPr>
              <w:noProof/>
              <w:lang w:val="en-US"/>
            </w:rPr>
            <w:t>(Wise, 2023)</w:t>
          </w:r>
          <w:r>
            <w:rPr>
              <w:lang w:val="en-US"/>
            </w:rPr>
            <w:fldChar w:fldCharType="end"/>
          </w:r>
        </w:sdtContent>
      </w:sdt>
      <w:r w:rsidRPr="008615F6">
        <w:rPr>
          <w:lang w:val="en-US"/>
        </w:rPr>
        <w:t>.</w:t>
      </w:r>
    </w:p>
    <w:p w14:paraId="22B39D8E" w14:textId="77777777" w:rsidR="006438E1" w:rsidRPr="009C7399" w:rsidRDefault="006438E1" w:rsidP="007A3D04">
      <w:pPr>
        <w:pStyle w:val="Heading-3"/>
      </w:pPr>
      <w:r w:rsidRPr="009C7399">
        <w:t xml:space="preserve">Insider holdings: </w:t>
      </w:r>
    </w:p>
    <w:p w14:paraId="5FB00EDA" w14:textId="77777777" w:rsidR="006438E1" w:rsidRPr="008615F6" w:rsidRDefault="006438E1" w:rsidP="007A3D04">
      <w:pPr>
        <w:rPr>
          <w:lang w:val="en-US"/>
        </w:rPr>
      </w:pPr>
      <w:r w:rsidRPr="008615F6">
        <w:rPr>
          <w:lang w:val="en-US"/>
        </w:rPr>
        <w:t xml:space="preserve">Company insiders, including executives and board members, hold a </w:t>
      </w:r>
      <w:r>
        <w:rPr>
          <w:lang w:val="en-US"/>
        </w:rPr>
        <w:t>significant shareholding</w:t>
      </w:r>
      <w:r w:rsidRPr="008615F6">
        <w:rPr>
          <w:lang w:val="en-US"/>
        </w:rPr>
        <w:t xml:space="preserve">. For example, CEO Hayden Brown and other top executives collectively own around 5% of the company, aligning their interests with </w:t>
      </w:r>
      <w:r>
        <w:rPr>
          <w:lang w:val="en-US"/>
        </w:rPr>
        <w:t xml:space="preserve">those of </w:t>
      </w:r>
      <w:r w:rsidRPr="008615F6">
        <w:rPr>
          <w:lang w:val="en-US"/>
        </w:rPr>
        <w:t xml:space="preserve">shareholders </w:t>
      </w:r>
      <w:sdt>
        <w:sdtPr>
          <w:rPr>
            <w:lang w:val="en-US"/>
          </w:rPr>
          <w:id w:val="-866217501"/>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8615F6">
        <w:rPr>
          <w:lang w:val="en-US"/>
        </w:rPr>
        <w:t>.</w:t>
      </w:r>
    </w:p>
    <w:p w14:paraId="003698DE" w14:textId="77777777" w:rsidR="006438E1" w:rsidRDefault="006438E1" w:rsidP="007A3D04">
      <w:pPr>
        <w:pStyle w:val="Heading-3"/>
      </w:pPr>
      <w:r>
        <w:t>Share</w:t>
      </w:r>
      <w:r w:rsidRPr="008615F6">
        <w:t xml:space="preserve"> distribution and ownership structure: </w:t>
      </w:r>
    </w:p>
    <w:p w14:paraId="3C71BB30" w14:textId="7FCAA197" w:rsidR="00F955D1" w:rsidRDefault="006438E1" w:rsidP="00BE26B8">
      <w:pPr>
        <w:rPr>
          <w:lang w:val="en-US"/>
        </w:rPr>
      </w:pPr>
      <w:proofErr w:type="spellStart"/>
      <w:r w:rsidRPr="008615F6">
        <w:rPr>
          <w:lang w:val="en-US"/>
        </w:rPr>
        <w:t>Upwork</w:t>
      </w:r>
      <w:proofErr w:type="spellEnd"/>
      <w:r w:rsidRPr="008615F6">
        <w:rPr>
          <w:lang w:val="en-US"/>
        </w:rPr>
        <w:t xml:space="preserve"> has issued approximately 130 million shares. The ownership structure design</w:t>
      </w:r>
      <w:r>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w:t>
      </w:r>
      <w:sdt>
        <w:sdtPr>
          <w:rPr>
            <w:lang w:val="en-US"/>
          </w:rPr>
          <w:id w:val="963078362"/>
          <w:citation/>
        </w:sdtPr>
        <w:sdtContent>
          <w:r>
            <w:rPr>
              <w:lang w:val="en-US"/>
            </w:rPr>
            <w:fldChar w:fldCharType="begin"/>
          </w:r>
          <w:r>
            <w:rPr>
              <w:lang w:val="en-US"/>
            </w:rPr>
            <w:instrText xml:space="preserve">CITATION Ste24 \l 1033 </w:instrText>
          </w:r>
          <w:r>
            <w:rPr>
              <w:lang w:val="en-US"/>
            </w:rPr>
            <w:fldChar w:fldCharType="separate"/>
          </w:r>
          <w:r w:rsidRPr="00A26319">
            <w:rPr>
              <w:noProof/>
              <w:lang w:val="en-US"/>
            </w:rPr>
            <w:t>(Steven, 2024)</w:t>
          </w:r>
          <w:r>
            <w:rPr>
              <w:lang w:val="en-US"/>
            </w:rPr>
            <w:fldChar w:fldCharType="end"/>
          </w:r>
        </w:sdtContent>
      </w:sdt>
      <w:r w:rsidRPr="008615F6">
        <w:rPr>
          <w:lang w:val="en-US"/>
        </w:rPr>
        <w:t>.</w:t>
      </w:r>
      <w:r>
        <w:rPr>
          <w:lang w:val="en-US"/>
        </w:rPr>
        <w:t xml:space="preserve"> </w:t>
      </w:r>
      <w:r w:rsidRPr="00E3297A">
        <w:rPr>
          <w:i/>
          <w:iCs/>
          <w:lang w:val="en-US"/>
        </w:rPr>
        <w:t>Table 1</w:t>
      </w:r>
      <w:r>
        <w:rPr>
          <w:lang w:val="en-US"/>
        </w:rPr>
        <w:t xml:space="preserve"> details </w:t>
      </w:r>
      <w:proofErr w:type="spellStart"/>
      <w:r>
        <w:rPr>
          <w:lang w:val="en-US"/>
        </w:rPr>
        <w:t>Upwork's</w:t>
      </w:r>
      <w:proofErr w:type="spellEnd"/>
      <w:r>
        <w:rPr>
          <w:lang w:val="en-US"/>
        </w:rPr>
        <w:t xml:space="preserve"> significant revenue growth over the </w:t>
      </w:r>
      <w:r>
        <w:t>2018-2022 period.</w:t>
      </w:r>
    </w:p>
    <w:p w14:paraId="59B5E5FC" w14:textId="77777777" w:rsidR="00F955D1" w:rsidRDefault="00F955D1" w:rsidP="00BE26B8">
      <w:pPr>
        <w:rPr>
          <w:lang w:val="en-US"/>
        </w:rPr>
      </w:pPr>
    </w:p>
    <w:p w14:paraId="6B33589E" w14:textId="490C6670" w:rsidR="00C47C44" w:rsidRPr="00701191" w:rsidRDefault="00C47C44" w:rsidP="00C47C44">
      <w:pPr>
        <w:spacing w:after="0"/>
        <w:ind w:left="360"/>
        <w:rPr>
          <w:rFonts w:ascii="Calibri" w:hAnsi="Calibri" w:cs="Calibri"/>
          <w:sz w:val="32"/>
          <w:szCs w:val="32"/>
          <w:lang w:val="en-US"/>
        </w:rPr>
      </w:pPr>
      <w:r w:rsidRPr="006F659C">
        <w:rPr>
          <w:lang w:val="en-US"/>
        </w:rPr>
        <w:t> </w:t>
      </w:r>
      <w:r w:rsidRPr="00701191">
        <w:rPr>
          <w:rFonts w:ascii="Calibri" w:hAnsi="Calibri" w:cs="Calibri"/>
          <w:b/>
          <w:bCs/>
          <w:sz w:val="32"/>
          <w:szCs w:val="32"/>
          <w:lang w:val="en-US"/>
        </w:rPr>
        <w:t>4.</w:t>
      </w:r>
      <w:r>
        <w:rPr>
          <w:rFonts w:ascii="Calibri" w:hAnsi="Calibri" w:cs="Calibri"/>
          <w:b/>
          <w:bCs/>
          <w:sz w:val="32"/>
          <w:szCs w:val="32"/>
          <w:lang w:val="en-US"/>
        </w:rPr>
        <w:t>5</w:t>
      </w:r>
      <w:r w:rsidRPr="00701191">
        <w:rPr>
          <w:rFonts w:ascii="Calibri" w:hAnsi="Calibri" w:cs="Calibri"/>
          <w:b/>
          <w:bCs/>
          <w:sz w:val="32"/>
          <w:szCs w:val="32"/>
          <w:lang w:val="en-US"/>
        </w:rPr>
        <w:t>.</w:t>
      </w:r>
      <w:r>
        <w:rPr>
          <w:rFonts w:ascii="Calibri" w:hAnsi="Calibri" w:cs="Calibri"/>
          <w:b/>
          <w:bCs/>
          <w:sz w:val="32"/>
          <w:szCs w:val="32"/>
          <w:lang w:val="en-US"/>
        </w:rPr>
        <w:t xml:space="preserve">3 financial health </w:t>
      </w:r>
    </w:p>
    <w:p w14:paraId="69764720" w14:textId="77777777" w:rsidR="00DC75CD" w:rsidRDefault="00DC75CD" w:rsidP="00DC75CD">
      <w:pPr>
        <w:rPr>
          <w:lang w:val="en-US"/>
        </w:rPr>
      </w:pPr>
      <w:proofErr w:type="spellStart"/>
      <w:r w:rsidRPr="008615F6">
        <w:rPr>
          <w:lang w:val="en-US"/>
        </w:rPr>
        <w:t>Upwork</w:t>
      </w:r>
      <w:proofErr w:type="spellEnd"/>
      <w:r w:rsidRPr="008615F6">
        <w:rPr>
          <w:lang w:val="en-US"/>
        </w:rPr>
        <w:t xml:space="preserve"> Inc. has positioned itself as a major player in the freelancing market, leveraging its platform to generate substantial revenue through various streams. This section provides a detailed analysis of </w:t>
      </w:r>
      <w:proofErr w:type="spellStart"/>
      <w:r w:rsidRPr="008615F6">
        <w:rPr>
          <w:lang w:val="en-US"/>
        </w:rPr>
        <w:t>Upwork's</w:t>
      </w:r>
      <w:proofErr w:type="spellEnd"/>
      <w:r w:rsidRPr="008615F6">
        <w:rPr>
          <w:lang w:val="en-US"/>
        </w:rPr>
        <w:t xml:space="preserve"> revenue streams, growth trends, financial health, shareholder information, and market performance.</w:t>
      </w:r>
    </w:p>
    <w:p w14:paraId="139DC9DC" w14:textId="77777777" w:rsidR="00DC75CD" w:rsidRDefault="00DC75CD" w:rsidP="00EB377E">
      <w:pPr>
        <w:pStyle w:val="Heading2"/>
      </w:pPr>
    </w:p>
    <w:p w14:paraId="4ABFC93E" w14:textId="67238A23"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2F54E6B5">
          <v:rect id="_x0000_i1038" style="width:0;height:1.5pt" o:hralign="center" o:hrstd="t" o:hr="t" fillcolor="#a0a0a0" stroked="f"/>
        </w:pict>
      </w:r>
      <w:r>
        <w:rPr>
          <w:noProof/>
          <w:sz w:val="24"/>
          <w:highlight w:val="yellow"/>
          <w:lang w:val="en-US"/>
        </w:rPr>
      </w:r>
      <w:r w:rsidR="00D67623">
        <w:rPr>
          <w:noProof/>
          <w:sz w:val="24"/>
          <w:highlight w:val="yellow"/>
          <w:lang w:val="en-US"/>
        </w:rPr>
        <w:pict w14:anchorId="1725B645">
          <v:rect id="_x0000_i1039" style="width:0;height:1.5pt" o:hralign="center" o:hrstd="t" o:hr="t" fillcolor="#a0a0a0" stroked="f"/>
        </w:pict>
      </w:r>
      <w:r>
        <w:rPr>
          <w:noProof/>
          <w:sz w:val="24"/>
          <w:highlight w:val="yellow"/>
          <w:lang w:val="en-US"/>
        </w:rPr>
      </w:r>
      <w:r w:rsidR="00D67623">
        <w:rPr>
          <w:noProof/>
          <w:sz w:val="24"/>
          <w:highlight w:val="yellow"/>
          <w:lang w:val="en-US"/>
        </w:rPr>
        <w:pict w14:anchorId="4618B9E6">
          <v:rect id="_x0000_i1040" style="width:0;height:1.5pt" o:hralign="center" o:hrstd="t" o:hr="t" fillcolor="#a0a0a0" stroked="f"/>
        </w:pict>
      </w:r>
    </w:p>
    <w:p w14:paraId="26D55808" w14:textId="1D0656E3" w:rsidR="00F849AA" w:rsidRDefault="002E49BB" w:rsidP="00F849AA">
      <w:pPr>
        <w:pStyle w:val="Heading1"/>
      </w:pPr>
      <w:r>
        <w:t xml:space="preserve">5 </w:t>
      </w:r>
      <w:r w:rsidR="00F849AA">
        <w:t>Policy Framework and Governance</w:t>
      </w:r>
    </w:p>
    <w:p w14:paraId="11837FDE" w14:textId="77777777" w:rsidR="00B44FC8" w:rsidRDefault="000202B5" w:rsidP="00E4713A">
      <w:pPr>
        <w:rPr>
          <w:lang w:val="en-US"/>
        </w:rPr>
      </w:pPr>
      <w:proofErr w:type="spellStart"/>
      <w:r w:rsidRPr="001B181A">
        <w:rPr>
          <w:lang w:val="en-US"/>
        </w:rPr>
        <w:t>Upwork</w:t>
      </w:r>
      <w:proofErr w:type="spellEnd"/>
      <w:r w:rsidRPr="001B181A">
        <w:rPr>
          <w:lang w:val="en-US"/>
        </w:rPr>
        <w:t xml:space="preserve"> operates with a comprehensive policy framework designed to ensure fair and secure transactions between freelancers and clients. This section examines </w:t>
      </w:r>
      <w:proofErr w:type="spellStart"/>
      <w:r w:rsidRPr="001B181A">
        <w:rPr>
          <w:lang w:val="en-US"/>
        </w:rPr>
        <w:t>Upwork's</w:t>
      </w:r>
      <w:proofErr w:type="spellEnd"/>
      <w:r w:rsidRPr="001B181A">
        <w:rPr>
          <w:lang w:val="en-US"/>
        </w:rPr>
        <w:t xml:space="preserve"> policies, enforcement mechanisms, and penalties.</w:t>
      </w:r>
    </w:p>
    <w:p w14:paraId="73162772" w14:textId="7CCD2C34" w:rsidR="00ED459B" w:rsidRPr="00ED459B" w:rsidRDefault="000202B5" w:rsidP="00E4713A">
      <w:pPr>
        <w:rPr>
          <w:rFonts w:ascii="Calibri" w:hAnsi="Calibri" w:cs="Calibri"/>
          <w:szCs w:val="22"/>
          <w:lang w:val="en-US"/>
        </w:rPr>
      </w:pPr>
      <w:r w:rsidRPr="001B181A">
        <w:rPr>
          <w:lang w:val="en-US"/>
        </w:rPr>
        <w:t xml:space="preserve"> </w:t>
      </w:r>
      <w:r w:rsidR="00ED459B" w:rsidRPr="00ED459B">
        <w:rPr>
          <w:rFonts w:ascii="Calibri" w:hAnsi="Calibri" w:cs="Calibri"/>
          <w:b/>
          <w:bCs/>
          <w:szCs w:val="22"/>
          <w:lang w:val="en-US"/>
        </w:rPr>
        <w:t>5.1 Policy scope and objectives</w:t>
      </w:r>
    </w:p>
    <w:p w14:paraId="33F4257E" w14:textId="77777777" w:rsidR="00ED459B" w:rsidRPr="00ED459B" w:rsidRDefault="00ED459B" w:rsidP="00ED459B">
      <w:pPr>
        <w:numPr>
          <w:ilvl w:val="0"/>
          <w:numId w:val="21"/>
        </w:numPr>
        <w:spacing w:after="0"/>
        <w:textAlignment w:val="center"/>
        <w:rPr>
          <w:rFonts w:ascii="Calibri" w:hAnsi="Calibri" w:cs="Calibri"/>
          <w:szCs w:val="22"/>
          <w:lang w:val="en-US"/>
        </w:rPr>
      </w:pPr>
      <w:r w:rsidRPr="00ED459B">
        <w:rPr>
          <w:rFonts w:ascii="Calibri" w:hAnsi="Calibri" w:cs="Calibri"/>
          <w:szCs w:val="22"/>
          <w:lang w:val="en-US"/>
        </w:rPr>
        <w:t>Marketplace integrity objectives</w:t>
      </w:r>
    </w:p>
    <w:p w14:paraId="384F2DF6" w14:textId="77777777" w:rsidR="00ED459B" w:rsidRDefault="00ED459B" w:rsidP="00ED459B">
      <w:pPr>
        <w:numPr>
          <w:ilvl w:val="0"/>
          <w:numId w:val="21"/>
        </w:numPr>
        <w:spacing w:after="0"/>
        <w:textAlignment w:val="center"/>
        <w:rPr>
          <w:rFonts w:ascii="Calibri" w:hAnsi="Calibri" w:cs="Calibri"/>
          <w:szCs w:val="22"/>
          <w:lang w:val="en-US"/>
        </w:rPr>
      </w:pPr>
      <w:r w:rsidRPr="00ED459B">
        <w:rPr>
          <w:rFonts w:ascii="Calibri" w:hAnsi="Calibri" w:cs="Calibri"/>
          <w:szCs w:val="22"/>
          <w:lang w:val="en-US"/>
        </w:rPr>
        <w:t>Coverage areas: identity, payments, conduct, IP/confidentiality, off-platform restrictions</w:t>
      </w:r>
    </w:p>
    <w:p w14:paraId="1DCF792D" w14:textId="1E5F697A" w:rsidR="00811339" w:rsidRDefault="00811339" w:rsidP="008A6DDC">
      <w:pPr>
        <w:rPr>
          <w:lang w:val="en-US"/>
        </w:rPr>
      </w:pPr>
      <w:proofErr w:type="spellStart"/>
      <w:r w:rsidRPr="003571C8">
        <w:rPr>
          <w:lang w:val="en-US"/>
        </w:rPr>
        <w:t>Upwork's</w:t>
      </w:r>
      <w:proofErr w:type="spellEnd"/>
      <w:r w:rsidRPr="003571C8">
        <w:rPr>
          <w:lang w:val="en-US"/>
        </w:rPr>
        <w:t xml:space="preserve"> policy framework is built to create a safe and efficient marketplace for both freelancers and clients. The platform enforces its policies through a combination of automated systems and manual reviews.</w:t>
      </w:r>
    </w:p>
    <w:p w14:paraId="346D8FD3" w14:textId="223DEB6E" w:rsidR="00160B88" w:rsidRDefault="00160B88" w:rsidP="00160B88">
      <w:pPr>
        <w:rPr>
          <w:lang w:val="en-US"/>
        </w:rPr>
      </w:pPr>
      <w:proofErr w:type="spellStart"/>
      <w:r w:rsidRPr="001B181A">
        <w:rPr>
          <w:lang w:val="en-US"/>
        </w:rPr>
        <w:t>Upwork's</w:t>
      </w:r>
      <w:proofErr w:type="spellEnd"/>
      <w:r w:rsidRPr="001B181A">
        <w:rPr>
          <w:lang w:val="en-US"/>
        </w:rPr>
        <w:t xml:space="preserve"> clients are expected to provide clear project descriptions, communicate promptly, and make timely payments. </w:t>
      </w:r>
      <w:proofErr w:type="spellStart"/>
      <w:r w:rsidRPr="001B181A">
        <w:rPr>
          <w:lang w:val="en-US"/>
        </w:rPr>
        <w:t>Upwork's</w:t>
      </w:r>
      <w:proofErr w:type="spellEnd"/>
      <w:r w:rsidRPr="001B181A">
        <w:rPr>
          <w:lang w:val="en-US"/>
        </w:rPr>
        <w:t xml:space="preserve"> policies also </w:t>
      </w:r>
      <w:r w:rsidR="00442189">
        <w:rPr>
          <w:lang w:val="en-US"/>
        </w:rPr>
        <w:t>address</w:t>
      </w:r>
      <w:r w:rsidRPr="001B181A">
        <w:rPr>
          <w:lang w:val="en-US"/>
        </w:rPr>
        <w:t xml:space="preserve"> intellectual property rights and confidentiality. Clients who fail to adhere to these policies may face penalties, including account suspension and removal from the platform </w:t>
      </w:r>
      <w:sdt>
        <w:sdtPr>
          <w:rPr>
            <w:lang w:val="en-US"/>
          </w:rPr>
          <w:id w:val="1349684223"/>
          <w:citation/>
        </w:sdtPr>
        <w:sdtContent>
          <w:r w:rsidRPr="001B181A">
            <w:rPr>
              <w:lang w:val="en-US"/>
            </w:rPr>
            <w:fldChar w:fldCharType="begin"/>
          </w:r>
          <w:r w:rsidRPr="001B181A">
            <w:rPr>
              <w:lang w:val="en-US"/>
            </w:rPr>
            <w:instrText xml:space="preserve">CITATION Cle201 \l 1033 </w:instrText>
          </w:r>
          <w:r w:rsidRPr="001B181A">
            <w:rPr>
              <w:lang w:val="en-US"/>
            </w:rPr>
            <w:fldChar w:fldCharType="separate"/>
          </w:r>
          <w:r w:rsidRPr="001B181A">
            <w:rPr>
              <w:noProof/>
              <w:lang w:val="en-US"/>
            </w:rPr>
            <w:t>(Clennett, 2020)</w:t>
          </w:r>
          <w:r w:rsidRPr="001B181A">
            <w:rPr>
              <w:lang w:val="en-US"/>
            </w:rPr>
            <w:fldChar w:fldCharType="end"/>
          </w:r>
        </w:sdtContent>
      </w:sdt>
      <w:r w:rsidRPr="001B181A">
        <w:rPr>
          <w:lang w:val="en-US"/>
        </w:rPr>
        <w:t>.</w:t>
      </w:r>
    </w:p>
    <w:p w14:paraId="3C225F65" w14:textId="77777777" w:rsidR="008A6DDC" w:rsidRPr="001B181A" w:rsidRDefault="008A6DDC" w:rsidP="008A6DDC">
      <w:pPr>
        <w:rPr>
          <w:lang w:val="en-US"/>
        </w:rPr>
      </w:pPr>
      <w:proofErr w:type="spellStart"/>
      <w:r w:rsidRPr="001B181A">
        <w:rPr>
          <w:lang w:val="en-US"/>
        </w:rPr>
        <w:t>Upwork's</w:t>
      </w:r>
      <w:proofErr w:type="spellEnd"/>
      <w:r w:rsidRPr="001B181A">
        <w:rPr>
          <w:lang w:val="en-US"/>
        </w:rPr>
        <w:t xml:space="preserve"> policies for freelancers include guidelines on profile accuracy, proposal submissions, project delivery standards, and dispute resolution. Freelancers demand to maintain honest profiles, deliver work as agreed, and communicate effectively with clients. Violation of these policies can result in warnings, temporary suspensions, or permanent bans </w:t>
      </w:r>
      <w:sdt>
        <w:sdtPr>
          <w:rPr>
            <w:lang w:val="en-US"/>
          </w:rPr>
          <w:id w:val="628904854"/>
          <w:citation/>
        </w:sdtPr>
        <w:sdtContent>
          <w:r w:rsidRPr="001B181A">
            <w:rPr>
              <w:lang w:val="en-US"/>
            </w:rPr>
            <w:fldChar w:fldCharType="begin"/>
          </w:r>
          <w:r w:rsidRPr="001B181A">
            <w:rPr>
              <w:lang w:val="en-US"/>
            </w:rPr>
            <w:instrText xml:space="preserve"> CITATION Upw23 \l 1033 </w:instrText>
          </w:r>
          <w:r w:rsidRPr="001B181A">
            <w:rPr>
              <w:lang w:val="en-US"/>
            </w:rPr>
            <w:fldChar w:fldCharType="separate"/>
          </w:r>
          <w:r w:rsidRPr="001B181A">
            <w:rPr>
              <w:noProof/>
              <w:lang w:val="en-US"/>
            </w:rPr>
            <w:t>(Upwork Inc., Investor Relations, 2023)</w:t>
          </w:r>
          <w:r w:rsidRPr="001B181A">
            <w:rPr>
              <w:lang w:val="en-US"/>
            </w:rPr>
            <w:fldChar w:fldCharType="end"/>
          </w:r>
        </w:sdtContent>
      </w:sdt>
      <w:r w:rsidRPr="001B181A">
        <w:rPr>
          <w:lang w:val="en-US"/>
        </w:rPr>
        <w:t>. </w:t>
      </w:r>
    </w:p>
    <w:p w14:paraId="50A31261" w14:textId="77777777" w:rsidR="00ED459B" w:rsidRPr="00ED459B" w:rsidRDefault="00ED459B" w:rsidP="00ED459B">
      <w:pPr>
        <w:spacing w:after="0"/>
        <w:rPr>
          <w:rFonts w:ascii="Calibri" w:hAnsi="Calibri" w:cs="Calibri"/>
          <w:szCs w:val="22"/>
          <w:lang w:val="en-US"/>
        </w:rPr>
      </w:pPr>
      <w:r w:rsidRPr="00ED459B">
        <w:rPr>
          <w:rFonts w:ascii="Calibri" w:hAnsi="Calibri" w:cs="Calibri"/>
          <w:b/>
          <w:bCs/>
          <w:szCs w:val="22"/>
          <w:lang w:val="en-US"/>
        </w:rPr>
        <w:t>5.2 Enforcement architecture</w:t>
      </w:r>
    </w:p>
    <w:p w14:paraId="1B04EF2E" w14:textId="77777777" w:rsidR="00ED459B" w:rsidRPr="00ED459B" w:rsidRDefault="00ED459B" w:rsidP="00ED459B">
      <w:pPr>
        <w:numPr>
          <w:ilvl w:val="0"/>
          <w:numId w:val="22"/>
        </w:numPr>
        <w:spacing w:after="0"/>
        <w:textAlignment w:val="center"/>
        <w:rPr>
          <w:rFonts w:ascii="Calibri" w:hAnsi="Calibri" w:cs="Calibri"/>
          <w:szCs w:val="22"/>
          <w:lang w:val="en-US"/>
        </w:rPr>
      </w:pPr>
      <w:r w:rsidRPr="00ED459B">
        <w:rPr>
          <w:rFonts w:ascii="Calibri" w:hAnsi="Calibri" w:cs="Calibri"/>
          <w:szCs w:val="22"/>
          <w:lang w:val="en-US"/>
        </w:rPr>
        <w:t>Automated monitoring</w:t>
      </w:r>
    </w:p>
    <w:p w14:paraId="27586651" w14:textId="77777777" w:rsidR="00ED459B" w:rsidRPr="00ED459B" w:rsidRDefault="00ED459B" w:rsidP="00ED459B">
      <w:pPr>
        <w:numPr>
          <w:ilvl w:val="0"/>
          <w:numId w:val="22"/>
        </w:numPr>
        <w:spacing w:after="0"/>
        <w:textAlignment w:val="center"/>
        <w:rPr>
          <w:rFonts w:ascii="Calibri" w:hAnsi="Calibri" w:cs="Calibri"/>
          <w:szCs w:val="22"/>
          <w:lang w:val="en-US"/>
        </w:rPr>
      </w:pPr>
      <w:r w:rsidRPr="00ED459B">
        <w:rPr>
          <w:rFonts w:ascii="Calibri" w:hAnsi="Calibri" w:cs="Calibri"/>
          <w:szCs w:val="22"/>
          <w:lang w:val="en-US"/>
        </w:rPr>
        <w:t>Manual review and investigations</w:t>
      </w:r>
    </w:p>
    <w:p w14:paraId="055A0A85" w14:textId="77777777" w:rsidR="00ED459B" w:rsidRDefault="00ED459B" w:rsidP="00ED459B">
      <w:pPr>
        <w:numPr>
          <w:ilvl w:val="0"/>
          <w:numId w:val="22"/>
        </w:numPr>
        <w:spacing w:after="0"/>
        <w:textAlignment w:val="center"/>
        <w:rPr>
          <w:rFonts w:ascii="Calibri" w:hAnsi="Calibri" w:cs="Calibri"/>
          <w:szCs w:val="22"/>
          <w:lang w:val="en-US"/>
        </w:rPr>
      </w:pPr>
      <w:r w:rsidRPr="00ED459B">
        <w:rPr>
          <w:rFonts w:ascii="Calibri" w:hAnsi="Calibri" w:cs="Calibri"/>
          <w:szCs w:val="22"/>
          <w:lang w:val="en-US"/>
        </w:rPr>
        <w:t>Reporting channels and evidence handling (if present)</w:t>
      </w:r>
    </w:p>
    <w:p w14:paraId="50ABC6E0" w14:textId="17D51FFE" w:rsidR="00A42E6E" w:rsidRDefault="00747B49" w:rsidP="00264F00">
      <w:pPr>
        <w:rPr>
          <w:rFonts w:ascii="Calibri" w:hAnsi="Calibri" w:cs="Calibri"/>
          <w:szCs w:val="22"/>
          <w:lang w:val="en-US"/>
        </w:rPr>
      </w:pPr>
      <w:proofErr w:type="spellStart"/>
      <w:r w:rsidRPr="0048462D">
        <w:rPr>
          <w:lang w:val="en-US"/>
        </w:rPr>
        <w:lastRenderedPageBreak/>
        <w:t>Upwork</w:t>
      </w:r>
      <w:proofErr w:type="spellEnd"/>
      <w:r w:rsidRPr="0048462D">
        <w:rPr>
          <w:lang w:val="en-US"/>
        </w:rPr>
        <w:t xml:space="preserve"> employs various enforcement mechanisms to uphold its policies. Automated systems monitor transactions for fraudulent activity, while a resolute team manages reports of policy violation </w:t>
      </w:r>
      <w:sdt>
        <w:sdtPr>
          <w:rPr>
            <w:lang w:val="en-US"/>
          </w:rPr>
          <w:id w:val="-1221212143"/>
          <w:citation/>
        </w:sdtPr>
        <w:sdtContent>
          <w:r w:rsidRPr="0048462D">
            <w:rPr>
              <w:lang w:val="en-US"/>
            </w:rPr>
            <w:fldChar w:fldCharType="begin"/>
          </w:r>
          <w:r w:rsidRPr="0048462D">
            <w:rPr>
              <w:lang w:val="en-US"/>
            </w:rPr>
            <w:instrText xml:space="preserve"> CITATION Bec23 \l 1033 </w:instrText>
          </w:r>
          <w:r w:rsidRPr="0048462D">
            <w:rPr>
              <w:lang w:val="en-US"/>
            </w:rPr>
            <w:fldChar w:fldCharType="separate"/>
          </w:r>
          <w:r w:rsidRPr="0048462D">
            <w:rPr>
              <w:noProof/>
              <w:lang w:val="en-US"/>
            </w:rPr>
            <w:t>(Beckman, 2023)</w:t>
          </w:r>
          <w:r w:rsidRPr="0048462D">
            <w:rPr>
              <w:lang w:val="en-US"/>
            </w:rPr>
            <w:fldChar w:fldCharType="end"/>
          </w:r>
        </w:sdtContent>
      </w:sdt>
      <w:r w:rsidRPr="0048462D">
        <w:rPr>
          <w:lang w:val="en-US"/>
        </w:rPr>
        <w:t>. </w:t>
      </w:r>
    </w:p>
    <w:p w14:paraId="6A5242AA" w14:textId="77777777" w:rsidR="00ED459B" w:rsidRPr="00ED459B" w:rsidRDefault="00ED459B" w:rsidP="00ED459B">
      <w:pPr>
        <w:spacing w:after="0"/>
        <w:rPr>
          <w:rFonts w:ascii="Calibri" w:hAnsi="Calibri" w:cs="Calibri"/>
          <w:szCs w:val="22"/>
          <w:lang w:val="en-US"/>
        </w:rPr>
      </w:pPr>
      <w:r w:rsidRPr="00ED459B">
        <w:rPr>
          <w:rFonts w:ascii="Calibri" w:hAnsi="Calibri" w:cs="Calibri"/>
          <w:b/>
          <w:bCs/>
          <w:szCs w:val="22"/>
          <w:lang w:val="en-US"/>
        </w:rPr>
        <w:t>5.3 Dispute resolution and remedial processes</w:t>
      </w:r>
    </w:p>
    <w:p w14:paraId="70D4765B" w14:textId="387303D1" w:rsidR="00ED459B" w:rsidRPr="00ED459B" w:rsidRDefault="00442189" w:rsidP="00ED459B">
      <w:pPr>
        <w:numPr>
          <w:ilvl w:val="0"/>
          <w:numId w:val="23"/>
        </w:numPr>
        <w:spacing w:after="0"/>
        <w:textAlignment w:val="center"/>
        <w:rPr>
          <w:rFonts w:ascii="Calibri" w:hAnsi="Calibri" w:cs="Calibri"/>
          <w:szCs w:val="22"/>
          <w:lang w:val="en-US"/>
        </w:rPr>
      </w:pPr>
      <w:proofErr w:type="spellStart"/>
      <w:r>
        <w:rPr>
          <w:rFonts w:ascii="Calibri" w:hAnsi="Calibri" w:cs="Calibri"/>
          <w:szCs w:val="22"/>
          <w:lang w:val="en-US"/>
        </w:rPr>
        <w:t>H</w:t>
      </w:r>
      <w:r w:rsidR="00D02013">
        <w:rPr>
          <w:rFonts w:ascii="Calibri" w:hAnsi="Calibri" w:cs="Calibri"/>
          <w:szCs w:val="22"/>
          <w:lang w:val="en-US"/>
        </w:rPr>
        <w:t>irin</w:t>
      </w:r>
      <w:proofErr w:type="spellEnd"/>
      <w:r>
        <w:rPr>
          <w:rFonts w:ascii="Calibri" w:hAnsi="Calibri" w:cs="Calibri"/>
          <w:szCs w:val="22"/>
          <w:lang w:val="en-US"/>
        </w:rPr>
        <w:t xml:space="preserve"> </w:t>
      </w:r>
      <w:r w:rsidR="00ED459B" w:rsidRPr="00ED459B">
        <w:rPr>
          <w:rFonts w:ascii="Calibri" w:hAnsi="Calibri" w:cs="Calibri"/>
          <w:szCs w:val="22"/>
          <w:lang w:val="en-US"/>
        </w:rPr>
        <w:t>Mediation / arbitration path</w:t>
      </w:r>
    </w:p>
    <w:p w14:paraId="21CD71E7" w14:textId="77777777" w:rsidR="00ED459B" w:rsidRDefault="00ED459B" w:rsidP="00ED459B">
      <w:pPr>
        <w:numPr>
          <w:ilvl w:val="0"/>
          <w:numId w:val="23"/>
        </w:numPr>
        <w:spacing w:after="0"/>
        <w:textAlignment w:val="center"/>
        <w:rPr>
          <w:rFonts w:ascii="Calibri" w:hAnsi="Calibri" w:cs="Calibri"/>
          <w:szCs w:val="22"/>
          <w:lang w:val="en-US"/>
        </w:rPr>
      </w:pPr>
      <w:r w:rsidRPr="00ED459B">
        <w:rPr>
          <w:rFonts w:ascii="Calibri" w:hAnsi="Calibri" w:cs="Calibri"/>
          <w:szCs w:val="22"/>
          <w:lang w:val="en-US"/>
        </w:rPr>
        <w:t>Milestones, escrow/payment protection mechanics (only if purely procedural)</w:t>
      </w:r>
    </w:p>
    <w:p w14:paraId="7ECACED9" w14:textId="36FC6819" w:rsidR="00E713B8" w:rsidRDefault="00E713B8" w:rsidP="00E713B8">
      <w:pPr>
        <w:rPr>
          <w:rFonts w:ascii="Calibri" w:hAnsi="Calibri" w:cs="Calibri"/>
          <w:szCs w:val="22"/>
          <w:lang w:val="en-US"/>
        </w:rPr>
      </w:pPr>
      <w:r w:rsidRPr="0048462D">
        <w:rPr>
          <w:lang w:val="en-US"/>
        </w:rPr>
        <w:t xml:space="preserve">Dispute resolution processes are in place to address conflicts between freelancers and clients, often involving mediation and arbitration </w:t>
      </w:r>
      <w:sdt>
        <w:sdtPr>
          <w:rPr>
            <w:lang w:val="en-US"/>
          </w:rPr>
          <w:id w:val="749234789"/>
          <w:citation/>
        </w:sdtPr>
        <w:sdtContent>
          <w:r w:rsidRPr="0048462D">
            <w:rPr>
              <w:lang w:val="en-US"/>
            </w:rPr>
            <w:fldChar w:fldCharType="begin"/>
          </w:r>
          <w:r w:rsidRPr="0048462D">
            <w:rPr>
              <w:lang w:val="en-US"/>
            </w:rPr>
            <w:instrText xml:space="preserve"> CITATION Bec23 \l 1033 </w:instrText>
          </w:r>
          <w:r w:rsidRPr="0048462D">
            <w:rPr>
              <w:lang w:val="en-US"/>
            </w:rPr>
            <w:fldChar w:fldCharType="separate"/>
          </w:r>
          <w:r w:rsidRPr="0048462D">
            <w:rPr>
              <w:noProof/>
              <w:lang w:val="en-US"/>
            </w:rPr>
            <w:t>(Beckman, 2023)</w:t>
          </w:r>
          <w:r w:rsidRPr="0048462D">
            <w:rPr>
              <w:lang w:val="en-US"/>
            </w:rPr>
            <w:fldChar w:fldCharType="end"/>
          </w:r>
        </w:sdtContent>
      </w:sdt>
      <w:r w:rsidRPr="0048462D">
        <w:rPr>
          <w:lang w:val="en-US"/>
        </w:rPr>
        <w:t>. </w:t>
      </w:r>
    </w:p>
    <w:p w14:paraId="619773AC" w14:textId="77777777" w:rsidR="00ED459B" w:rsidRPr="00ED459B" w:rsidRDefault="00ED459B" w:rsidP="00ED459B">
      <w:pPr>
        <w:spacing w:after="0"/>
        <w:rPr>
          <w:rFonts w:ascii="Calibri" w:hAnsi="Calibri" w:cs="Calibri"/>
          <w:szCs w:val="22"/>
          <w:lang w:val="en-US"/>
        </w:rPr>
      </w:pPr>
      <w:r w:rsidRPr="00ED459B">
        <w:rPr>
          <w:rFonts w:ascii="Calibri" w:hAnsi="Calibri" w:cs="Calibri"/>
          <w:b/>
          <w:bCs/>
          <w:szCs w:val="22"/>
          <w:lang w:val="en-US"/>
        </w:rPr>
        <w:t>5.4 Sanctions and corrective actions</w:t>
      </w:r>
    </w:p>
    <w:p w14:paraId="0A3D75A3" w14:textId="77777777" w:rsidR="00ED459B" w:rsidRPr="00ED459B" w:rsidRDefault="00ED459B" w:rsidP="00ED459B">
      <w:pPr>
        <w:numPr>
          <w:ilvl w:val="0"/>
          <w:numId w:val="24"/>
        </w:numPr>
        <w:spacing w:after="0"/>
        <w:textAlignment w:val="center"/>
        <w:rPr>
          <w:rFonts w:ascii="Calibri" w:hAnsi="Calibri" w:cs="Calibri"/>
          <w:szCs w:val="22"/>
          <w:lang w:val="en-US"/>
        </w:rPr>
      </w:pPr>
      <w:r w:rsidRPr="00ED459B">
        <w:rPr>
          <w:rFonts w:ascii="Calibri" w:hAnsi="Calibri" w:cs="Calibri"/>
          <w:szCs w:val="22"/>
          <w:lang w:val="en-US"/>
        </w:rPr>
        <w:t>Warnings</w:t>
      </w:r>
    </w:p>
    <w:p w14:paraId="72D6B41F" w14:textId="77777777" w:rsidR="00ED459B" w:rsidRPr="00ED459B" w:rsidRDefault="00ED459B" w:rsidP="00ED459B">
      <w:pPr>
        <w:numPr>
          <w:ilvl w:val="0"/>
          <w:numId w:val="24"/>
        </w:numPr>
        <w:spacing w:after="0"/>
        <w:textAlignment w:val="center"/>
        <w:rPr>
          <w:rFonts w:ascii="Calibri" w:hAnsi="Calibri" w:cs="Calibri"/>
          <w:szCs w:val="22"/>
          <w:lang w:val="en-US"/>
        </w:rPr>
      </w:pPr>
      <w:r w:rsidRPr="00ED459B">
        <w:rPr>
          <w:rFonts w:ascii="Calibri" w:hAnsi="Calibri" w:cs="Calibri"/>
          <w:szCs w:val="22"/>
          <w:lang w:val="en-US"/>
        </w:rPr>
        <w:t>Holds / limitations</w:t>
      </w:r>
    </w:p>
    <w:p w14:paraId="31C8F529" w14:textId="77777777" w:rsidR="00ED459B" w:rsidRPr="00ED459B" w:rsidRDefault="00ED459B" w:rsidP="00ED459B">
      <w:pPr>
        <w:numPr>
          <w:ilvl w:val="0"/>
          <w:numId w:val="24"/>
        </w:numPr>
        <w:spacing w:after="0"/>
        <w:textAlignment w:val="center"/>
        <w:rPr>
          <w:rFonts w:ascii="Calibri" w:hAnsi="Calibri" w:cs="Calibri"/>
          <w:szCs w:val="22"/>
          <w:lang w:val="en-US"/>
        </w:rPr>
      </w:pPr>
      <w:r w:rsidRPr="00ED459B">
        <w:rPr>
          <w:rFonts w:ascii="Calibri" w:hAnsi="Calibri" w:cs="Calibri"/>
          <w:szCs w:val="22"/>
          <w:lang w:val="en-US"/>
        </w:rPr>
        <w:t>Suspensions</w:t>
      </w:r>
    </w:p>
    <w:p w14:paraId="0571EEF4" w14:textId="77777777" w:rsidR="00ED459B" w:rsidRPr="00ED459B" w:rsidRDefault="00ED459B" w:rsidP="00ED459B">
      <w:pPr>
        <w:numPr>
          <w:ilvl w:val="0"/>
          <w:numId w:val="24"/>
        </w:numPr>
        <w:spacing w:after="0"/>
        <w:textAlignment w:val="center"/>
        <w:rPr>
          <w:rFonts w:ascii="Calibri" w:hAnsi="Calibri" w:cs="Calibri"/>
          <w:szCs w:val="22"/>
          <w:lang w:val="en-US"/>
        </w:rPr>
      </w:pPr>
      <w:r w:rsidRPr="00ED459B">
        <w:rPr>
          <w:rFonts w:ascii="Calibri" w:hAnsi="Calibri" w:cs="Calibri"/>
          <w:szCs w:val="22"/>
          <w:lang w:val="en-US"/>
        </w:rPr>
        <w:t>Permanent bans</w:t>
      </w:r>
    </w:p>
    <w:p w14:paraId="7EE8BDEF" w14:textId="77777777" w:rsidR="00ED459B" w:rsidRDefault="00ED459B" w:rsidP="00ED459B">
      <w:pPr>
        <w:numPr>
          <w:ilvl w:val="0"/>
          <w:numId w:val="24"/>
        </w:numPr>
        <w:spacing w:after="0"/>
        <w:textAlignment w:val="center"/>
        <w:rPr>
          <w:rFonts w:ascii="Calibri" w:hAnsi="Calibri" w:cs="Calibri"/>
          <w:szCs w:val="22"/>
          <w:lang w:val="en-US"/>
        </w:rPr>
      </w:pPr>
      <w:r w:rsidRPr="00ED459B">
        <w:rPr>
          <w:rFonts w:ascii="Calibri" w:hAnsi="Calibri" w:cs="Calibri"/>
          <w:szCs w:val="22"/>
          <w:lang w:val="en-US"/>
        </w:rPr>
        <w:t>Client-side sanctions (nonpayment, TOS violations)</w:t>
      </w:r>
    </w:p>
    <w:p w14:paraId="0C5BC434" w14:textId="0D26E224" w:rsidR="0048462D" w:rsidRPr="00ED459B" w:rsidRDefault="00D81F43" w:rsidP="00F1515F">
      <w:pPr>
        <w:spacing w:after="240"/>
        <w:rPr>
          <w:rFonts w:ascii="Calibri" w:hAnsi="Calibri" w:cs="Calibri"/>
          <w:szCs w:val="22"/>
          <w:lang w:val="en-US"/>
        </w:rPr>
      </w:pPr>
      <w:r w:rsidRPr="001C6F89">
        <w:rPr>
          <w:lang w:val="en-US"/>
        </w:rPr>
        <w:t xml:space="preserve">The penalties for policy violations on </w:t>
      </w:r>
      <w:proofErr w:type="spellStart"/>
      <w:r w:rsidRPr="001C6F89">
        <w:rPr>
          <w:lang w:val="en-US"/>
        </w:rPr>
        <w:t>Upwork</w:t>
      </w:r>
      <w:proofErr w:type="spellEnd"/>
      <w:r w:rsidRPr="001C6F89">
        <w:rPr>
          <w:lang w:val="en-US"/>
        </w:rPr>
        <w:t xml:space="preserve"> range from warnings to account suspensions and permanent bans. For example, freelancers who consistently deliver subpar work or engage in fraudulent activities may receive </w:t>
      </w:r>
      <w:r w:rsidR="00C46A51" w:rsidRPr="001C6F89">
        <w:rPr>
          <w:lang w:val="en-US"/>
        </w:rPr>
        <w:t>penalty</w:t>
      </w:r>
      <w:r w:rsidRPr="001C6F89">
        <w:rPr>
          <w:lang w:val="en-US"/>
        </w:rPr>
        <w:t xml:space="preserve"> such as exclusion. Similarly, clients who fail to pay for completed work or violate </w:t>
      </w:r>
      <w:proofErr w:type="spellStart"/>
      <w:r w:rsidRPr="001C6F89">
        <w:rPr>
          <w:lang w:val="en-US"/>
        </w:rPr>
        <w:t>Upwork's</w:t>
      </w:r>
      <w:proofErr w:type="spellEnd"/>
      <w:r w:rsidRPr="001C6F89">
        <w:rPr>
          <w:lang w:val="en-US"/>
        </w:rPr>
        <w:t xml:space="preserve"> terms of service can face removal from the platform </w:t>
      </w:r>
      <w:sdt>
        <w:sdtPr>
          <w:rPr>
            <w:lang w:val="en-US"/>
          </w:rPr>
          <w:id w:val="1280454486"/>
          <w:citation/>
        </w:sdtPr>
        <w:sdtContent>
          <w:r w:rsidRPr="001C6F89">
            <w:rPr>
              <w:lang w:val="en-US"/>
            </w:rPr>
            <w:fldChar w:fldCharType="begin"/>
          </w:r>
          <w:r w:rsidRPr="001C6F89">
            <w:rPr>
              <w:lang w:val="en-US"/>
            </w:rPr>
            <w:instrText xml:space="preserve">CITATION fre24 \l 1033 </w:instrText>
          </w:r>
          <w:r w:rsidRPr="001C6F89">
            <w:rPr>
              <w:lang w:val="en-US"/>
            </w:rPr>
            <w:fldChar w:fldCharType="separate"/>
          </w:r>
          <w:r w:rsidRPr="001C6F89">
            <w:rPr>
              <w:noProof/>
              <w:lang w:val="en-US"/>
            </w:rPr>
            <w:t>(Freelancermap GmbH, 2024)</w:t>
          </w:r>
          <w:r w:rsidRPr="001C6F89">
            <w:rPr>
              <w:lang w:val="en-US"/>
            </w:rPr>
            <w:fldChar w:fldCharType="end"/>
          </w:r>
        </w:sdtContent>
      </w:sdt>
      <w:r w:rsidRPr="001C6F89">
        <w:rPr>
          <w:lang w:val="en-US"/>
        </w:rPr>
        <w:t>.</w:t>
      </w:r>
    </w:p>
    <w:p w14:paraId="41CB7BFA" w14:textId="77777777" w:rsidR="00ED459B" w:rsidRPr="00ED459B" w:rsidRDefault="00ED459B" w:rsidP="00ED459B">
      <w:pPr>
        <w:spacing w:after="0"/>
        <w:rPr>
          <w:rFonts w:ascii="Calibri" w:hAnsi="Calibri" w:cs="Calibri"/>
          <w:szCs w:val="22"/>
          <w:lang w:val="en-US"/>
        </w:rPr>
      </w:pPr>
      <w:r w:rsidRPr="00ED459B">
        <w:rPr>
          <w:rFonts w:ascii="Calibri" w:hAnsi="Calibri" w:cs="Calibri"/>
          <w:b/>
          <w:bCs/>
          <w:szCs w:val="22"/>
          <w:lang w:val="en-US"/>
        </w:rPr>
        <w:t>5.5 Governance boundaries and operational limits</w:t>
      </w:r>
    </w:p>
    <w:p w14:paraId="365FECEE" w14:textId="77777777" w:rsidR="00ED459B" w:rsidRPr="00ED459B" w:rsidRDefault="00ED459B" w:rsidP="00ED459B">
      <w:pPr>
        <w:numPr>
          <w:ilvl w:val="0"/>
          <w:numId w:val="25"/>
        </w:numPr>
        <w:spacing w:after="0"/>
        <w:textAlignment w:val="center"/>
        <w:rPr>
          <w:rFonts w:ascii="Calibri" w:hAnsi="Calibri" w:cs="Calibri"/>
          <w:szCs w:val="22"/>
          <w:lang w:val="en-US"/>
        </w:rPr>
      </w:pPr>
      <w:r w:rsidRPr="00ED459B">
        <w:rPr>
          <w:rFonts w:ascii="Calibri" w:hAnsi="Calibri" w:cs="Calibri"/>
          <w:szCs w:val="22"/>
          <w:lang w:val="en-US"/>
        </w:rPr>
        <w:t>Why disputes persist despite rules</w:t>
      </w:r>
    </w:p>
    <w:p w14:paraId="19112867" w14:textId="77777777" w:rsidR="00ED459B" w:rsidRPr="00ED459B" w:rsidRDefault="00ED459B" w:rsidP="00ED459B">
      <w:pPr>
        <w:numPr>
          <w:ilvl w:val="0"/>
          <w:numId w:val="25"/>
        </w:numPr>
        <w:spacing w:after="0"/>
        <w:textAlignment w:val="center"/>
        <w:rPr>
          <w:rFonts w:ascii="Calibri" w:hAnsi="Calibri" w:cs="Calibri"/>
          <w:szCs w:val="22"/>
          <w:lang w:val="en-US"/>
        </w:rPr>
      </w:pPr>
      <w:r w:rsidRPr="00ED459B">
        <w:rPr>
          <w:rFonts w:ascii="Calibri" w:hAnsi="Calibri" w:cs="Calibri"/>
          <w:szCs w:val="22"/>
          <w:lang w:val="en-US"/>
        </w:rPr>
        <w:t>Limits of detection and moderation</w:t>
      </w:r>
    </w:p>
    <w:p w14:paraId="33E78812" w14:textId="4B25A789" w:rsidR="00FC6B81" w:rsidRPr="006E4B53" w:rsidRDefault="00ED459B" w:rsidP="008B5D2E">
      <w:pPr>
        <w:numPr>
          <w:ilvl w:val="0"/>
          <w:numId w:val="25"/>
        </w:numPr>
        <w:spacing w:after="0"/>
        <w:textAlignment w:val="center"/>
        <w:rPr>
          <w:lang w:val="en-US"/>
        </w:rPr>
      </w:pPr>
      <w:r w:rsidRPr="004B4B9F">
        <w:rPr>
          <w:rFonts w:ascii="Calibri" w:hAnsi="Calibri" w:cs="Calibri"/>
          <w:szCs w:val="22"/>
          <w:lang w:val="en-US"/>
        </w:rPr>
        <w:t>Tradeoffs: speed, false positives, user friction</w:t>
      </w:r>
    </w:p>
    <w:p w14:paraId="5D7BD495" w14:textId="77777777" w:rsidR="006E4B53" w:rsidRDefault="006E4B53" w:rsidP="006E4B53">
      <w:pPr>
        <w:spacing w:after="0"/>
        <w:textAlignment w:val="center"/>
        <w:rPr>
          <w:lang w:val="en-US"/>
        </w:rPr>
      </w:pPr>
    </w:p>
    <w:p w14:paraId="5A927821" w14:textId="77777777" w:rsidR="006E4B53" w:rsidRPr="0006203C" w:rsidRDefault="006E4B53" w:rsidP="002C06CA">
      <w:pPr>
        <w:pStyle w:val="BodyText"/>
        <w:rPr>
          <w:lang w:val="en-US"/>
        </w:rPr>
      </w:pPr>
      <w:r w:rsidRPr="0006203C">
        <w:rPr>
          <w:b/>
          <w:bCs/>
          <w:lang w:val="en-US"/>
        </w:rPr>
        <w:t>Case study 1: Freelancer suspension for policy violation</w:t>
      </w:r>
      <w:r w:rsidRPr="0006203C">
        <w:rPr>
          <w:lang w:val="en-US"/>
        </w:rPr>
        <w:t xml:space="preserve">: A freelancer on </w:t>
      </w:r>
      <w:proofErr w:type="spellStart"/>
      <w:r w:rsidRPr="0006203C">
        <w:rPr>
          <w:lang w:val="en-US"/>
        </w:rPr>
        <w:t>Upwork</w:t>
      </w:r>
      <w:proofErr w:type="spellEnd"/>
      <w:r w:rsidRPr="0006203C">
        <w:rPr>
          <w:lang w:val="en-US"/>
        </w:rPr>
        <w:t xml:space="preserve"> </w:t>
      </w:r>
      <w:r>
        <w:rPr>
          <w:lang w:val="en-US"/>
        </w:rPr>
        <w:t>experienced</w:t>
      </w:r>
      <w:r w:rsidRPr="0006203C">
        <w:rPr>
          <w:lang w:val="en-US"/>
        </w:rPr>
        <w:t xml:space="preserve"> suspen</w:t>
      </w:r>
      <w:r>
        <w:rPr>
          <w:lang w:val="en-US"/>
        </w:rPr>
        <w:t xml:space="preserve">sion </w:t>
      </w:r>
      <w:r w:rsidRPr="0006203C">
        <w:rPr>
          <w:lang w:val="en-US"/>
        </w:rPr>
        <w:t xml:space="preserve">after multiple clients reported incomplete or low-quality work. The freelancer appealed the suspension, arguing that the </w:t>
      </w:r>
      <w:r>
        <w:rPr>
          <w:lang w:val="en-US"/>
        </w:rPr>
        <w:t>clients'</w:t>
      </w:r>
      <w:r w:rsidRPr="0006203C">
        <w:rPr>
          <w:lang w:val="en-US"/>
        </w:rPr>
        <w:t xml:space="preserve"> expectations were unreasonable. </w:t>
      </w:r>
      <w:proofErr w:type="spellStart"/>
      <w:r>
        <w:rPr>
          <w:lang w:val="en-US"/>
        </w:rPr>
        <w:t>Upwork's</w:t>
      </w:r>
      <w:proofErr w:type="spellEnd"/>
      <w:r w:rsidRPr="0006203C">
        <w:rPr>
          <w:lang w:val="en-US"/>
        </w:rPr>
        <w:t xml:space="preserve"> dispute resolution team reviewed the case and found that the freelancer had indeed violated the </w:t>
      </w:r>
      <w:r>
        <w:rPr>
          <w:lang w:val="en-US"/>
        </w:rPr>
        <w:t>platform's</w:t>
      </w:r>
      <w:r w:rsidRPr="0006203C">
        <w:rPr>
          <w:lang w:val="en-US"/>
        </w:rPr>
        <w:t xml:space="preserve"> quality standards. Despite the </w:t>
      </w:r>
      <w:r>
        <w:rPr>
          <w:lang w:val="en-US"/>
        </w:rPr>
        <w:t>freelancer's</w:t>
      </w:r>
      <w:r w:rsidRPr="0006203C">
        <w:rPr>
          <w:lang w:val="en-US"/>
        </w:rPr>
        <w:t xml:space="preserve"> appeal, the suspension </w:t>
      </w:r>
      <w:r>
        <w:rPr>
          <w:lang w:val="en-US"/>
        </w:rPr>
        <w:t>remained</w:t>
      </w:r>
      <w:r w:rsidRPr="0006203C">
        <w:rPr>
          <w:lang w:val="en-US"/>
        </w:rPr>
        <w:t xml:space="preserve">, demonstrating </w:t>
      </w:r>
      <w:proofErr w:type="spellStart"/>
      <w:r>
        <w:rPr>
          <w:lang w:val="en-US"/>
        </w:rPr>
        <w:t>Upwork's</w:t>
      </w:r>
      <w:proofErr w:type="spellEnd"/>
      <w:r w:rsidRPr="0006203C">
        <w:rPr>
          <w:lang w:val="en-US"/>
        </w:rPr>
        <w:t xml:space="preserve"> commitment to maintaining ambitious standards (Hacker Noon, 2023). </w:t>
      </w:r>
    </w:p>
    <w:p w14:paraId="401760FC" w14:textId="77777777" w:rsidR="006E4B53" w:rsidRPr="0006203C" w:rsidRDefault="006E4B53" w:rsidP="002C06CA">
      <w:pPr>
        <w:pStyle w:val="BodyText"/>
        <w:rPr>
          <w:lang w:val="en-US"/>
        </w:rPr>
      </w:pPr>
      <w:r w:rsidRPr="0006203C">
        <w:rPr>
          <w:b/>
          <w:bCs/>
          <w:lang w:val="en-US"/>
        </w:rPr>
        <w:t>Case study 2: Client ban for non-payment</w:t>
      </w:r>
      <w:r w:rsidRPr="0006203C">
        <w:rPr>
          <w:lang w:val="en-US"/>
        </w:rPr>
        <w:t xml:space="preserve">: A client </w:t>
      </w:r>
      <w:r>
        <w:rPr>
          <w:lang w:val="en-US"/>
        </w:rPr>
        <w:t xml:space="preserve">was </w:t>
      </w:r>
      <w:r w:rsidRPr="0006203C">
        <w:rPr>
          <w:lang w:val="en-US"/>
        </w:rPr>
        <w:t xml:space="preserve">permanently banned from </w:t>
      </w:r>
      <w:proofErr w:type="spellStart"/>
      <w:r w:rsidRPr="0006203C">
        <w:rPr>
          <w:lang w:val="en-US"/>
        </w:rPr>
        <w:t>Upwork</w:t>
      </w:r>
      <w:proofErr w:type="spellEnd"/>
      <w:r w:rsidRPr="0006203C">
        <w:rPr>
          <w:lang w:val="en-US"/>
        </w:rPr>
        <w:t xml:space="preserve"> after failing to pay for</w:t>
      </w:r>
      <w:r>
        <w:rPr>
          <w:lang w:val="en-US"/>
        </w:rPr>
        <w:t xml:space="preserve"> </w:t>
      </w:r>
      <w:r w:rsidRPr="0006203C">
        <w:rPr>
          <w:lang w:val="en-US"/>
        </w:rPr>
        <w:t xml:space="preserve">completed projects. Freelancers reported the issue to </w:t>
      </w:r>
      <w:proofErr w:type="spellStart"/>
      <w:r w:rsidRPr="0006203C">
        <w:rPr>
          <w:lang w:val="en-US"/>
        </w:rPr>
        <w:t>Upwork</w:t>
      </w:r>
      <w:proofErr w:type="spellEnd"/>
      <w:r w:rsidRPr="0006203C">
        <w:rPr>
          <w:lang w:val="en-US"/>
        </w:rPr>
        <w:t xml:space="preserve">, which initiated an investigation. The </w:t>
      </w:r>
      <w:r>
        <w:rPr>
          <w:lang w:val="en-US"/>
        </w:rPr>
        <w:t xml:space="preserve">findings showed that the </w:t>
      </w:r>
      <w:r w:rsidRPr="0006203C">
        <w:rPr>
          <w:lang w:val="en-US"/>
        </w:rPr>
        <w:t xml:space="preserve">client violated the payment terms and was subsequently banned. This case highlights </w:t>
      </w:r>
      <w:proofErr w:type="spellStart"/>
      <w:r>
        <w:rPr>
          <w:lang w:val="en-US"/>
        </w:rPr>
        <w:t>Upwork's</w:t>
      </w:r>
      <w:proofErr w:type="spellEnd"/>
      <w:r w:rsidRPr="0006203C">
        <w:rPr>
          <w:lang w:val="en-US"/>
        </w:rPr>
        <w:t xml:space="preserve"> efforts to protect freelancers from non-payment and enforce its payment policies </w:t>
      </w:r>
      <w:sdt>
        <w:sdtPr>
          <w:rPr>
            <w:lang w:val="en-US"/>
          </w:rPr>
          <w:id w:val="304899693"/>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06203C">
        <w:rPr>
          <w:lang w:val="en-US"/>
        </w:rPr>
        <w:t>. </w:t>
      </w:r>
    </w:p>
    <w:p w14:paraId="5BF0699A" w14:textId="77777777" w:rsidR="006E4B53" w:rsidRDefault="006E4B53" w:rsidP="002C06CA">
      <w:pPr>
        <w:pStyle w:val="BodyText"/>
        <w:rPr>
          <w:lang w:val="en-US"/>
        </w:rPr>
      </w:pPr>
      <w:r w:rsidRPr="0006203C">
        <w:rPr>
          <w:b/>
          <w:bCs/>
          <w:lang w:val="en-US"/>
        </w:rPr>
        <w:t>Case study 3: Dispute resolution and mediation</w:t>
      </w:r>
      <w:r w:rsidRPr="0006203C">
        <w:rPr>
          <w:lang w:val="en-US"/>
        </w:rPr>
        <w:t xml:space="preserve">: A freelancer and a client entered a dispute over the scope of a project and the quality of delivered work. The client withheld payment, and the freelancer filed a dispute. </w:t>
      </w:r>
      <w:proofErr w:type="spellStart"/>
      <w:r>
        <w:rPr>
          <w:lang w:val="en-US"/>
        </w:rPr>
        <w:t>Upwork's</w:t>
      </w:r>
      <w:proofErr w:type="spellEnd"/>
      <w:r w:rsidRPr="0006203C">
        <w:rPr>
          <w:lang w:val="en-US"/>
        </w:rPr>
        <w:t xml:space="preserve"> mediation team intervened, reviewing the project details and communications. The mediation resulted in a compromise, with the client agreeing to pay a partial amount for the work completed. This case illustrates </w:t>
      </w:r>
      <w:proofErr w:type="spellStart"/>
      <w:r>
        <w:rPr>
          <w:lang w:val="en-US"/>
        </w:rPr>
        <w:t>Upwork's</w:t>
      </w:r>
      <w:proofErr w:type="spellEnd"/>
      <w:r w:rsidRPr="0006203C">
        <w:rPr>
          <w:lang w:val="en-US"/>
        </w:rPr>
        <w:t xml:space="preserve"> role in facilitating fair </w:t>
      </w:r>
    </w:p>
    <w:p w14:paraId="64256164" w14:textId="311032C8" w:rsidR="006E4B53" w:rsidRPr="004B4B9F" w:rsidRDefault="006E4B53" w:rsidP="006E4B53">
      <w:pPr>
        <w:spacing w:after="0"/>
        <w:textAlignment w:val="center"/>
        <w:rPr>
          <w:lang w:val="en-US"/>
        </w:rPr>
      </w:pPr>
      <w:r w:rsidRPr="0006203C">
        <w:rPr>
          <w:lang w:val="en-US"/>
        </w:rPr>
        <w:t xml:space="preserve">dispute resolution </w:t>
      </w:r>
      <w:sdt>
        <w:sdtPr>
          <w:rPr>
            <w:lang w:val="en-US"/>
          </w:rPr>
          <w:id w:val="-948304796"/>
          <w:citation/>
        </w:sdtPr>
        <w:sdtContent>
          <w:r>
            <w:rPr>
              <w:lang w:val="en-US"/>
            </w:rPr>
            <w:fldChar w:fldCharType="begin"/>
          </w:r>
          <w:r>
            <w:rPr>
              <w:lang w:val="en-US"/>
            </w:rPr>
            <w:instrText xml:space="preserve"> CITATION Upw231 \l 1033 </w:instrText>
          </w:r>
          <w:r>
            <w:rPr>
              <w:lang w:val="en-US"/>
            </w:rPr>
            <w:fldChar w:fldCharType="separate"/>
          </w:r>
          <w:r w:rsidRPr="00A26319">
            <w:rPr>
              <w:noProof/>
              <w:lang w:val="en-US"/>
            </w:rPr>
            <w:t>(Upwork Inc., Investor Relations, 2023)</w:t>
          </w:r>
          <w:r>
            <w:rPr>
              <w:lang w:val="en-US"/>
            </w:rPr>
            <w:fldChar w:fldCharType="end"/>
          </w:r>
        </w:sdtContent>
      </w:sdt>
      <w:r w:rsidRPr="0006203C">
        <w:rPr>
          <w:lang w:val="en-US"/>
        </w:rPr>
        <w:t>. </w:t>
      </w:r>
    </w:p>
    <w:p w14:paraId="7403F44A" w14:textId="77777777" w:rsidR="00357DF0" w:rsidRDefault="00357DF0" w:rsidP="00020D0F">
      <w:pPr>
        <w:spacing w:after="0"/>
        <w:rPr>
          <w:noProof/>
          <w:sz w:val="24"/>
          <w:highlight w:val="yellow"/>
          <w:lang w:val="en-US"/>
        </w:rPr>
      </w:pPr>
    </w:p>
    <w:p w14:paraId="76D2D4AE" w14:textId="77777777" w:rsidR="000B67BE" w:rsidRDefault="00D67623" w:rsidP="000B67BE">
      <w:pPr>
        <w:spacing w:before="100" w:beforeAutospacing="1" w:after="100" w:afterAutospacing="1"/>
        <w:ind w:left="360"/>
        <w:rPr>
          <w:noProof/>
          <w:sz w:val="24"/>
          <w:highlight w:val="yellow"/>
          <w:lang w:val="en-US"/>
        </w:rPr>
      </w:pPr>
      <w:r>
        <w:rPr>
          <w:noProof/>
          <w:sz w:val="24"/>
          <w:highlight w:val="yellow"/>
          <w:lang w:val="en-US"/>
        </w:rPr>
      </w:r>
      <w:r w:rsidR="00D67623">
        <w:rPr>
          <w:noProof/>
          <w:sz w:val="24"/>
          <w:highlight w:val="yellow"/>
          <w:lang w:val="en-US"/>
        </w:rPr>
        <w:pict w14:anchorId="13619966">
          <v:rect id="_x0000_i1041" style="width:373.8pt;height:1.25pt" o:hrpct="918" o:hralign="center" o:hrstd="t" o:hr="t" fillcolor="#a0a0a0" stroked="f"/>
        </w:pict>
      </w:r>
    </w:p>
    <w:p w14:paraId="1F204C86" w14:textId="360BC511" w:rsidR="00357DF0" w:rsidRDefault="00D67623" w:rsidP="000B67BE">
      <w:pPr>
        <w:spacing w:before="100" w:beforeAutospacing="1" w:after="100" w:afterAutospacing="1"/>
        <w:ind w:left="360"/>
        <w:rPr>
          <w:noProof/>
          <w:sz w:val="24"/>
          <w:highlight w:val="yellow"/>
          <w:lang w:val="en-US"/>
        </w:rPr>
      </w:pPr>
      <w:r>
        <w:rPr>
          <w:noProof/>
          <w:sz w:val="24"/>
          <w:highlight w:val="yellow"/>
          <w:lang w:val="en-US"/>
        </w:rPr>
      </w:r>
      <w:r w:rsidR="00D67623">
        <w:rPr>
          <w:noProof/>
          <w:sz w:val="24"/>
          <w:highlight w:val="yellow"/>
          <w:lang w:val="en-US"/>
        </w:rPr>
        <w:pict w14:anchorId="2246A431">
          <v:rect id="_x0000_i1042" style="width:402.3pt;height:1.25pt" o:hrpct="988" o:hralign="center" o:hrstd="t" o:hr="t" fillcolor="#a0a0a0" stroked="f"/>
        </w:pict>
      </w:r>
    </w:p>
    <w:p w14:paraId="06C9ADF0" w14:textId="325FC549"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3DA092C2">
          <v:rect id="_x0000_i1043" style="width:0;height:1.5pt" o:hralign="center" o:hrstd="t" o:hr="t" fillcolor="#a0a0a0" stroked="f"/>
        </w:pict>
      </w:r>
    </w:p>
    <w:p w14:paraId="132F03CA" w14:textId="1F0E6CAF" w:rsidR="0011211F" w:rsidRDefault="002E49BB" w:rsidP="0011211F">
      <w:pPr>
        <w:pStyle w:val="Heading1"/>
      </w:pPr>
      <w:r>
        <w:lastRenderedPageBreak/>
        <w:t xml:space="preserve">6 </w:t>
      </w:r>
      <w:r w:rsidR="0011211F">
        <w:t xml:space="preserve">Adversarial </w:t>
      </w:r>
      <w:r>
        <w:t>Behaviours</w:t>
      </w:r>
      <w:r w:rsidR="0011211F">
        <w:t xml:space="preserve"> and Failure Modes</w:t>
      </w:r>
    </w:p>
    <w:p w14:paraId="29A41F5A" w14:textId="45CB0DAC" w:rsidR="00C4327B" w:rsidRPr="00C4327B" w:rsidRDefault="00F32B6F" w:rsidP="00604CA6">
      <w:pPr>
        <w:rPr>
          <w:lang w:val="en-US"/>
        </w:rPr>
      </w:pPr>
      <w:r w:rsidRPr="00F32B6F">
        <w:rPr>
          <w:lang w:val="en-US"/>
        </w:rPr>
        <w:t xml:space="preserve">This section documents adversarial behaviors observed on </w:t>
      </w:r>
      <w:proofErr w:type="spellStart"/>
      <w:r w:rsidRPr="00F32B6F">
        <w:rPr>
          <w:lang w:val="en-US"/>
        </w:rPr>
        <w:t>Upwork</w:t>
      </w:r>
      <w:proofErr w:type="spellEnd"/>
      <w:r w:rsidRPr="00F32B6F">
        <w:rPr>
          <w:lang w:val="en-US"/>
        </w:rPr>
        <w:t>, which persist even in the context of a comprehensive policy framework intended to regulate transactional activities. Both freelancers and clients are found to exploit structural vulnerabilities</w:t>
      </w:r>
      <w:r w:rsidR="00C80457">
        <w:rPr>
          <w:lang w:val="en-US"/>
        </w:rPr>
        <w:t xml:space="preserve"> (</w:t>
      </w:r>
      <w:r w:rsidRPr="00F32B6F">
        <w:rPr>
          <w:lang w:val="en-US"/>
        </w:rPr>
        <w:t>such as loopholes and backdoors</w:t>
      </w:r>
      <w:r w:rsidR="00C80457">
        <w:rPr>
          <w:lang w:val="en-US"/>
        </w:rPr>
        <w:t xml:space="preserve">) </w:t>
      </w:r>
      <w:r w:rsidRPr="00F32B6F">
        <w:rPr>
          <w:lang w:val="en-US"/>
        </w:rPr>
        <w:t xml:space="preserve">to evade established platform controls. The following analysis details the predominant methods utilized to circumvent regulatory mechanisms and critically examines the broader consequences for platform integrity and user trust. Although </w:t>
      </w:r>
      <w:proofErr w:type="spellStart"/>
      <w:r w:rsidRPr="00F32B6F">
        <w:rPr>
          <w:lang w:val="en-US"/>
        </w:rPr>
        <w:t>Upwork</w:t>
      </w:r>
      <w:proofErr w:type="spellEnd"/>
      <w:r w:rsidRPr="00F32B6F">
        <w:rPr>
          <w:lang w:val="en-US"/>
        </w:rPr>
        <w:t xml:space="preserve"> enforces stringent policies, individuals continue to identify and leverage opportunities for personal advantage. These practices, which include off-platform transactions, creation of multiple profiles, and manipulation of feedback, highlight persistent gaps in oversight and reveal ongoing challenges to the platform's operational robustness</w:t>
      </w:r>
      <w:r w:rsidR="00604CA6" w:rsidRPr="00604CA6">
        <w:rPr>
          <w:lang w:val="en-US"/>
        </w:rPr>
        <w:t>.</w:t>
      </w:r>
    </w:p>
    <w:p w14:paraId="0C3C91A7" w14:textId="77777777" w:rsidR="00EF07C7" w:rsidRPr="00EF07C7" w:rsidRDefault="00EF07C7" w:rsidP="00EF07C7">
      <w:pPr>
        <w:spacing w:after="0"/>
        <w:rPr>
          <w:rFonts w:ascii="Calibri" w:hAnsi="Calibri" w:cs="Calibri"/>
          <w:sz w:val="32"/>
          <w:szCs w:val="32"/>
          <w:lang w:val="en-US"/>
        </w:rPr>
      </w:pPr>
      <w:r w:rsidRPr="00EF07C7">
        <w:rPr>
          <w:rFonts w:ascii="Calibri" w:hAnsi="Calibri" w:cs="Calibri"/>
          <w:b/>
          <w:bCs/>
          <w:sz w:val="32"/>
          <w:szCs w:val="32"/>
          <w:lang w:val="en-US"/>
        </w:rPr>
        <w:t>6.1 Off-platform circumvention</w:t>
      </w:r>
    </w:p>
    <w:p w14:paraId="2FD20B5E" w14:textId="04E31DAE" w:rsidR="004D085B" w:rsidRDefault="00650C5F" w:rsidP="002C4D80">
      <w:pPr>
        <w:rPr>
          <w:lang w:val="en-US"/>
        </w:rPr>
      </w:pPr>
      <w:r>
        <w:t xml:space="preserve">A frequently observed loophole involves freelancers and clients conducting transactions off-platform to bypass </w:t>
      </w:r>
      <w:proofErr w:type="spellStart"/>
      <w:r>
        <w:t>Upwork’s</w:t>
      </w:r>
      <w:proofErr w:type="spellEnd"/>
      <w:r>
        <w:t xml:space="preserve"> service fees. This practice is contrary to </w:t>
      </w:r>
      <w:proofErr w:type="spellStart"/>
      <w:r>
        <w:t>Upwork’s</w:t>
      </w:r>
      <w:proofErr w:type="spellEnd"/>
      <w:r>
        <w:t xml:space="preserve"> terms of service, as it prevents the platform from receiving its commission and exposes participants to different transactional conditions</w:t>
      </w:r>
      <w:r w:rsidR="00C249E8">
        <w:t xml:space="preserve"> </w:t>
      </w:r>
      <w:sdt>
        <w:sdtPr>
          <w:rPr>
            <w:lang w:val="en-US"/>
          </w:rPr>
          <w:id w:val="-2118896959"/>
          <w:citation/>
        </w:sdtPr>
        <w:sdtContent>
          <w:r w:rsidR="004D085B">
            <w:rPr>
              <w:lang w:val="en-US"/>
            </w:rPr>
            <w:fldChar w:fldCharType="begin"/>
          </w:r>
          <w:r w:rsidR="004D085B">
            <w:rPr>
              <w:lang w:val="en-US"/>
            </w:rPr>
            <w:instrText xml:space="preserve"> CITATION Pat16 \l 1033 </w:instrText>
          </w:r>
          <w:r w:rsidR="004D085B">
            <w:rPr>
              <w:lang w:val="en-US"/>
            </w:rPr>
            <w:fldChar w:fldCharType="separate"/>
          </w:r>
          <w:r w:rsidR="004D085B" w:rsidRPr="00A26319">
            <w:rPr>
              <w:noProof/>
              <w:lang w:val="en-US"/>
            </w:rPr>
            <w:t>(Paterson, 2016)</w:t>
          </w:r>
          <w:r w:rsidR="004D085B">
            <w:rPr>
              <w:lang w:val="en-US"/>
            </w:rPr>
            <w:fldChar w:fldCharType="end"/>
          </w:r>
        </w:sdtContent>
      </w:sdt>
      <w:r w:rsidR="004D085B" w:rsidRPr="00F818AE">
        <w:rPr>
          <w:lang w:val="en-US"/>
        </w:rPr>
        <w:t>.</w:t>
      </w:r>
    </w:p>
    <w:p w14:paraId="5FB220BA" w14:textId="77777777" w:rsidR="00C249E8" w:rsidRDefault="00C249E8" w:rsidP="002C4D80">
      <w:pPr>
        <w:rPr>
          <w:lang w:val="en-US"/>
        </w:rPr>
      </w:pPr>
    </w:p>
    <w:p w14:paraId="5F546A74" w14:textId="77777777" w:rsidR="00C249E8" w:rsidRDefault="00C249E8" w:rsidP="00D869C7">
      <w:pPr>
        <w:rPr>
          <w:sz w:val="24"/>
        </w:rPr>
      </w:pPr>
      <w:r>
        <w:t xml:space="preserve">Freelancers and clients may initially connect on </w:t>
      </w:r>
      <w:proofErr w:type="spellStart"/>
      <w:r>
        <w:t>Upwork</w:t>
      </w:r>
      <w:proofErr w:type="spellEnd"/>
      <w:r>
        <w:t xml:space="preserve"> but subsequently agree to manage work and payments through alternative channels such as PayPal or direct bank transfers.</w:t>
      </w:r>
    </w:p>
    <w:p w14:paraId="0D3FB020" w14:textId="77777777" w:rsidR="00C249E8" w:rsidRPr="00F818AE" w:rsidRDefault="00C249E8" w:rsidP="002C4D80">
      <w:pPr>
        <w:rPr>
          <w:lang w:val="en-US"/>
        </w:rPr>
      </w:pPr>
    </w:p>
    <w:p w14:paraId="625DD677" w14:textId="77777777" w:rsidR="00EF07C7" w:rsidRPr="00EF07C7" w:rsidRDefault="00EF07C7" w:rsidP="00EF07C7">
      <w:pPr>
        <w:spacing w:after="0"/>
        <w:rPr>
          <w:rFonts w:ascii="Calibri" w:hAnsi="Calibri" w:cs="Calibri"/>
          <w:sz w:val="32"/>
          <w:szCs w:val="32"/>
          <w:lang w:val="en-US"/>
        </w:rPr>
      </w:pPr>
      <w:r w:rsidRPr="00EF07C7">
        <w:rPr>
          <w:rFonts w:ascii="Calibri" w:hAnsi="Calibri" w:cs="Calibri"/>
          <w:b/>
          <w:bCs/>
          <w:sz w:val="32"/>
          <w:szCs w:val="32"/>
          <w:lang w:val="en-US"/>
        </w:rPr>
        <w:t>6.2 Fraud and misrepresentation</w:t>
      </w:r>
    </w:p>
    <w:p w14:paraId="24441B29" w14:textId="006E5442" w:rsidR="00BB3A1E" w:rsidRDefault="000B5A11" w:rsidP="00BB3A1E">
      <w:pPr>
        <w:rPr>
          <w:lang w:val="en-US"/>
        </w:rPr>
      </w:pPr>
      <w:r>
        <w:t>Fraud and misrepresentation manifest in several observable practices. Skill inflation occurs when freelancers exaggerate or falsify their skills and experience to secure projects; this is sometimes accompanied by subcontracting the work to others</w:t>
      </w:r>
      <w:r w:rsidR="00C56EE7">
        <w:t xml:space="preserve"> </w:t>
      </w:r>
      <w:sdt>
        <w:sdtPr>
          <w:rPr>
            <w:lang w:val="en-US"/>
          </w:rPr>
          <w:id w:val="-237014040"/>
          <w:citation/>
        </w:sdtPr>
        <w:sdtContent>
          <w:r w:rsidR="00BB3A1E" w:rsidRPr="00BB3A1E">
            <w:rPr>
              <w:lang w:val="en-US"/>
            </w:rPr>
            <w:fldChar w:fldCharType="begin"/>
          </w:r>
          <w:r w:rsidR="00BB3A1E" w:rsidRPr="00BB3A1E">
            <w:rPr>
              <w:lang w:val="en-US"/>
            </w:rPr>
            <w:instrText xml:space="preserve">CITATION Ste24 \l 1033 </w:instrText>
          </w:r>
          <w:r w:rsidR="00BB3A1E" w:rsidRPr="00BB3A1E">
            <w:rPr>
              <w:lang w:val="en-US"/>
            </w:rPr>
            <w:fldChar w:fldCharType="separate"/>
          </w:r>
          <w:r w:rsidR="00BB3A1E" w:rsidRPr="00BB3A1E">
            <w:rPr>
              <w:noProof/>
              <w:lang w:val="en-US"/>
            </w:rPr>
            <w:t>(Steven, 2024)</w:t>
          </w:r>
          <w:r w:rsidR="00BB3A1E" w:rsidRPr="00BB3A1E">
            <w:rPr>
              <w:lang w:val="en-US"/>
            </w:rPr>
            <w:fldChar w:fldCharType="end"/>
          </w:r>
        </w:sdtContent>
      </w:sdt>
      <w:r w:rsidR="00BB3A1E" w:rsidRPr="00BB3A1E">
        <w:rPr>
          <w:lang w:val="en-US"/>
        </w:rPr>
        <w:t>. </w:t>
      </w:r>
    </w:p>
    <w:p w14:paraId="434E92B1" w14:textId="4F406CE5" w:rsidR="00905A5A" w:rsidRDefault="00941713" w:rsidP="00905A5A">
      <w:pPr>
        <w:rPr>
          <w:lang w:val="en-US"/>
        </w:rPr>
      </w:pPr>
      <w:r>
        <w:t>Creating multiple profiles and manipulating reviews are additional strategies that allow freelancers to artificially enhance their reputation or influence feedback mechanisms. These actions involve the mechanical aspects of multiple account management and the orchestration of reviews without immediate reference to qualitative outcomes</w:t>
      </w:r>
      <w:r w:rsidR="001C0A6A">
        <w:t xml:space="preserve"> </w:t>
      </w:r>
      <w:sdt>
        <w:sdtPr>
          <w:rPr>
            <w:lang w:val="en-US"/>
          </w:rPr>
          <w:id w:val="-49851252"/>
          <w:citation/>
        </w:sdtPr>
        <w:sdtContent>
          <w:r w:rsidR="00905A5A">
            <w:rPr>
              <w:lang w:val="en-US"/>
            </w:rPr>
            <w:fldChar w:fldCharType="begin"/>
          </w:r>
          <w:r w:rsidR="00905A5A">
            <w:rPr>
              <w:lang w:val="en-US"/>
            </w:rPr>
            <w:instrText xml:space="preserve"> CITATION How23 \l 1033 </w:instrText>
          </w:r>
          <w:r w:rsidR="00905A5A">
            <w:rPr>
              <w:lang w:val="en-US"/>
            </w:rPr>
            <w:fldChar w:fldCharType="separate"/>
          </w:r>
          <w:r w:rsidR="00905A5A" w:rsidRPr="00A26319">
            <w:rPr>
              <w:noProof/>
              <w:lang w:val="en-US"/>
            </w:rPr>
            <w:t>(Wise, 2023)</w:t>
          </w:r>
          <w:r w:rsidR="00905A5A">
            <w:rPr>
              <w:lang w:val="en-US"/>
            </w:rPr>
            <w:fldChar w:fldCharType="end"/>
          </w:r>
        </w:sdtContent>
      </w:sdt>
      <w:r w:rsidR="00905A5A" w:rsidRPr="00821CF6">
        <w:rPr>
          <w:lang w:val="en-US"/>
        </w:rPr>
        <w:t>. </w:t>
      </w:r>
    </w:p>
    <w:p w14:paraId="17B2314F" w14:textId="77777777" w:rsidR="00BB3A1E" w:rsidRPr="00EF07C7" w:rsidRDefault="00BB3A1E" w:rsidP="00BB3A1E">
      <w:pPr>
        <w:spacing w:after="0"/>
        <w:textAlignment w:val="center"/>
        <w:rPr>
          <w:rFonts w:ascii="Calibri" w:hAnsi="Calibri" w:cs="Calibri"/>
          <w:szCs w:val="22"/>
          <w:lang w:val="en-US"/>
        </w:rPr>
      </w:pPr>
    </w:p>
    <w:p w14:paraId="6AE85650" w14:textId="77777777" w:rsidR="00EF07C7" w:rsidRPr="00EF07C7" w:rsidRDefault="00EF07C7" w:rsidP="00EF07C7">
      <w:pPr>
        <w:spacing w:after="0"/>
        <w:rPr>
          <w:rFonts w:ascii="Calibri" w:hAnsi="Calibri" w:cs="Calibri"/>
          <w:sz w:val="32"/>
          <w:szCs w:val="32"/>
          <w:lang w:val="en-US"/>
        </w:rPr>
      </w:pPr>
      <w:r w:rsidRPr="00EF07C7">
        <w:rPr>
          <w:rFonts w:ascii="Calibri" w:hAnsi="Calibri" w:cs="Calibri"/>
          <w:b/>
          <w:bCs/>
          <w:sz w:val="32"/>
          <w:szCs w:val="32"/>
          <w:lang w:val="en-US"/>
        </w:rPr>
        <w:t>6.3 Dispute escalation dynamics</w:t>
      </w:r>
    </w:p>
    <w:p w14:paraId="431FB5FA" w14:textId="77777777" w:rsidR="008F364D" w:rsidRDefault="008F364D" w:rsidP="008F364D">
      <w:pPr>
        <w:rPr>
          <w:lang w:val="en-US"/>
        </w:rPr>
      </w:pPr>
      <w:r w:rsidRPr="00821CF6">
        <w:rPr>
          <w:lang w:val="en-US"/>
        </w:rPr>
        <w:t>Freelancers may initially underbid projects to win them</w:t>
      </w:r>
      <w:r>
        <w:rPr>
          <w:lang w:val="en-US"/>
        </w:rPr>
        <w:t>, but then engage in "scope creep," gradually increasing</w:t>
      </w:r>
      <w:r w:rsidRPr="00821CF6">
        <w:rPr>
          <w:lang w:val="en-US"/>
        </w:rPr>
        <w:t xml:space="preserve"> the </w:t>
      </w:r>
      <w:r>
        <w:rPr>
          <w:lang w:val="en-US"/>
        </w:rPr>
        <w:t>project's</w:t>
      </w:r>
      <w:r w:rsidRPr="00821CF6">
        <w:rPr>
          <w:lang w:val="en-US"/>
        </w:rPr>
        <w:t xml:space="preserve"> scope and cost once the client is committed. Conversely, clients may use scope creep to extract additional work from freelancers without fair compensation. This tactic can lead to disputes and dissatisfaction on both sides</w:t>
      </w:r>
      <w:r>
        <w:rPr>
          <w:lang w:val="en-US"/>
        </w:rPr>
        <w:t xml:space="preserve"> </w:t>
      </w:r>
      <w:sdt>
        <w:sdtPr>
          <w:rPr>
            <w:lang w:val="en-US"/>
          </w:rPr>
          <w:id w:val="-1319340284"/>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821CF6">
        <w:rPr>
          <w:lang w:val="en-US"/>
        </w:rPr>
        <w:t>. </w:t>
      </w:r>
    </w:p>
    <w:p w14:paraId="4593719D" w14:textId="357B1CDE" w:rsidR="004D085B" w:rsidRPr="004D085B" w:rsidRDefault="00093832" w:rsidP="000215AA">
      <w:pPr>
        <w:rPr>
          <w:rFonts w:ascii="Calibri" w:hAnsi="Calibri" w:cs="Calibri"/>
          <w:szCs w:val="22"/>
          <w:lang w:val="en-US"/>
        </w:rPr>
      </w:pPr>
      <w:r>
        <w:t xml:space="preserve">Users sometimes circumvent </w:t>
      </w:r>
      <w:proofErr w:type="spellStart"/>
      <w:r>
        <w:t>Upwork's</w:t>
      </w:r>
      <w:proofErr w:type="spellEnd"/>
      <w:r>
        <w:t xml:space="preserve"> formal dispute-resolution system by engaging in direct negotiations or employing informal leverage, such as the threat of negative feedback, to influence the resolution of conflicts. This procedural bypass alters the standard mediation process and exposes both parties to outcomes outside the platform's intended mechanisms</w:t>
      </w:r>
      <w:r w:rsidR="004D085B" w:rsidRPr="004D085B">
        <w:rPr>
          <w:lang w:val="en-US"/>
        </w:rPr>
        <w:t xml:space="preserve"> </w:t>
      </w:r>
      <w:sdt>
        <w:sdtPr>
          <w:rPr>
            <w:lang w:val="en-US"/>
          </w:rPr>
          <w:id w:val="1404946462"/>
          <w:citation/>
        </w:sdtPr>
        <w:sdtContent>
          <w:r w:rsidR="004D085B" w:rsidRPr="004D085B">
            <w:rPr>
              <w:lang w:val="en-US"/>
            </w:rPr>
            <w:fldChar w:fldCharType="begin"/>
          </w:r>
          <w:r w:rsidR="004D085B" w:rsidRPr="004D085B">
            <w:rPr>
              <w:lang w:val="en-US"/>
            </w:rPr>
            <w:instrText xml:space="preserve"> CITATION Upw231 \l 1033 </w:instrText>
          </w:r>
          <w:r w:rsidR="004D085B" w:rsidRPr="004D085B">
            <w:rPr>
              <w:lang w:val="en-US"/>
            </w:rPr>
            <w:fldChar w:fldCharType="separate"/>
          </w:r>
          <w:r w:rsidR="004D085B" w:rsidRPr="004D085B">
            <w:rPr>
              <w:noProof/>
              <w:lang w:val="en-US"/>
            </w:rPr>
            <w:t>(Upwork Inc., Investor Relations, 2023)</w:t>
          </w:r>
          <w:r w:rsidR="004D085B" w:rsidRPr="004D085B">
            <w:rPr>
              <w:lang w:val="en-US"/>
            </w:rPr>
            <w:fldChar w:fldCharType="end"/>
          </w:r>
        </w:sdtContent>
      </w:sdt>
      <w:r w:rsidR="004D085B" w:rsidRPr="004D085B">
        <w:rPr>
          <w:lang w:val="en-US"/>
        </w:rPr>
        <w:t>.</w:t>
      </w:r>
    </w:p>
    <w:p w14:paraId="261054D7" w14:textId="77777777" w:rsidR="004D085B" w:rsidRPr="00EF07C7" w:rsidRDefault="004D085B" w:rsidP="004D085B">
      <w:pPr>
        <w:spacing w:after="0"/>
        <w:textAlignment w:val="center"/>
        <w:rPr>
          <w:rFonts w:ascii="Calibri" w:hAnsi="Calibri" w:cs="Calibri"/>
          <w:szCs w:val="22"/>
          <w:lang w:val="en-US"/>
        </w:rPr>
      </w:pPr>
    </w:p>
    <w:p w14:paraId="27B34E76" w14:textId="77777777" w:rsidR="00EF07C7" w:rsidRPr="00EF07C7" w:rsidRDefault="00EF07C7" w:rsidP="00EF07C7">
      <w:pPr>
        <w:spacing w:after="0"/>
        <w:rPr>
          <w:rFonts w:ascii="Calibri" w:hAnsi="Calibri" w:cs="Calibri"/>
          <w:sz w:val="32"/>
          <w:szCs w:val="32"/>
          <w:lang w:val="en-US"/>
        </w:rPr>
      </w:pPr>
      <w:r w:rsidRPr="00EF07C7">
        <w:rPr>
          <w:rFonts w:ascii="Calibri" w:hAnsi="Calibri" w:cs="Calibri"/>
          <w:b/>
          <w:bCs/>
          <w:sz w:val="32"/>
          <w:szCs w:val="32"/>
          <w:lang w:val="en-US"/>
        </w:rPr>
        <w:t>6.4 Effects on market quality</w:t>
      </w:r>
    </w:p>
    <w:p w14:paraId="34933B82" w14:textId="77777777" w:rsidR="00FA0308" w:rsidRPr="0027550B" w:rsidRDefault="00860F0F" w:rsidP="002C06CA">
      <w:pPr>
        <w:rPr>
          <w:lang w:val="en-US"/>
        </w:rPr>
      </w:pPr>
      <w:r>
        <w:t xml:space="preserve">System-level effects include erosion of trust and a reduction in the reliability of platform-based reputation signals. As adversarial </w:t>
      </w:r>
      <w:proofErr w:type="spellStart"/>
      <w:r>
        <w:t>behaviors</w:t>
      </w:r>
      <w:proofErr w:type="spellEnd"/>
      <w:r>
        <w:t xml:space="preserve"> proliferate, users may become more cautious in their interactions, and the </w:t>
      </w:r>
      <w:proofErr w:type="spellStart"/>
      <w:r>
        <w:t>signaling</w:t>
      </w:r>
      <w:proofErr w:type="spellEnd"/>
      <w:r>
        <w:t xml:space="preserve"> value of feedback and reputation systems may be diminished. These effects manifest as increased </w:t>
      </w:r>
      <w:proofErr w:type="spellStart"/>
      <w:r>
        <w:t>skepticism</w:t>
      </w:r>
      <w:proofErr w:type="spellEnd"/>
      <w:r>
        <w:t xml:space="preserve"> among clients and freelancers regarding the authenticity of platform-mediated information</w:t>
      </w:r>
      <w:r w:rsidR="00FA0308">
        <w:t xml:space="preserve"> </w:t>
      </w:r>
      <w:sdt>
        <w:sdtPr>
          <w:rPr>
            <w:lang w:val="en-US"/>
          </w:rPr>
          <w:id w:val="-344409090"/>
          <w:citation/>
        </w:sdtPr>
        <w:sdtContent>
          <w:r w:rsidR="00FA0308" w:rsidRPr="0027550B">
            <w:rPr>
              <w:lang w:val="en-US"/>
            </w:rPr>
            <w:fldChar w:fldCharType="begin"/>
          </w:r>
          <w:r w:rsidR="00FA0308" w:rsidRPr="0027550B">
            <w:rPr>
              <w:lang w:val="en-US"/>
            </w:rPr>
            <w:instrText xml:space="preserve">CITATION Cle201 \l 1033 </w:instrText>
          </w:r>
          <w:r w:rsidR="00FA0308" w:rsidRPr="0027550B">
            <w:rPr>
              <w:lang w:val="en-US"/>
            </w:rPr>
            <w:fldChar w:fldCharType="separate"/>
          </w:r>
          <w:r w:rsidR="00FA0308" w:rsidRPr="0027550B">
            <w:rPr>
              <w:noProof/>
              <w:lang w:val="en-US"/>
            </w:rPr>
            <w:t>(Clennett, 2020)</w:t>
          </w:r>
          <w:r w:rsidR="00FA0308" w:rsidRPr="0027550B">
            <w:rPr>
              <w:lang w:val="en-US"/>
            </w:rPr>
            <w:fldChar w:fldCharType="end"/>
          </w:r>
        </w:sdtContent>
      </w:sdt>
      <w:r w:rsidR="00FA0308" w:rsidRPr="0027550B">
        <w:rPr>
          <w:lang w:val="en-US"/>
        </w:rPr>
        <w:t>. </w:t>
      </w:r>
    </w:p>
    <w:p w14:paraId="48A8B708" w14:textId="2F58A00E" w:rsidR="00860F0F" w:rsidRDefault="00860F0F">
      <w:pPr>
        <w:divId w:val="654575738"/>
      </w:pPr>
      <w:r>
        <w:lastRenderedPageBreak/>
        <w:t xml:space="preserve">Revenue leakage: Off-platform transactions reduce </w:t>
      </w:r>
      <w:proofErr w:type="spellStart"/>
      <w:r>
        <w:t>Upwork’s</w:t>
      </w:r>
      <w:proofErr w:type="spellEnd"/>
      <w:r>
        <w:t xml:space="preserve"> fee capture, resulting in diminished platform revenue streams</w:t>
      </w:r>
      <w:r w:rsidR="009002C6">
        <w:t xml:space="preserve">  </w:t>
      </w:r>
      <w:sdt>
        <w:sdtPr>
          <w:rPr>
            <w:lang w:val="en-US"/>
          </w:rPr>
          <w:id w:val="1679224082"/>
          <w:citation/>
        </w:sdtPr>
        <w:sdtContent>
          <w:r w:rsidR="009002C6">
            <w:rPr>
              <w:lang w:val="en-US"/>
            </w:rPr>
            <w:fldChar w:fldCharType="begin"/>
          </w:r>
          <w:r w:rsidR="009002C6">
            <w:rPr>
              <w:lang w:val="en-US"/>
            </w:rPr>
            <w:instrText xml:space="preserve"> CITATION Bec23 \l 1033 </w:instrText>
          </w:r>
          <w:r w:rsidR="009002C6">
            <w:rPr>
              <w:lang w:val="en-US"/>
            </w:rPr>
            <w:fldChar w:fldCharType="separate"/>
          </w:r>
          <w:r w:rsidR="009002C6" w:rsidRPr="00A26319">
            <w:rPr>
              <w:noProof/>
              <w:lang w:val="en-US"/>
            </w:rPr>
            <w:t>(Beckman, 2023)</w:t>
          </w:r>
          <w:r w:rsidR="009002C6">
            <w:rPr>
              <w:lang w:val="en-US"/>
            </w:rPr>
            <w:fldChar w:fldCharType="end"/>
          </w:r>
        </w:sdtContent>
      </w:sdt>
      <w:r>
        <w:t>.</w:t>
      </w:r>
    </w:p>
    <w:p w14:paraId="0B82808E" w14:textId="77777777" w:rsidR="00860F0F" w:rsidRDefault="00860F0F">
      <w:pPr>
        <w:divId w:val="818499390"/>
      </w:pPr>
      <w:r>
        <w:t xml:space="preserve">Resource allocation: Addressing adversarial </w:t>
      </w:r>
      <w:proofErr w:type="spellStart"/>
      <w:r>
        <w:t>behaviors</w:t>
      </w:r>
      <w:proofErr w:type="spellEnd"/>
      <w:r>
        <w:t xml:space="preserve"> necessitates the allocation of additional resources to monitoring and enforcement activities, including the development of automated detection tools and increased manual review.</w:t>
      </w:r>
    </w:p>
    <w:p w14:paraId="288A887A" w14:textId="5D70C594" w:rsidR="00860F0F" w:rsidRDefault="00860F0F">
      <w:pPr>
        <w:divId w:val="614748405"/>
      </w:pPr>
      <w:r>
        <w:t>User friction: Instances of fraudulent activity and policy circumvention are frequently associated with reported user friction, including dissatisfaction and interruptions to expected platform operations</w:t>
      </w:r>
      <w:r w:rsidR="00202EFD">
        <w:t xml:space="preserve"> </w:t>
      </w:r>
      <w:sdt>
        <w:sdtPr>
          <w:rPr>
            <w:lang w:val="en-US"/>
          </w:rPr>
          <w:id w:val="514650226"/>
          <w:citation/>
        </w:sdtPr>
        <w:sdtContent>
          <w:r w:rsidR="00202EFD">
            <w:rPr>
              <w:lang w:val="en-US"/>
            </w:rPr>
            <w:fldChar w:fldCharType="begin"/>
          </w:r>
          <w:r w:rsidR="00202EFD">
            <w:rPr>
              <w:lang w:val="en-US"/>
            </w:rPr>
            <w:instrText xml:space="preserve"> CITATION Upw231 \l 1033 </w:instrText>
          </w:r>
          <w:r w:rsidR="00202EFD">
            <w:rPr>
              <w:lang w:val="en-US"/>
            </w:rPr>
            <w:fldChar w:fldCharType="separate"/>
          </w:r>
          <w:r w:rsidR="00202EFD" w:rsidRPr="00A26319">
            <w:rPr>
              <w:noProof/>
              <w:lang w:val="en-US"/>
            </w:rPr>
            <w:t>(Upwork Inc., Investor Relations, 2023)</w:t>
          </w:r>
          <w:r w:rsidR="00202EFD">
            <w:rPr>
              <w:lang w:val="en-US"/>
            </w:rPr>
            <w:fldChar w:fldCharType="end"/>
          </w:r>
        </w:sdtContent>
      </w:sdt>
      <w:r>
        <w:t>.</w:t>
      </w:r>
    </w:p>
    <w:p w14:paraId="05BE8678" w14:textId="6C092443" w:rsidR="00AB763D" w:rsidRDefault="001D1E6C">
      <w:pPr>
        <w:divId w:val="614748405"/>
      </w:pPr>
      <w:r>
        <w:t>----</w:t>
      </w:r>
    </w:p>
    <w:p w14:paraId="13DDBBAE" w14:textId="757038AA" w:rsidR="00AB763D" w:rsidRDefault="00AB763D">
      <w:pPr>
        <w:divId w:val="1535534458"/>
        <w:rPr>
          <w:sz w:val="24"/>
        </w:rPr>
      </w:pPr>
      <w:r>
        <w:t xml:space="preserve">Move to </w:t>
      </w:r>
      <w:r w:rsidR="00D5388E">
        <w:t xml:space="preserve">5 </w:t>
      </w:r>
      <w:r>
        <w:t>Governance: Crisis Management</w:t>
      </w:r>
      <w:r>
        <w:br/>
        <w:t xml:space="preserve">Describes </w:t>
      </w:r>
      <w:proofErr w:type="spellStart"/>
      <w:r>
        <w:t>Upwork’s</w:t>
      </w:r>
      <w:proofErr w:type="spellEnd"/>
      <w:r>
        <w:t xml:space="preserve"> crisis management procedures as a platform response, suitable under a Governance or Platform Response heading.</w:t>
      </w:r>
      <w:r w:rsidR="005E17F0">
        <w:t xml:space="preserve"> </w:t>
      </w:r>
      <w:sdt>
        <w:sdtPr>
          <w:rPr>
            <w:lang w:val="en-US"/>
          </w:rPr>
          <w:id w:val="-344628429"/>
          <w:citation/>
        </w:sdtPr>
        <w:sdtContent>
          <w:r w:rsidR="005E17F0" w:rsidRPr="0027550B">
            <w:rPr>
              <w:lang w:val="en-US"/>
            </w:rPr>
            <w:fldChar w:fldCharType="begin"/>
          </w:r>
          <w:r w:rsidR="005E17F0" w:rsidRPr="0027550B">
            <w:rPr>
              <w:lang w:val="en-US"/>
            </w:rPr>
            <w:instrText xml:space="preserve">CITATION Cle201 \l 1033 </w:instrText>
          </w:r>
          <w:r w:rsidR="005E17F0" w:rsidRPr="0027550B">
            <w:rPr>
              <w:lang w:val="en-US"/>
            </w:rPr>
            <w:fldChar w:fldCharType="separate"/>
          </w:r>
          <w:r w:rsidR="005E17F0" w:rsidRPr="0027550B">
            <w:rPr>
              <w:noProof/>
              <w:lang w:val="en-US"/>
            </w:rPr>
            <w:t>(Clennett, 2020)</w:t>
          </w:r>
          <w:r w:rsidR="005E17F0" w:rsidRPr="0027550B">
            <w:rPr>
              <w:lang w:val="en-US"/>
            </w:rPr>
            <w:fldChar w:fldCharType="end"/>
          </w:r>
        </w:sdtContent>
      </w:sdt>
    </w:p>
    <w:p w14:paraId="3C75CCC4" w14:textId="05FD9D41" w:rsidR="00AB763D" w:rsidRDefault="00AB763D">
      <w:pPr>
        <w:divId w:val="368264150"/>
      </w:pPr>
      <w:r>
        <w:t xml:space="preserve">Move to </w:t>
      </w:r>
      <w:r w:rsidR="00D5388E">
        <w:t>8 Implications</w:t>
      </w:r>
      <w:r>
        <w:t>: Interpretive Synthesis</w:t>
      </w:r>
      <w:r>
        <w:br/>
        <w:t>Provides a consolidated summary of the system-level effects and challenges, appropriate for a Findings or Synthesis section.</w:t>
      </w:r>
    </w:p>
    <w:p w14:paraId="7F93DAC2" w14:textId="65A26F55" w:rsidR="00C05897" w:rsidRPr="00821CF6" w:rsidRDefault="00C05897" w:rsidP="00C05897">
      <w:pPr>
        <w:rPr>
          <w:lang w:val="en-US"/>
        </w:rPr>
      </w:pPr>
    </w:p>
    <w:p w14:paraId="702B21CF" w14:textId="3A0C90F4"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368C28F8">
          <v:rect id="_x0000_i1044" style="width:0;height:1.5pt" o:hralign="center" o:hrstd="t" o:hr="t" fillcolor="#a0a0a0" stroked="f"/>
        </w:pict>
      </w:r>
      <w:r>
        <w:rPr>
          <w:noProof/>
          <w:sz w:val="24"/>
          <w:highlight w:val="yellow"/>
          <w:lang w:val="en-US"/>
        </w:rPr>
      </w:r>
      <w:r w:rsidR="00D67623">
        <w:rPr>
          <w:noProof/>
          <w:sz w:val="24"/>
          <w:highlight w:val="yellow"/>
          <w:lang w:val="en-US"/>
        </w:rPr>
        <w:pict w14:anchorId="37C881E3">
          <v:rect id="_x0000_i1045" style="width:0;height:1.5pt" o:hralign="center" o:hrstd="t" o:hr="t" fillcolor="#a0a0a0" stroked="f"/>
        </w:pict>
      </w:r>
      <w:r>
        <w:rPr>
          <w:noProof/>
          <w:sz w:val="24"/>
          <w:highlight w:val="yellow"/>
          <w:lang w:val="en-US"/>
        </w:rPr>
      </w:r>
      <w:r w:rsidR="00D67623">
        <w:rPr>
          <w:noProof/>
          <w:sz w:val="24"/>
          <w:highlight w:val="yellow"/>
          <w:lang w:val="en-US"/>
        </w:rPr>
        <w:pict w14:anchorId="542AED06">
          <v:rect id="_x0000_i1046" style="width:0;height:1.5pt" o:hralign="center" o:hrstd="t" o:hr="t" fillcolor="#a0a0a0" stroked="f"/>
        </w:pict>
      </w:r>
    </w:p>
    <w:p w14:paraId="6B3562DD" w14:textId="2E08A601" w:rsidR="0056212B" w:rsidRDefault="00175824" w:rsidP="0056212B">
      <w:pPr>
        <w:pStyle w:val="Heading1"/>
        <w:rPr>
          <w:sz w:val="24"/>
          <w:lang w:val="en-US"/>
        </w:rPr>
      </w:pPr>
      <w:r>
        <w:t xml:space="preserve">7 </w:t>
      </w:r>
      <w:r w:rsidR="0056212B">
        <w:t>Outlook</w:t>
      </w:r>
    </w:p>
    <w:p w14:paraId="279D2F49" w14:textId="77777777" w:rsidR="00FF05FB" w:rsidRDefault="00FF05FB">
      <w:pPr>
        <w:pStyle w:val="Heading2"/>
        <w:divId w:val="510921461"/>
        <w:rPr>
          <w:sz w:val="36"/>
          <w:szCs w:val="36"/>
        </w:rPr>
      </w:pPr>
      <w:r>
        <w:t>What Section 7 should look like when frozen</w:t>
      </w:r>
    </w:p>
    <w:p w14:paraId="542BD8F0" w14:textId="77777777" w:rsidR="00FF05FB" w:rsidRDefault="00FF05FB">
      <w:pPr>
        <w:pStyle w:val="Heading3"/>
        <w:divId w:val="510921461"/>
        <w:rPr>
          <w:rFonts w:eastAsia="Times New Roman"/>
        </w:rPr>
      </w:pPr>
      <w:r>
        <w:rPr>
          <w:rFonts w:eastAsia="Times New Roman"/>
        </w:rPr>
        <w:t>7 Outlook (clean skeleton)</w:t>
      </w:r>
    </w:p>
    <w:p w14:paraId="312E4BBA" w14:textId="77777777" w:rsidR="00FF05FB" w:rsidRDefault="00FF05FB">
      <w:pPr>
        <w:divId w:val="510921461"/>
        <w:rPr>
          <w:rFonts w:eastAsiaTheme="minorEastAsia"/>
        </w:rPr>
      </w:pPr>
      <w:r>
        <w:t>7.1 Observed participation patterns</w:t>
      </w:r>
    </w:p>
    <w:p w14:paraId="581BDE8F" w14:textId="77777777" w:rsidR="00FF05FB" w:rsidRDefault="00FF05FB">
      <w:pPr>
        <w:numPr>
          <w:ilvl w:val="0"/>
          <w:numId w:val="1"/>
        </w:numPr>
        <w:divId w:val="510921461"/>
      </w:pPr>
      <w:r>
        <w:t>High proposal volume</w:t>
      </w:r>
    </w:p>
    <w:p w14:paraId="4035F26F" w14:textId="77777777" w:rsidR="00FF05FB" w:rsidRDefault="00FF05FB">
      <w:pPr>
        <w:numPr>
          <w:ilvl w:val="0"/>
          <w:numId w:val="1"/>
        </w:numPr>
        <w:divId w:val="510921461"/>
      </w:pPr>
      <w:r>
        <w:t>Short-cycle engagements</w:t>
      </w:r>
    </w:p>
    <w:p w14:paraId="70A26809" w14:textId="77777777" w:rsidR="00FF05FB" w:rsidRDefault="00FF05FB">
      <w:pPr>
        <w:numPr>
          <w:ilvl w:val="0"/>
          <w:numId w:val="1"/>
        </w:numPr>
        <w:divId w:val="510921461"/>
      </w:pPr>
      <w:r>
        <w:t>Feedback sensitivity</w:t>
      </w:r>
    </w:p>
    <w:p w14:paraId="217E07B3" w14:textId="77777777" w:rsidR="00FF05FB" w:rsidRDefault="00FF05FB">
      <w:pPr>
        <w:divId w:val="510921461"/>
      </w:pPr>
      <w:r>
        <w:t>7.2 Friction signals</w:t>
      </w:r>
    </w:p>
    <w:p w14:paraId="7AFA1D30" w14:textId="77777777" w:rsidR="00FF05FB" w:rsidRDefault="00FF05FB">
      <w:pPr>
        <w:numPr>
          <w:ilvl w:val="0"/>
          <w:numId w:val="2"/>
        </w:numPr>
        <w:divId w:val="510921461"/>
      </w:pPr>
      <w:r>
        <w:t>Time costs of bidding</w:t>
      </w:r>
    </w:p>
    <w:p w14:paraId="683EBF5C" w14:textId="77777777" w:rsidR="00FF05FB" w:rsidRDefault="00FF05FB">
      <w:pPr>
        <w:numPr>
          <w:ilvl w:val="0"/>
          <w:numId w:val="2"/>
        </w:numPr>
        <w:divId w:val="510921461"/>
      </w:pPr>
      <w:r>
        <w:t>Competitive saturation</w:t>
      </w:r>
    </w:p>
    <w:p w14:paraId="4A400F41" w14:textId="77777777" w:rsidR="00FF05FB" w:rsidRDefault="00FF05FB">
      <w:pPr>
        <w:numPr>
          <w:ilvl w:val="0"/>
          <w:numId w:val="2"/>
        </w:numPr>
        <w:divId w:val="510921461"/>
      </w:pPr>
      <w:r>
        <w:t>Screening fatigue</w:t>
      </w:r>
    </w:p>
    <w:p w14:paraId="1695FA7F" w14:textId="77777777" w:rsidR="00FF05FB" w:rsidRDefault="00FF05FB">
      <w:pPr>
        <w:divId w:val="510921461"/>
      </w:pPr>
      <w:r>
        <w:t>7.3 Platform interaction signals</w:t>
      </w:r>
    </w:p>
    <w:p w14:paraId="12B7915D" w14:textId="77777777" w:rsidR="00FF05FB" w:rsidRDefault="00FF05FB">
      <w:pPr>
        <w:numPr>
          <w:ilvl w:val="0"/>
          <w:numId w:val="3"/>
        </w:numPr>
        <w:divId w:val="510921461"/>
      </w:pPr>
      <w:r>
        <w:t>Increased reliance on dispute mechanisms</w:t>
      </w:r>
    </w:p>
    <w:p w14:paraId="27504B3E" w14:textId="77777777" w:rsidR="00FF05FB" w:rsidRDefault="00FF05FB">
      <w:pPr>
        <w:numPr>
          <w:ilvl w:val="0"/>
          <w:numId w:val="3"/>
        </w:numPr>
        <w:divId w:val="510921461"/>
      </w:pPr>
      <w:r>
        <w:t>Repeat enforcement events over one-off actions</w:t>
      </w:r>
    </w:p>
    <w:p w14:paraId="4E6354AD" w14:textId="77777777" w:rsidR="00FF05FB" w:rsidRDefault="00FF05FB">
      <w:pPr>
        <w:divId w:val="510921461"/>
      </w:pPr>
      <w:r>
        <w:t>7.4 Implications for future platform dynamics (descriptive, not evaluative)</w:t>
      </w:r>
    </w:p>
    <w:p w14:paraId="53B451CE" w14:textId="77777777" w:rsidR="00FF05FB" w:rsidRDefault="00FF05FB">
      <w:pPr>
        <w:numPr>
          <w:ilvl w:val="0"/>
          <w:numId w:val="4"/>
        </w:numPr>
        <w:divId w:val="510921461"/>
      </w:pPr>
      <w:r>
        <w:t>Concentration effects</w:t>
      </w:r>
    </w:p>
    <w:p w14:paraId="47B32753" w14:textId="77777777" w:rsidR="00FF05FB" w:rsidRDefault="00FF05FB">
      <w:pPr>
        <w:numPr>
          <w:ilvl w:val="0"/>
          <w:numId w:val="4"/>
        </w:numPr>
        <w:divId w:val="510921461"/>
      </w:pPr>
      <w:r>
        <w:t>Professionalization vs. attrition</w:t>
      </w:r>
    </w:p>
    <w:p w14:paraId="3EF86CAD" w14:textId="77777777" w:rsidR="00FF05FB" w:rsidRDefault="00FF05FB">
      <w:pPr>
        <w:numPr>
          <w:ilvl w:val="0"/>
          <w:numId w:val="4"/>
        </w:numPr>
        <w:divId w:val="510921461"/>
      </w:pPr>
      <w:r>
        <w:t>Escalation of governance load</w:t>
      </w:r>
    </w:p>
    <w:p w14:paraId="5B6DF44D" w14:textId="77777777" w:rsidR="00FF05FB" w:rsidRDefault="00FF05FB">
      <w:pPr>
        <w:divId w:val="510921461"/>
      </w:pPr>
      <w:r>
        <w:t>No social media.</w:t>
      </w:r>
      <w:r>
        <w:br/>
        <w:t>No branding.</w:t>
      </w:r>
      <w:r>
        <w:br/>
        <w:t>No operational detail.</w:t>
      </w:r>
      <w:r>
        <w:br/>
        <w:t>No case narratives.</w:t>
      </w:r>
    </w:p>
    <w:p w14:paraId="6C320D01" w14:textId="77777777" w:rsidR="00FC4B5F" w:rsidRPr="00CC7697" w:rsidRDefault="00FC4B5F" w:rsidP="00CC7697">
      <w:pPr>
        <w:rPr>
          <w:lang w:val="en-US"/>
        </w:rPr>
      </w:pPr>
    </w:p>
    <w:p w14:paraId="241F203E" w14:textId="3E05B606" w:rsidR="005A3CB4" w:rsidRDefault="009E5C6E" w:rsidP="007F0359">
      <w:r w:rsidRPr="00CC7697">
        <w:rPr>
          <w:lang w:val="en-US"/>
        </w:rPr>
        <w:t> </w:t>
      </w:r>
    </w:p>
    <w:p w14:paraId="5CC7758C" w14:textId="37B1A6E6" w:rsidR="007877E0" w:rsidRPr="0006203C" w:rsidRDefault="007877E0" w:rsidP="00EB377E">
      <w:pPr>
        <w:pStyle w:val="Heading2"/>
      </w:pPr>
      <w:r w:rsidRPr="00586625">
        <w:lastRenderedPageBreak/>
        <w:t>Case studies and examples</w:t>
      </w:r>
      <w:r w:rsidRPr="0006203C">
        <w:t> </w:t>
      </w:r>
    </w:p>
    <w:p w14:paraId="6AF562A9" w14:textId="5578E378" w:rsidR="007877E0" w:rsidRPr="0006203C" w:rsidRDefault="007877E0" w:rsidP="007877E0">
      <w:pPr>
        <w:pStyle w:val="BodyText"/>
        <w:rPr>
          <w:lang w:val="en-US"/>
        </w:rPr>
      </w:pPr>
      <w:r w:rsidRPr="0006203C">
        <w:rPr>
          <w:b/>
          <w:bCs/>
          <w:lang w:val="en-US"/>
        </w:rPr>
        <w:t xml:space="preserve">Case study 1: Freelancer suspension for policy </w:t>
      </w:r>
      <w:proofErr w:type="gramStart"/>
      <w:r w:rsidRPr="0006203C">
        <w:rPr>
          <w:b/>
          <w:bCs/>
          <w:lang w:val="en-US"/>
        </w:rPr>
        <w:t>violation</w:t>
      </w:r>
      <w:r w:rsidRPr="0006203C">
        <w:rPr>
          <w:lang w:val="en-US"/>
        </w:rPr>
        <w:t>:.</w:t>
      </w:r>
      <w:proofErr w:type="gramEnd"/>
      <w:r w:rsidRPr="0006203C">
        <w:rPr>
          <w:lang w:val="en-US"/>
        </w:rPr>
        <w:t> </w:t>
      </w:r>
    </w:p>
    <w:p w14:paraId="62D6CF53" w14:textId="3B828F7C" w:rsidR="007877E0" w:rsidRPr="0006203C" w:rsidRDefault="007877E0" w:rsidP="007877E0">
      <w:pPr>
        <w:pStyle w:val="BodyText"/>
        <w:rPr>
          <w:lang w:val="en-US"/>
        </w:rPr>
      </w:pPr>
      <w:r w:rsidRPr="0006203C">
        <w:rPr>
          <w:b/>
          <w:bCs/>
          <w:lang w:val="en-US"/>
        </w:rPr>
        <w:t>Case study 2: Client ban for non-</w:t>
      </w:r>
      <w:proofErr w:type="gramStart"/>
      <w:r w:rsidRPr="0006203C">
        <w:rPr>
          <w:b/>
          <w:bCs/>
          <w:lang w:val="en-US"/>
        </w:rPr>
        <w:t>payment</w:t>
      </w:r>
      <w:r w:rsidRPr="0006203C">
        <w:rPr>
          <w:lang w:val="en-US"/>
        </w:rPr>
        <w:t>:.</w:t>
      </w:r>
      <w:proofErr w:type="gramEnd"/>
      <w:r w:rsidRPr="0006203C">
        <w:rPr>
          <w:lang w:val="en-US"/>
        </w:rPr>
        <w:t> </w:t>
      </w:r>
    </w:p>
    <w:p w14:paraId="7FBB0D60" w14:textId="2F8075DF" w:rsidR="009B70F2" w:rsidRPr="0006203C" w:rsidRDefault="007877E0" w:rsidP="009B70F2">
      <w:pPr>
        <w:pStyle w:val="BodyText"/>
        <w:rPr>
          <w:lang w:val="en-US"/>
        </w:rPr>
      </w:pPr>
      <w:r w:rsidRPr="0006203C">
        <w:rPr>
          <w:b/>
          <w:bCs/>
          <w:lang w:val="en-US"/>
        </w:rPr>
        <w:t>Case study 3: Dispute resolution and mediation</w:t>
      </w:r>
      <w:r w:rsidRPr="0006203C">
        <w:rPr>
          <w:lang w:val="en-US"/>
        </w:rPr>
        <w:t>:</w:t>
      </w:r>
    </w:p>
    <w:p w14:paraId="65DC8C93" w14:textId="288E4743" w:rsidR="007877E0" w:rsidRPr="0006203C" w:rsidRDefault="007877E0" w:rsidP="007877E0">
      <w:pPr>
        <w:pStyle w:val="BodyText"/>
        <w:rPr>
          <w:lang w:val="en-US"/>
        </w:rPr>
      </w:pPr>
      <w:r w:rsidRPr="0006203C">
        <w:rPr>
          <w:lang w:val="en-US"/>
        </w:rPr>
        <w:t>. </w:t>
      </w:r>
    </w:p>
    <w:p w14:paraId="5BE9EC14" w14:textId="6479D724"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1986D3D8">
          <v:rect id="_x0000_i1047" style="width:0;height:1.5pt" o:hralign="center" o:hrstd="t" o:hr="t" fillcolor="#a0a0a0" stroked="f"/>
        </w:pict>
      </w:r>
      <w:r>
        <w:rPr>
          <w:noProof/>
          <w:sz w:val="24"/>
          <w:highlight w:val="yellow"/>
          <w:lang w:val="en-US"/>
        </w:rPr>
      </w:r>
      <w:r w:rsidR="00D67623">
        <w:rPr>
          <w:noProof/>
          <w:sz w:val="24"/>
          <w:highlight w:val="yellow"/>
          <w:lang w:val="en-US"/>
        </w:rPr>
        <w:pict w14:anchorId="198564F6">
          <v:rect id="_x0000_i1048" style="width:0;height:1.5pt" o:hralign="center" o:hrstd="t" o:hr="t" fillcolor="#a0a0a0" stroked="f"/>
        </w:pict>
      </w:r>
      <w:r>
        <w:rPr>
          <w:noProof/>
          <w:sz w:val="24"/>
          <w:highlight w:val="yellow"/>
          <w:lang w:val="en-US"/>
        </w:rPr>
      </w:r>
      <w:r w:rsidR="00D67623">
        <w:rPr>
          <w:noProof/>
          <w:sz w:val="24"/>
          <w:highlight w:val="yellow"/>
          <w:lang w:val="en-US"/>
        </w:rPr>
        <w:pict w14:anchorId="0DD3E323">
          <v:rect id="_x0000_i1049" style="width:0;height:1.5pt" o:hralign="center" o:hrstd="t" o:hr="t" fillcolor="#a0a0a0" stroked="f"/>
        </w:pict>
      </w:r>
    </w:p>
    <w:p w14:paraId="73239CBC" w14:textId="1A678772" w:rsidR="00657C33" w:rsidRDefault="00175824" w:rsidP="00657C33">
      <w:pPr>
        <w:pStyle w:val="Heading1"/>
        <w:rPr>
          <w:sz w:val="24"/>
          <w:lang w:val="en-US"/>
        </w:rPr>
      </w:pPr>
      <w:r>
        <w:t xml:space="preserve">8 </w:t>
      </w:r>
      <w:r w:rsidR="00657C33">
        <w:t>Discussion and Implications</w:t>
      </w:r>
    </w:p>
    <w:p w14:paraId="39E09C47" w14:textId="77777777" w:rsidR="003C3B8B" w:rsidRPr="003C3B8B" w:rsidRDefault="003C3B8B" w:rsidP="003C3B8B">
      <w:pPr>
        <w:spacing w:before="100" w:beforeAutospacing="1" w:after="100" w:afterAutospacing="1"/>
        <w:outlineLvl w:val="2"/>
        <w:rPr>
          <w:b/>
          <w:bCs/>
          <w:sz w:val="27"/>
          <w:szCs w:val="27"/>
          <w:lang w:val="en-US"/>
        </w:rPr>
      </w:pPr>
      <w:r w:rsidRPr="003C3B8B">
        <w:rPr>
          <w:b/>
          <w:bCs/>
          <w:sz w:val="27"/>
          <w:szCs w:val="27"/>
          <w:lang w:val="en-US"/>
        </w:rPr>
        <w:t>8.1 Implications for freelancers</w:t>
      </w:r>
    </w:p>
    <w:p w14:paraId="78D81446" w14:textId="77777777" w:rsidR="003C3B8B" w:rsidRPr="003C3B8B" w:rsidRDefault="003C3B8B" w:rsidP="003C3B8B">
      <w:pPr>
        <w:numPr>
          <w:ilvl w:val="0"/>
          <w:numId w:val="43"/>
        </w:numPr>
        <w:spacing w:before="100" w:beforeAutospacing="1" w:after="100" w:afterAutospacing="1"/>
        <w:rPr>
          <w:sz w:val="24"/>
          <w:lang w:val="en-US"/>
        </w:rPr>
      </w:pPr>
      <w:r w:rsidRPr="003C3B8B">
        <w:rPr>
          <w:sz w:val="24"/>
          <w:lang w:val="en-US"/>
        </w:rPr>
        <w:t>Experience</w:t>
      </w:r>
    </w:p>
    <w:p w14:paraId="148EC262" w14:textId="77777777" w:rsidR="003C3B8B" w:rsidRPr="003C3B8B" w:rsidRDefault="003C3B8B" w:rsidP="003C3B8B">
      <w:pPr>
        <w:numPr>
          <w:ilvl w:val="0"/>
          <w:numId w:val="43"/>
        </w:numPr>
        <w:spacing w:before="100" w:beforeAutospacing="1" w:after="100" w:afterAutospacing="1"/>
        <w:rPr>
          <w:sz w:val="24"/>
          <w:lang w:val="en-US"/>
        </w:rPr>
      </w:pPr>
      <w:r w:rsidRPr="003C3B8B">
        <w:rPr>
          <w:sz w:val="24"/>
          <w:lang w:val="en-US"/>
        </w:rPr>
        <w:t>Risk</w:t>
      </w:r>
    </w:p>
    <w:p w14:paraId="43C3F44E" w14:textId="77777777" w:rsidR="003C3B8B" w:rsidRPr="003C3B8B" w:rsidRDefault="003C3B8B" w:rsidP="003C3B8B">
      <w:pPr>
        <w:numPr>
          <w:ilvl w:val="0"/>
          <w:numId w:val="43"/>
        </w:numPr>
        <w:spacing w:before="100" w:beforeAutospacing="1" w:after="100" w:afterAutospacing="1"/>
        <w:rPr>
          <w:sz w:val="24"/>
          <w:lang w:val="en-US"/>
        </w:rPr>
      </w:pPr>
      <w:r w:rsidRPr="003C3B8B">
        <w:rPr>
          <w:sz w:val="24"/>
          <w:lang w:val="en-US"/>
        </w:rPr>
        <w:t>Incentives</w:t>
      </w:r>
    </w:p>
    <w:p w14:paraId="2D512CDC" w14:textId="14326B1B" w:rsidR="003C3B8B" w:rsidRDefault="003C3B8B" w:rsidP="003C3B8B">
      <w:pPr>
        <w:spacing w:before="100" w:beforeAutospacing="1" w:after="100" w:afterAutospacing="1"/>
        <w:rPr>
          <w:sz w:val="24"/>
          <w:lang w:val="en-US"/>
        </w:rPr>
      </w:pPr>
      <w:r w:rsidRPr="003C3B8B">
        <w:rPr>
          <w:sz w:val="24"/>
          <w:lang w:val="en-US"/>
        </w:rPr>
        <w:t xml:space="preserve">This is where </w:t>
      </w:r>
      <w:r w:rsidRPr="003C3B8B">
        <w:rPr>
          <w:b/>
          <w:bCs/>
          <w:sz w:val="24"/>
          <w:lang w:val="en-US"/>
        </w:rPr>
        <w:t xml:space="preserve">fairness, trust, </w:t>
      </w:r>
      <w:r w:rsidR="005A3CB4">
        <w:rPr>
          <w:b/>
          <w:bCs/>
          <w:sz w:val="24"/>
          <w:lang w:val="en-US"/>
        </w:rPr>
        <w:t xml:space="preserve">and </w:t>
      </w:r>
      <w:r w:rsidRPr="003C3B8B">
        <w:rPr>
          <w:b/>
          <w:bCs/>
          <w:sz w:val="24"/>
          <w:lang w:val="en-US"/>
        </w:rPr>
        <w:t>perception</w:t>
      </w:r>
      <w:r w:rsidRPr="003C3B8B">
        <w:rPr>
          <w:sz w:val="24"/>
          <w:lang w:val="en-US"/>
        </w:rPr>
        <w:t xml:space="preserve"> finally belong.</w:t>
      </w:r>
    </w:p>
    <w:p w14:paraId="5206261D" w14:textId="77777777" w:rsidR="003C7C27" w:rsidRDefault="003C7C27" w:rsidP="003C7C27">
      <w:pPr>
        <w:rPr>
          <w:lang w:val="en-US"/>
        </w:rPr>
      </w:pPr>
      <w:r w:rsidRPr="001B181A">
        <w:rPr>
          <w:lang w:val="en-US"/>
        </w:rPr>
        <w:t>It also analyzes the concept of fairness from the perspectives of freelancers and hiring companies, supplemented with illustrative case studies and examples. </w:t>
      </w:r>
    </w:p>
    <w:p w14:paraId="4B6EED1A" w14:textId="77777777" w:rsidR="00982534" w:rsidRDefault="00982534" w:rsidP="003C7C27">
      <w:pPr>
        <w:rPr>
          <w:lang w:val="en-US"/>
        </w:rPr>
      </w:pPr>
    </w:p>
    <w:p w14:paraId="286E4827" w14:textId="77777777" w:rsidR="00074385" w:rsidRDefault="00074385" w:rsidP="00074385">
      <w:pPr>
        <w:rPr>
          <w:lang w:val="en-US"/>
        </w:rPr>
      </w:pPr>
      <w:r w:rsidRPr="0006203C">
        <w:rPr>
          <w:lang w:val="en-US"/>
        </w:rPr>
        <w:t xml:space="preserve">In summary, </w:t>
      </w:r>
      <w:proofErr w:type="spellStart"/>
      <w:r>
        <w:rPr>
          <w:lang w:val="en-US"/>
        </w:rPr>
        <w:t>Upwork's</w:t>
      </w:r>
      <w:proofErr w:type="spellEnd"/>
      <w:r w:rsidRPr="0006203C">
        <w:rPr>
          <w:lang w:val="en-US"/>
        </w:rPr>
        <w:t xml:space="preserve"> </w:t>
      </w:r>
      <w:r>
        <w:rPr>
          <w:lang w:val="en-US"/>
        </w:rPr>
        <w:t xml:space="preserve">governance of the </w:t>
      </w:r>
      <w:r w:rsidRPr="0006203C">
        <w:rPr>
          <w:lang w:val="en-US"/>
        </w:rPr>
        <w:t xml:space="preserve">treatment of freelancers and hiring companies </w:t>
      </w:r>
      <w:r>
        <w:rPr>
          <w:lang w:val="en-US"/>
        </w:rPr>
        <w:t xml:space="preserve">is guided by </w:t>
      </w:r>
      <w:r w:rsidRPr="0006203C">
        <w:rPr>
          <w:lang w:val="en-US"/>
        </w:rPr>
        <w:t xml:space="preserve">a robust policy framework </w:t>
      </w:r>
      <w:r>
        <w:rPr>
          <w:lang w:val="en-US"/>
        </w:rPr>
        <w:t>that ensures</w:t>
      </w:r>
      <w:r w:rsidRPr="0006203C">
        <w:rPr>
          <w:lang w:val="en-US"/>
        </w:rPr>
        <w:t xml:space="preserve"> fairness and security. While the platform strives to balance the interests of both parties, challenges remain, and continuous improvements are necessary. The case studies and examples provide insights into how </w:t>
      </w:r>
      <w:proofErr w:type="spellStart"/>
      <w:r w:rsidRPr="0006203C">
        <w:rPr>
          <w:lang w:val="en-US"/>
        </w:rPr>
        <w:t>Upwork</w:t>
      </w:r>
      <w:proofErr w:type="spellEnd"/>
      <w:r w:rsidRPr="0006203C">
        <w:rPr>
          <w:lang w:val="en-US"/>
        </w:rPr>
        <w:t xml:space="preserve"> enforces its policies and manages disputes, reflecting its commitment to maintaining a fair and trustworthy marketplace.</w:t>
      </w:r>
    </w:p>
    <w:p w14:paraId="7917FDBE" w14:textId="77777777" w:rsidR="00074385" w:rsidRPr="00074385" w:rsidRDefault="00074385" w:rsidP="003C7C27">
      <w:pPr>
        <w:rPr>
          <w:lang w:val="en-US"/>
        </w:rPr>
      </w:pPr>
    </w:p>
    <w:p w14:paraId="4205EE32" w14:textId="3DF9E75A" w:rsidR="003C7C27" w:rsidRDefault="001E0F4E" w:rsidP="003C3B8B">
      <w:pPr>
        <w:spacing w:before="100" w:beforeAutospacing="1" w:after="100" w:afterAutospacing="1"/>
        <w:rPr>
          <w:lang w:val="en-US"/>
        </w:rPr>
      </w:pPr>
      <w:r w:rsidRPr="00046102">
        <w:rPr>
          <w:lang w:val="en-US"/>
        </w:rPr>
        <w:t xml:space="preserve">This attribution of this growth goes to the increasing demand for remote work and the platform's continuous improvements and expansions </w:t>
      </w:r>
      <w:sdt>
        <w:sdtPr>
          <w:rPr>
            <w:lang w:val="en-US"/>
          </w:rPr>
          <w:id w:val="-800763255"/>
          <w:citation/>
        </w:sdtPr>
        <w:sdtContent>
          <w:r w:rsidRPr="00046102">
            <w:rPr>
              <w:lang w:val="en-US"/>
            </w:rPr>
            <w:fldChar w:fldCharType="begin"/>
          </w:r>
          <w:r w:rsidRPr="00046102">
            <w:rPr>
              <w:lang w:val="en-US"/>
            </w:rPr>
            <w:instrText xml:space="preserve">CITATION Cle201 \l 1033 </w:instrText>
          </w:r>
          <w:r w:rsidRPr="00046102">
            <w:rPr>
              <w:lang w:val="en-US"/>
            </w:rPr>
            <w:fldChar w:fldCharType="separate"/>
          </w:r>
          <w:r w:rsidRPr="00046102">
            <w:rPr>
              <w:noProof/>
              <w:lang w:val="en-US"/>
            </w:rPr>
            <w:t>(Clennett, 2020)</w:t>
          </w:r>
          <w:r w:rsidRPr="00046102">
            <w:rPr>
              <w:lang w:val="en-US"/>
            </w:rPr>
            <w:fldChar w:fldCharType="end"/>
          </w:r>
        </w:sdtContent>
      </w:sdt>
      <w:r w:rsidRPr="00046102">
        <w:rPr>
          <w:lang w:val="en-US"/>
        </w:rPr>
        <w:t>.</w:t>
      </w:r>
    </w:p>
    <w:p w14:paraId="5F573C51" w14:textId="77777777" w:rsidR="00361F55" w:rsidRDefault="00361F55" w:rsidP="00361F55">
      <w:pPr>
        <w:rPr>
          <w:lang w:val="en-US"/>
        </w:rPr>
      </w:pPr>
      <w:proofErr w:type="spellStart"/>
      <w:r w:rsidRPr="008615F6">
        <w:rPr>
          <w:lang w:val="en-US"/>
        </w:rPr>
        <w:t>Upwork</w:t>
      </w:r>
      <w:proofErr w:type="spellEnd"/>
      <w:r w:rsidRPr="008615F6">
        <w:rPr>
          <w:lang w:val="en-US"/>
        </w:rPr>
        <w:t xml:space="preserve"> maintains a healthy balance sheet, with sufficient cash reserves and manageable debt levels. The </w:t>
      </w:r>
      <w:r>
        <w:rPr>
          <w:lang w:val="en-US"/>
        </w:rPr>
        <w:t>company's</w:t>
      </w:r>
      <w:r w:rsidRPr="008615F6">
        <w:rPr>
          <w:lang w:val="en-US"/>
        </w:rPr>
        <w:t xml:space="preserve"> prudent fiscal management ensures it can continue investing in technology, marketing, and user experience enhancements to drive future growth </w:t>
      </w:r>
      <w:sdt>
        <w:sdtPr>
          <w:rPr>
            <w:lang w:val="en-US"/>
          </w:rPr>
          <w:id w:val="769970747"/>
          <w:citation/>
        </w:sdtPr>
        <w:sdtContent>
          <w:r>
            <w:rPr>
              <w:lang w:val="en-US"/>
            </w:rPr>
            <w:fldChar w:fldCharType="begin"/>
          </w:r>
          <w:r>
            <w:rPr>
              <w:lang w:val="en-US"/>
            </w:rPr>
            <w:instrText xml:space="preserve"> CITATION Upw23 \l 1033 </w:instrText>
          </w:r>
          <w:r>
            <w:rPr>
              <w:lang w:val="en-US"/>
            </w:rPr>
            <w:fldChar w:fldCharType="separate"/>
          </w:r>
          <w:r w:rsidRPr="00A26319">
            <w:rPr>
              <w:noProof/>
              <w:lang w:val="en-US"/>
            </w:rPr>
            <w:t>(Upwork Inc., Investor Relations, 2023)</w:t>
          </w:r>
          <w:r>
            <w:rPr>
              <w:lang w:val="en-US"/>
            </w:rPr>
            <w:fldChar w:fldCharType="end"/>
          </w:r>
        </w:sdtContent>
      </w:sdt>
      <w:r w:rsidRPr="008615F6">
        <w:rPr>
          <w:lang w:val="en-US"/>
        </w:rPr>
        <w:t>.</w:t>
      </w:r>
    </w:p>
    <w:p w14:paraId="7F4BF066" w14:textId="77777777" w:rsidR="004C2A3B" w:rsidRPr="004C2A3B" w:rsidRDefault="004C2A3B" w:rsidP="004C2A3B">
      <w:pPr>
        <w:spacing w:after="120"/>
        <w:ind w:left="360"/>
        <w:outlineLvl w:val="1"/>
        <w:rPr>
          <w:b/>
          <w:bCs/>
          <w:color w:val="3A7C22" w:themeColor="accent6" w:themeShade="BF"/>
          <w:sz w:val="28"/>
          <w:lang w:val="en-US"/>
        </w:rPr>
      </w:pPr>
      <w:r w:rsidRPr="004C2A3B">
        <w:rPr>
          <w:b/>
          <w:bCs/>
          <w:color w:val="3A7C22" w:themeColor="accent6" w:themeShade="BF"/>
          <w:sz w:val="28"/>
          <w:lang w:val="en-US"/>
        </w:rPr>
        <w:t>Growth and expansion</w:t>
      </w:r>
    </w:p>
    <w:p w14:paraId="1F528399" w14:textId="77777777" w:rsidR="004C2A3B" w:rsidRPr="004C2A3B" w:rsidRDefault="004C2A3B" w:rsidP="004C2A3B">
      <w:pPr>
        <w:spacing w:after="120"/>
        <w:ind w:left="360"/>
        <w:outlineLvl w:val="1"/>
        <w:rPr>
          <w:b/>
          <w:bCs/>
          <w:smallCaps/>
          <w:color w:val="EE0000"/>
          <w:spacing w:val="5"/>
          <w:sz w:val="36"/>
          <w:lang w:val="en-US"/>
        </w:rPr>
      </w:pPr>
      <w:r w:rsidRPr="004C2A3B">
        <w:rPr>
          <w:b/>
          <w:bCs/>
          <w:smallCaps/>
          <w:color w:val="EE0000"/>
          <w:spacing w:val="5"/>
          <w:sz w:val="36"/>
          <w:lang w:val="en-US"/>
        </w:rPr>
        <w:t>(consolidate these investments into one paragraph with more</w:t>
      </w:r>
      <w:r w:rsidRPr="004C2A3B">
        <w:rPr>
          <w:b/>
          <w:bCs/>
          <w:color w:val="BF4E14" w:themeColor="accent2" w:themeShade="BF"/>
          <w:sz w:val="28"/>
          <w:lang w:val="en-US"/>
        </w:rPr>
        <w:t xml:space="preserve"> </w:t>
      </w:r>
      <w:r w:rsidRPr="004C2A3B">
        <w:rPr>
          <w:b/>
          <w:bCs/>
          <w:smallCaps/>
          <w:color w:val="EE0000"/>
          <w:spacing w:val="5"/>
          <w:sz w:val="36"/>
          <w:lang w:val="en-US"/>
        </w:rPr>
        <w:t>reinvestment strategy language?)</w:t>
      </w:r>
    </w:p>
    <w:p w14:paraId="3B8F58E1" w14:textId="77777777" w:rsidR="004C2A3B" w:rsidRPr="004C2A3B" w:rsidRDefault="004C2A3B" w:rsidP="004C2A3B">
      <w:pPr>
        <w:rPr>
          <w:lang w:val="en-US"/>
        </w:rPr>
      </w:pPr>
      <w:proofErr w:type="spellStart"/>
      <w:r w:rsidRPr="004C2A3B">
        <w:rPr>
          <w:lang w:val="en-US"/>
        </w:rPr>
        <w:t>Upwork's</w:t>
      </w:r>
      <w:proofErr w:type="spellEnd"/>
      <w:r w:rsidRPr="004C2A3B">
        <w:rPr>
          <w:lang w:val="en-US"/>
        </w:rPr>
        <w:t xml:space="preserve"> growth strategy includes significant investments in technology and user experience enhancements, as well as strategic acquisitions to expand its service offerings. This strategy has helped </w:t>
      </w:r>
      <w:proofErr w:type="spellStart"/>
      <w:r w:rsidRPr="004C2A3B">
        <w:rPr>
          <w:lang w:val="en-US"/>
        </w:rPr>
        <w:t>Upwork</w:t>
      </w:r>
      <w:proofErr w:type="spellEnd"/>
      <w:r w:rsidRPr="004C2A3B">
        <w:rPr>
          <w:lang w:val="en-US"/>
        </w:rPr>
        <w:t xml:space="preserve"> to maintain a competitive edge in the rapidly evolving freelance market.\</w:t>
      </w:r>
    </w:p>
    <w:p w14:paraId="0551707B" w14:textId="77777777" w:rsidR="004C2A3B" w:rsidRPr="004C2A3B" w:rsidRDefault="004C2A3B" w:rsidP="004C2A3B">
      <w:pPr>
        <w:rPr>
          <w:lang w:val="en-US"/>
        </w:rPr>
      </w:pPr>
      <w:proofErr w:type="spellStart"/>
      <w:r w:rsidRPr="004C2A3B">
        <w:rPr>
          <w:lang w:val="en-US"/>
        </w:rPr>
        <w:t>Upwork's</w:t>
      </w:r>
      <w:proofErr w:type="spellEnd"/>
      <w:r w:rsidRPr="004C2A3B">
        <w:rPr>
          <w:lang w:val="en-US"/>
        </w:rPr>
        <w:t xml:space="preserve"> growth strategy is multifaceted, focusing on technological investments and strategic acquisitions to enhance its service offerings and expand its market reach. This section provides </w:t>
      </w:r>
      <w:r w:rsidRPr="004C2A3B">
        <w:rPr>
          <w:lang w:val="en-US"/>
        </w:rPr>
        <w:lastRenderedPageBreak/>
        <w:t xml:space="preserve">an in-depth overview of </w:t>
      </w:r>
      <w:proofErr w:type="spellStart"/>
      <w:r w:rsidRPr="004C2A3B">
        <w:rPr>
          <w:lang w:val="en-US"/>
        </w:rPr>
        <w:t>Upwork's</w:t>
      </w:r>
      <w:proofErr w:type="spellEnd"/>
      <w:r w:rsidRPr="004C2A3B">
        <w:rPr>
          <w:lang w:val="en-US"/>
        </w:rPr>
        <w:t xml:space="preserve"> significant technological advancements and key acquisitions, highlighting their impact on the company's growth and service capabilities.</w:t>
      </w:r>
    </w:p>
    <w:p w14:paraId="2054CFC4" w14:textId="77777777" w:rsidR="004C2A3B" w:rsidRPr="004C2A3B" w:rsidRDefault="004C2A3B" w:rsidP="004C2A3B">
      <w:pPr>
        <w:keepNext/>
        <w:keepLines/>
        <w:ind w:left="360"/>
        <w:outlineLvl w:val="2"/>
        <w:rPr>
          <w:rFonts w:eastAsiaTheme="majorEastAsia" w:cstheme="majorBidi"/>
          <w:b/>
          <w:color w:val="77206D" w:themeColor="accent5" w:themeShade="BF"/>
          <w:sz w:val="24"/>
          <w:lang w:val="en-US"/>
        </w:rPr>
      </w:pPr>
      <w:r w:rsidRPr="004C2A3B">
        <w:rPr>
          <w:rFonts w:eastAsiaTheme="majorEastAsia" w:cstheme="majorBidi"/>
          <w:b/>
          <w:color w:val="77206D" w:themeColor="accent5" w:themeShade="BF"/>
          <w:sz w:val="24"/>
          <w:lang w:val="en-US"/>
        </w:rPr>
        <w:t xml:space="preserve">Global market expansion: </w:t>
      </w:r>
    </w:p>
    <w:p w14:paraId="70B344B4" w14:textId="77777777" w:rsidR="004C2A3B" w:rsidRPr="004C2A3B" w:rsidRDefault="004C2A3B" w:rsidP="004C2A3B">
      <w:pPr>
        <w:rPr>
          <w:lang w:val="en-US"/>
        </w:rPr>
      </w:pPr>
      <w:r w:rsidRPr="004C2A3B">
        <w:rPr>
          <w:lang w:val="en-US"/>
        </w:rPr>
        <w:t xml:space="preserve">To capitalize on the growing global demand for freelance work, </w:t>
      </w:r>
      <w:proofErr w:type="spellStart"/>
      <w:r w:rsidRPr="004C2A3B">
        <w:rPr>
          <w:lang w:val="en-US"/>
        </w:rPr>
        <w:t>Upwork</w:t>
      </w:r>
      <w:proofErr w:type="spellEnd"/>
      <w:r w:rsidRPr="004C2A3B">
        <w:rPr>
          <w:lang w:val="en-US"/>
        </w:rPr>
        <w:t xml:space="preserve"> plans to expand its presence in emerging markets. This includes localized versions of the platform, region-specific marketing strategies, and partnerships with local businesses and governments. Global expansion will help </w:t>
      </w:r>
      <w:proofErr w:type="spellStart"/>
      <w:r w:rsidRPr="004C2A3B">
        <w:rPr>
          <w:lang w:val="en-US"/>
        </w:rPr>
        <w:t>Upwork</w:t>
      </w:r>
      <w:proofErr w:type="spellEnd"/>
      <w:r w:rsidRPr="004C2A3B">
        <w:rPr>
          <w:lang w:val="en-US"/>
        </w:rPr>
        <w:t xml:space="preserve"> tap into new talent pools and client bases </w:t>
      </w:r>
      <w:sdt>
        <w:sdtPr>
          <w:rPr>
            <w:lang w:val="en-US"/>
          </w:rPr>
          <w:id w:val="1542013592"/>
          <w:citation/>
        </w:sdtPr>
        <w:sdtContent>
          <w:r w:rsidRPr="004C2A3B">
            <w:rPr>
              <w:lang w:val="en-US"/>
            </w:rPr>
            <w:fldChar w:fldCharType="begin"/>
          </w:r>
          <w:r w:rsidRPr="004C2A3B">
            <w:rPr>
              <w:lang w:val="en-US"/>
            </w:rPr>
            <w:instrText xml:space="preserve"> CITATION Bec23 \l 1033 </w:instrText>
          </w:r>
          <w:r w:rsidRPr="004C2A3B">
            <w:rPr>
              <w:lang w:val="en-US"/>
            </w:rPr>
            <w:fldChar w:fldCharType="separate"/>
          </w:r>
          <w:r w:rsidRPr="004C2A3B">
            <w:rPr>
              <w:noProof/>
              <w:lang w:val="en-US"/>
            </w:rPr>
            <w:t>(Beckman, 2023)</w:t>
          </w:r>
          <w:r w:rsidRPr="004C2A3B">
            <w:rPr>
              <w:lang w:val="en-US"/>
            </w:rPr>
            <w:fldChar w:fldCharType="end"/>
          </w:r>
        </w:sdtContent>
      </w:sdt>
      <w:r w:rsidRPr="004C2A3B">
        <w:rPr>
          <w:lang w:val="en-US"/>
        </w:rPr>
        <w:t>. </w:t>
      </w:r>
    </w:p>
    <w:p w14:paraId="285F9791" w14:textId="77777777" w:rsidR="004C2A3B" w:rsidRPr="004C2A3B" w:rsidRDefault="004C2A3B" w:rsidP="004C2A3B">
      <w:pPr>
        <w:keepNext/>
        <w:keepLines/>
        <w:ind w:left="360"/>
        <w:outlineLvl w:val="2"/>
        <w:rPr>
          <w:rFonts w:eastAsiaTheme="majorEastAsia" w:cstheme="majorBidi"/>
          <w:b/>
          <w:color w:val="77206D" w:themeColor="accent5" w:themeShade="BF"/>
          <w:sz w:val="24"/>
          <w:lang w:val="en-US"/>
        </w:rPr>
      </w:pPr>
      <w:r w:rsidRPr="004C2A3B">
        <w:rPr>
          <w:rFonts w:eastAsiaTheme="majorEastAsia" w:cstheme="majorBidi"/>
          <w:b/>
          <w:color w:val="77206D" w:themeColor="accent5" w:themeShade="BF"/>
          <w:sz w:val="24"/>
          <w:lang w:val="en-US"/>
        </w:rPr>
        <w:t>Strategic acquisitions:</w:t>
      </w:r>
    </w:p>
    <w:p w14:paraId="764657FC" w14:textId="77777777" w:rsidR="004C2A3B" w:rsidRPr="004C2A3B" w:rsidRDefault="004C2A3B" w:rsidP="004C2A3B">
      <w:pPr>
        <w:rPr>
          <w:lang w:val="en-US"/>
        </w:rPr>
      </w:pPr>
      <w:proofErr w:type="spellStart"/>
      <w:r w:rsidRPr="004C2A3B">
        <w:rPr>
          <w:lang w:val="en-US"/>
        </w:rPr>
        <w:t>Upwork's</w:t>
      </w:r>
      <w:proofErr w:type="spellEnd"/>
      <w:r w:rsidRPr="004C2A3B">
        <w:rPr>
          <w:lang w:val="en-US"/>
        </w:rPr>
        <w:t xml:space="preserve"> strategic acquisitions have played a crucial role in its growth and expansion, enabling the company to diversify its service offerings, enter new markets, and enhance its technological capabilities. </w:t>
      </w:r>
    </w:p>
    <w:p w14:paraId="03AA553D" w14:textId="77777777" w:rsidR="004C2A3B" w:rsidRPr="004C2A3B" w:rsidRDefault="004C2A3B" w:rsidP="004C2A3B">
      <w:pPr>
        <w:spacing w:after="120"/>
        <w:ind w:left="360"/>
        <w:outlineLvl w:val="1"/>
        <w:rPr>
          <w:b/>
          <w:bCs/>
          <w:color w:val="3A7C22" w:themeColor="accent6" w:themeShade="BF"/>
          <w:sz w:val="28"/>
          <w:lang w:val="en-US"/>
        </w:rPr>
      </w:pPr>
      <w:r w:rsidRPr="004C2A3B">
        <w:rPr>
          <w:b/>
          <w:bCs/>
          <w:color w:val="3A7C22" w:themeColor="accent6" w:themeShade="BF"/>
          <w:sz w:val="28"/>
          <w:lang w:val="en-US"/>
        </w:rPr>
        <w:t>Revenue and growth</w:t>
      </w:r>
    </w:p>
    <w:p w14:paraId="3894ADD9" w14:textId="77777777" w:rsidR="004C2A3B" w:rsidRPr="004C2A3B" w:rsidRDefault="004C2A3B" w:rsidP="004C2A3B">
      <w:pPr>
        <w:rPr>
          <w:b/>
          <w:bCs/>
          <w:smallCaps/>
          <w:color w:val="EE0000"/>
          <w:spacing w:val="5"/>
          <w:sz w:val="36"/>
          <w:lang w:val="en-US"/>
        </w:rPr>
      </w:pPr>
      <w:r w:rsidRPr="004C2A3B">
        <w:rPr>
          <w:b/>
          <w:bCs/>
          <w:smallCaps/>
          <w:color w:val="EE0000"/>
          <w:spacing w:val="5"/>
          <w:sz w:val="36"/>
          <w:lang w:val="en-US"/>
        </w:rPr>
        <w:t>(misplaced phrases and bullets from elsewhere, consolidate these strategy language?)</w:t>
      </w:r>
    </w:p>
    <w:p w14:paraId="3ADE2983" w14:textId="77777777" w:rsidR="004C2A3B" w:rsidRPr="004C2A3B" w:rsidRDefault="004C2A3B" w:rsidP="004C2A3B">
      <w:pPr>
        <w:rPr>
          <w:lang w:val="en-US"/>
        </w:rPr>
      </w:pPr>
      <w:proofErr w:type="spellStart"/>
      <w:r w:rsidRPr="004C2A3B">
        <w:rPr>
          <w:b/>
          <w:bCs/>
          <w:lang w:val="en-US"/>
        </w:rPr>
        <w:t>Upwork</w:t>
      </w:r>
      <w:proofErr w:type="spellEnd"/>
      <w:r w:rsidRPr="004C2A3B">
        <w:rPr>
          <w:lang w:val="en-US"/>
        </w:rPr>
        <w:t>: Approximately $605 million in revenue as of 2023, driven by service fees, transaction fees, and memberships.</w:t>
      </w:r>
    </w:p>
    <w:p w14:paraId="77EB4B99" w14:textId="77777777" w:rsidR="004C2A3B" w:rsidRPr="004C2A3B" w:rsidRDefault="004C2A3B" w:rsidP="004C2A3B">
      <w:pPr>
        <w:rPr>
          <w:lang w:val="en-US"/>
        </w:rPr>
      </w:pPr>
      <w:r w:rsidRPr="004C2A3B">
        <w:rPr>
          <w:lang w:val="en-US"/>
        </w:rPr>
        <w:t> </w:t>
      </w:r>
      <w:proofErr w:type="spellStart"/>
      <w:r w:rsidRPr="004C2A3B">
        <w:rPr>
          <w:b/>
          <w:bCs/>
          <w:lang w:val="en-US"/>
        </w:rPr>
        <w:t>Upwork</w:t>
      </w:r>
      <w:proofErr w:type="spellEnd"/>
      <w:r w:rsidRPr="004C2A3B">
        <w:rPr>
          <w:lang w:val="en-US"/>
        </w:rPr>
        <w:t>: Significant market share in the freelancing industry, known for its extensive service offerings and user-friendly platform.</w:t>
      </w:r>
    </w:p>
    <w:p w14:paraId="18C01197" w14:textId="77777777" w:rsidR="004C2A3B" w:rsidRPr="004C2A3B" w:rsidRDefault="004C2A3B" w:rsidP="004C2A3B">
      <w:pPr>
        <w:rPr>
          <w:lang w:val="en-US"/>
        </w:rPr>
      </w:pPr>
      <w:proofErr w:type="spellStart"/>
      <w:r w:rsidRPr="004C2A3B">
        <w:rPr>
          <w:b/>
          <w:bCs/>
          <w:lang w:val="en-US"/>
        </w:rPr>
        <w:t>Upwork</w:t>
      </w:r>
      <w:proofErr w:type="spellEnd"/>
      <w:r w:rsidRPr="004C2A3B">
        <w:rPr>
          <w:lang w:val="en-US"/>
        </w:rPr>
        <w:t>: Consistent year-over-year revenue growth, driven by increasing demand for remote work and continuous platform enhancements.</w:t>
      </w:r>
    </w:p>
    <w:p w14:paraId="1B6F7BA4" w14:textId="77777777" w:rsidR="004C2A3B" w:rsidRPr="004C2A3B" w:rsidRDefault="004C2A3B" w:rsidP="004C2A3B">
      <w:pPr>
        <w:rPr>
          <w:lang w:val="en-US"/>
        </w:rPr>
      </w:pPr>
      <w:proofErr w:type="spellStart"/>
      <w:r w:rsidRPr="004C2A3B">
        <w:rPr>
          <w:b/>
          <w:bCs/>
          <w:lang w:val="en-US"/>
        </w:rPr>
        <w:t>Upwork</w:t>
      </w:r>
      <w:proofErr w:type="spellEnd"/>
      <w:r w:rsidRPr="004C2A3B">
        <w:rPr>
          <w:lang w:val="en-US"/>
        </w:rPr>
        <w:t>: Consistent year-over-year revenue growth, driven by increasing demand for remote work and continuous platform enhancements.</w:t>
      </w:r>
    </w:p>
    <w:p w14:paraId="1EE6F562" w14:textId="77777777" w:rsidR="004C2A3B" w:rsidRPr="004C2A3B" w:rsidRDefault="004C2A3B" w:rsidP="004C2A3B">
      <w:pPr>
        <w:spacing w:after="120"/>
        <w:ind w:left="360"/>
        <w:outlineLvl w:val="1"/>
        <w:rPr>
          <w:b/>
          <w:bCs/>
          <w:color w:val="BF4E14" w:themeColor="accent2" w:themeShade="BF"/>
          <w:sz w:val="28"/>
          <w:lang w:val="en-US"/>
        </w:rPr>
      </w:pPr>
      <w:r w:rsidRPr="004C2A3B">
        <w:rPr>
          <w:b/>
          <w:bCs/>
          <w:color w:val="BF4E14" w:themeColor="accent2" w:themeShade="BF"/>
          <w:sz w:val="28"/>
          <w:lang w:val="en-US"/>
        </w:rPr>
        <w:t>Strategic initiatives and innovations</w:t>
      </w:r>
    </w:p>
    <w:p w14:paraId="1D6069ED" w14:textId="77777777" w:rsidR="004C2A3B" w:rsidRPr="004C2A3B" w:rsidRDefault="004C2A3B" w:rsidP="004C2A3B">
      <w:pPr>
        <w:spacing w:after="120"/>
        <w:ind w:left="360"/>
        <w:outlineLvl w:val="1"/>
        <w:rPr>
          <w:b/>
          <w:bCs/>
          <w:smallCaps/>
          <w:color w:val="EE0000"/>
          <w:spacing w:val="5"/>
          <w:sz w:val="36"/>
          <w:lang w:val="en-US"/>
        </w:rPr>
      </w:pPr>
      <w:r w:rsidRPr="004C2A3B">
        <w:rPr>
          <w:b/>
          <w:bCs/>
          <w:smallCaps/>
          <w:color w:val="EE0000"/>
          <w:spacing w:val="5"/>
          <w:sz w:val="36"/>
          <w:lang w:val="en-US"/>
        </w:rPr>
        <w:t>(consolidate these investments into one paragraph with more reinvestment strategy language?)</w:t>
      </w:r>
    </w:p>
    <w:p w14:paraId="16CC5ADA"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is investing in different strategic initiatives and technological advancements to enhance its platform, improve user experience, and expand its market reach. </w:t>
      </w:r>
    </w:p>
    <w:p w14:paraId="38C6280D" w14:textId="77777777" w:rsidR="004C2A3B" w:rsidRPr="004C2A3B" w:rsidRDefault="004C2A3B" w:rsidP="004C2A3B">
      <w:pPr>
        <w:keepNext/>
        <w:keepLines/>
        <w:ind w:left="360"/>
        <w:outlineLvl w:val="2"/>
        <w:rPr>
          <w:rFonts w:eastAsiaTheme="majorEastAsia" w:cstheme="majorBidi"/>
          <w:color w:val="C00000"/>
          <w:sz w:val="24"/>
        </w:rPr>
      </w:pPr>
      <w:r w:rsidRPr="004C2A3B">
        <w:rPr>
          <w:rFonts w:eastAsiaTheme="majorEastAsia" w:cstheme="majorBidi"/>
          <w:color w:val="C00000"/>
          <w:sz w:val="24"/>
        </w:rPr>
        <w:t xml:space="preserve">AI and machine learning: </w:t>
      </w:r>
    </w:p>
    <w:p w14:paraId="24FB3FCF"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Content>
          <w:r w:rsidRPr="004C2A3B">
            <w:rPr>
              <w:lang w:val="en-US"/>
            </w:rPr>
            <w:fldChar w:fldCharType="begin"/>
          </w:r>
          <w:r w:rsidRPr="004C2A3B">
            <w:rPr>
              <w:lang w:val="en-US"/>
            </w:rPr>
            <w:instrText xml:space="preserve"> CITATION Upw231 \l 1033 </w:instrText>
          </w:r>
          <w:r w:rsidRPr="004C2A3B">
            <w:rPr>
              <w:lang w:val="en-US"/>
            </w:rPr>
            <w:fldChar w:fldCharType="separate"/>
          </w:r>
          <w:r w:rsidRPr="004C2A3B">
            <w:rPr>
              <w:noProof/>
              <w:lang w:val="en-US"/>
            </w:rPr>
            <w:t>(Upwork Inc., Investor Relations, 2023)</w:t>
          </w:r>
          <w:r w:rsidRPr="004C2A3B">
            <w:rPr>
              <w:lang w:val="en-US"/>
            </w:rPr>
            <w:fldChar w:fldCharType="end"/>
          </w:r>
        </w:sdtContent>
      </w:sdt>
      <w:r w:rsidRPr="004C2A3B">
        <w:rPr>
          <w:lang w:val="en-US"/>
        </w:rPr>
        <w:t>. </w:t>
      </w:r>
    </w:p>
    <w:p w14:paraId="55CBADCE" w14:textId="77777777" w:rsidR="004C2A3B" w:rsidRPr="004C2A3B" w:rsidRDefault="004C2A3B" w:rsidP="004C2A3B">
      <w:pPr>
        <w:keepNext/>
        <w:keepLines/>
        <w:ind w:left="360"/>
        <w:outlineLvl w:val="2"/>
        <w:rPr>
          <w:rFonts w:eastAsiaTheme="majorEastAsia" w:cstheme="majorBidi"/>
          <w:color w:val="C00000"/>
          <w:sz w:val="24"/>
        </w:rPr>
      </w:pPr>
      <w:r w:rsidRPr="004C2A3B">
        <w:rPr>
          <w:rFonts w:eastAsiaTheme="majorEastAsia" w:cstheme="majorBidi"/>
          <w:color w:val="C00000"/>
          <w:sz w:val="24"/>
        </w:rPr>
        <w:t xml:space="preserve"> AI-driven matching algorithms: </w:t>
      </w:r>
    </w:p>
    <w:p w14:paraId="01D7AE3A"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has developed sophisticated AI-driven algorithms to match freelancers with suitable projects. These algorithms analyze a range of factors, including skills, experience, project requirements, and client preferences, to provide more accurate and efficient matches. This not only improves the user experience but also increases the likelihood of successful project outcomes </w:t>
      </w:r>
      <w:sdt>
        <w:sdtPr>
          <w:rPr>
            <w:lang w:val="en-US"/>
          </w:rPr>
          <w:id w:val="-611211933"/>
          <w:citation/>
        </w:sdtPr>
        <w:sdtContent>
          <w:r w:rsidRPr="004C2A3B">
            <w:rPr>
              <w:lang w:val="en-US"/>
            </w:rPr>
            <w:fldChar w:fldCharType="begin"/>
          </w:r>
          <w:r w:rsidRPr="004C2A3B">
            <w:rPr>
              <w:lang w:val="en-US"/>
            </w:rPr>
            <w:instrText xml:space="preserve"> CITATION Upw23 \l 1033 </w:instrText>
          </w:r>
          <w:r w:rsidRPr="004C2A3B">
            <w:rPr>
              <w:lang w:val="en-US"/>
            </w:rPr>
            <w:fldChar w:fldCharType="separate"/>
          </w:r>
          <w:r w:rsidRPr="004C2A3B">
            <w:rPr>
              <w:noProof/>
              <w:lang w:val="en-US"/>
            </w:rPr>
            <w:t>(Upwork Inc., Investor Relations, 2023)</w:t>
          </w:r>
          <w:r w:rsidRPr="004C2A3B">
            <w:rPr>
              <w:lang w:val="en-US"/>
            </w:rPr>
            <w:fldChar w:fldCharType="end"/>
          </w:r>
        </w:sdtContent>
      </w:sdt>
      <w:r w:rsidRPr="004C2A3B">
        <w:rPr>
          <w:lang w:val="en-US"/>
        </w:rPr>
        <w:t>.</w:t>
      </w:r>
    </w:p>
    <w:p w14:paraId="4A439A3F" w14:textId="77777777" w:rsidR="004C2A3B" w:rsidRPr="004C2A3B" w:rsidRDefault="004C2A3B" w:rsidP="004C2A3B">
      <w:pPr>
        <w:keepNext/>
        <w:keepLines/>
        <w:ind w:left="360"/>
        <w:outlineLvl w:val="2"/>
        <w:rPr>
          <w:rFonts w:eastAsiaTheme="majorEastAsia" w:cstheme="majorBidi"/>
          <w:color w:val="C00000"/>
          <w:sz w:val="24"/>
        </w:rPr>
      </w:pPr>
      <w:proofErr w:type="spellStart"/>
      <w:r w:rsidRPr="004C2A3B">
        <w:rPr>
          <w:rFonts w:eastAsiaTheme="majorEastAsia" w:cstheme="majorBidi"/>
          <w:color w:val="C00000"/>
          <w:sz w:val="24"/>
        </w:rPr>
        <w:t>Blockchain</w:t>
      </w:r>
      <w:proofErr w:type="spellEnd"/>
      <w:r w:rsidRPr="004C2A3B">
        <w:rPr>
          <w:rFonts w:eastAsiaTheme="majorEastAsia" w:cstheme="majorBidi"/>
          <w:color w:val="C00000"/>
          <w:sz w:val="24"/>
        </w:rPr>
        <w:t xml:space="preserve"> technology: </w:t>
      </w:r>
    </w:p>
    <w:p w14:paraId="1E813F0E"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is exploring </w:t>
      </w:r>
      <w:proofErr w:type="spellStart"/>
      <w:r w:rsidRPr="004C2A3B">
        <w:rPr>
          <w:lang w:val="en-US"/>
        </w:rPr>
        <w:t>blockchain</w:t>
      </w:r>
      <w:proofErr w:type="spellEnd"/>
      <w:r w:rsidRPr="004C2A3B">
        <w:rPr>
          <w:lang w:val="en-US"/>
        </w:rPr>
        <w:t xml:space="preserve"> technology to enhance transaction transparency and security. </w:t>
      </w:r>
      <w:proofErr w:type="spellStart"/>
      <w:r w:rsidRPr="004C2A3B">
        <w:rPr>
          <w:lang w:val="en-US"/>
        </w:rPr>
        <w:t>Blockchain</w:t>
      </w:r>
      <w:proofErr w:type="spellEnd"/>
      <w:r w:rsidRPr="004C2A3B">
        <w:rPr>
          <w:lang w:val="en-US"/>
        </w:rPr>
        <w:t xml:space="preserve"> can provide immutable records of work agreements and transactions, aimed at improving overall user experience </w:t>
      </w:r>
      <w:sdt>
        <w:sdtPr>
          <w:rPr>
            <w:lang w:val="en-US"/>
          </w:rPr>
          <w:id w:val="197123769"/>
          <w:citation/>
        </w:sdtPr>
        <w:sdtContent>
          <w:r w:rsidRPr="004C2A3B">
            <w:rPr>
              <w:lang w:val="en-US"/>
            </w:rPr>
            <w:fldChar w:fldCharType="begin"/>
          </w:r>
          <w:r w:rsidRPr="004C2A3B">
            <w:rPr>
              <w:lang w:val="en-US"/>
            </w:rPr>
            <w:instrText xml:space="preserve">CITATION Ste24 \l 1033 </w:instrText>
          </w:r>
          <w:r w:rsidRPr="004C2A3B">
            <w:rPr>
              <w:lang w:val="en-US"/>
            </w:rPr>
            <w:fldChar w:fldCharType="separate"/>
          </w:r>
          <w:r w:rsidRPr="004C2A3B">
            <w:rPr>
              <w:noProof/>
              <w:lang w:val="en-US"/>
            </w:rPr>
            <w:t>(Steven, 2024)</w:t>
          </w:r>
          <w:r w:rsidRPr="004C2A3B">
            <w:rPr>
              <w:lang w:val="en-US"/>
            </w:rPr>
            <w:fldChar w:fldCharType="end"/>
          </w:r>
        </w:sdtContent>
      </w:sdt>
      <w:r w:rsidRPr="004C2A3B">
        <w:rPr>
          <w:lang w:val="en-US"/>
        </w:rPr>
        <w:t>. </w:t>
      </w:r>
    </w:p>
    <w:p w14:paraId="5F5CB03C" w14:textId="77777777" w:rsidR="004C2A3B" w:rsidRPr="004C2A3B" w:rsidRDefault="004C2A3B" w:rsidP="004C2A3B">
      <w:pPr>
        <w:keepNext/>
        <w:keepLines/>
        <w:ind w:left="360"/>
        <w:outlineLvl w:val="2"/>
        <w:rPr>
          <w:rFonts w:eastAsiaTheme="majorEastAsia" w:cstheme="majorBidi"/>
          <w:color w:val="C00000"/>
          <w:sz w:val="24"/>
        </w:rPr>
      </w:pPr>
      <w:r w:rsidRPr="004C2A3B">
        <w:rPr>
          <w:rFonts w:eastAsiaTheme="majorEastAsia" w:cstheme="majorBidi"/>
          <w:color w:val="C00000"/>
          <w:sz w:val="24"/>
        </w:rPr>
        <w:lastRenderedPageBreak/>
        <w:t xml:space="preserve">Entry into the enterprise market: </w:t>
      </w:r>
    </w:p>
    <w:p w14:paraId="01E1D7D3" w14:textId="77777777" w:rsidR="004C2A3B" w:rsidRPr="004C2A3B" w:rsidRDefault="004C2A3B" w:rsidP="004C2A3B">
      <w:pPr>
        <w:rPr>
          <w:lang w:val="en-US"/>
        </w:rPr>
      </w:pPr>
      <w:proofErr w:type="spellStart"/>
      <w:r w:rsidRPr="004C2A3B">
        <w:rPr>
          <w:lang w:val="en-US"/>
        </w:rPr>
        <w:t>Upwork's</w:t>
      </w:r>
      <w:proofErr w:type="spellEnd"/>
      <w:r w:rsidRPr="004C2A3B">
        <w:rPr>
          <w:lang w:val="en-US"/>
        </w:rPr>
        <w:t xml:space="preserve"> strategic move into the enterprise market got off to a strong start with the acquisition of companies that offer enterprise-level solutions. These acquisitions have enabled </w:t>
      </w:r>
      <w:proofErr w:type="spellStart"/>
      <w:r w:rsidRPr="004C2A3B">
        <w:rPr>
          <w:lang w:val="en-US"/>
        </w:rPr>
        <w:t>Upwork</w:t>
      </w:r>
      <w:proofErr w:type="spellEnd"/>
      <w:r w:rsidRPr="004C2A3B">
        <w:rPr>
          <w:lang w:val="en-US"/>
        </w:rPr>
        <w:t xml:space="preserve"> to provide comprehensive managed services, compliance support, and workforce analytics to large organizations, significantly expanding its client base and revenue potential </w:t>
      </w:r>
      <w:sdt>
        <w:sdtPr>
          <w:rPr>
            <w:lang w:val="en-US"/>
          </w:rPr>
          <w:id w:val="-346253210"/>
          <w:citation/>
        </w:sdtPr>
        <w:sdtContent>
          <w:r w:rsidRPr="004C2A3B">
            <w:rPr>
              <w:lang w:val="en-US"/>
            </w:rPr>
            <w:fldChar w:fldCharType="begin"/>
          </w:r>
          <w:r w:rsidRPr="004C2A3B">
            <w:rPr>
              <w:lang w:val="en-US"/>
            </w:rPr>
            <w:instrText xml:space="preserve"> CITATION How23 \l 1033 </w:instrText>
          </w:r>
          <w:r w:rsidRPr="004C2A3B">
            <w:rPr>
              <w:lang w:val="en-US"/>
            </w:rPr>
            <w:fldChar w:fldCharType="separate"/>
          </w:r>
          <w:r w:rsidRPr="004C2A3B">
            <w:rPr>
              <w:noProof/>
              <w:lang w:val="en-US"/>
            </w:rPr>
            <w:t>(Wise, 2023)</w:t>
          </w:r>
          <w:r w:rsidRPr="004C2A3B">
            <w:rPr>
              <w:lang w:val="en-US"/>
            </w:rPr>
            <w:fldChar w:fldCharType="end"/>
          </w:r>
        </w:sdtContent>
      </w:sdt>
      <w:r w:rsidRPr="004C2A3B">
        <w:rPr>
          <w:lang w:val="en-US"/>
        </w:rPr>
        <w:t>. </w:t>
      </w:r>
    </w:p>
    <w:p w14:paraId="50216DF4" w14:textId="77777777" w:rsidR="004C2A3B" w:rsidRPr="004C2A3B" w:rsidRDefault="004C2A3B" w:rsidP="004C2A3B">
      <w:pPr>
        <w:keepNext/>
        <w:keepLines/>
        <w:ind w:left="360"/>
        <w:outlineLvl w:val="2"/>
        <w:rPr>
          <w:rFonts w:eastAsiaTheme="majorEastAsia" w:cstheme="majorBidi"/>
          <w:color w:val="C00000"/>
          <w:sz w:val="24"/>
        </w:rPr>
      </w:pPr>
      <w:r w:rsidRPr="004C2A3B">
        <w:rPr>
          <w:rFonts w:eastAsiaTheme="majorEastAsia" w:cstheme="majorBidi"/>
          <w:color w:val="C00000"/>
          <w:sz w:val="24"/>
        </w:rPr>
        <w:t xml:space="preserve">Expanded enterprise solutions: </w:t>
      </w:r>
    </w:p>
    <w:p w14:paraId="2D83FB3E"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w:t>
      </w:r>
      <w:proofErr w:type="spellStart"/>
      <w:r w:rsidRPr="004C2A3B">
        <w:rPr>
          <w:lang w:val="en-US"/>
        </w:rPr>
        <w:t>Upwork</w:t>
      </w:r>
      <w:proofErr w:type="spellEnd"/>
      <w:r w:rsidRPr="004C2A3B">
        <w:rPr>
          <w:lang w:val="en-US"/>
        </w:rPr>
        <w:t xml:space="preserve"> aims to increase its market share and revenue from high-value contracts </w:t>
      </w:r>
      <w:sdt>
        <w:sdtPr>
          <w:rPr>
            <w:lang w:val="en-US"/>
          </w:rPr>
          <w:id w:val="444813091"/>
          <w:citation/>
        </w:sdtPr>
        <w:sdtContent>
          <w:r w:rsidRPr="004C2A3B">
            <w:rPr>
              <w:lang w:val="en-US"/>
            </w:rPr>
            <w:fldChar w:fldCharType="begin"/>
          </w:r>
          <w:r w:rsidRPr="004C2A3B">
            <w:rPr>
              <w:lang w:val="en-US"/>
            </w:rPr>
            <w:instrText xml:space="preserve">CITATION fre24 \l 1033 </w:instrText>
          </w:r>
          <w:r w:rsidRPr="004C2A3B">
            <w:rPr>
              <w:lang w:val="en-US"/>
            </w:rPr>
            <w:fldChar w:fldCharType="separate"/>
          </w:r>
          <w:r w:rsidRPr="004C2A3B">
            <w:rPr>
              <w:noProof/>
              <w:lang w:val="en-US"/>
            </w:rPr>
            <w:t>(Freelancermap GmbH, 2024)</w:t>
          </w:r>
          <w:r w:rsidRPr="004C2A3B">
            <w:rPr>
              <w:lang w:val="en-US"/>
            </w:rPr>
            <w:fldChar w:fldCharType="end"/>
          </w:r>
        </w:sdtContent>
      </w:sdt>
      <w:r w:rsidRPr="004C2A3B">
        <w:rPr>
          <w:lang w:val="en-US"/>
        </w:rPr>
        <w:t>. </w:t>
      </w:r>
    </w:p>
    <w:p w14:paraId="3B4A3C96" w14:textId="77777777" w:rsidR="004C2A3B" w:rsidRPr="004C2A3B" w:rsidRDefault="004C2A3B" w:rsidP="004C2A3B">
      <w:pPr>
        <w:spacing w:after="120"/>
        <w:ind w:left="360"/>
        <w:outlineLvl w:val="1"/>
        <w:rPr>
          <w:b/>
          <w:bCs/>
          <w:color w:val="BF4E14" w:themeColor="accent2" w:themeShade="BF"/>
          <w:sz w:val="28"/>
          <w:lang w:val="en-US"/>
        </w:rPr>
      </w:pPr>
      <w:r w:rsidRPr="004C2A3B">
        <w:rPr>
          <w:b/>
          <w:bCs/>
          <w:color w:val="BF4E14" w:themeColor="accent2" w:themeShade="BF"/>
          <w:sz w:val="28"/>
          <w:lang w:val="en-US"/>
        </w:rPr>
        <w:t xml:space="preserve">Technological investments  </w:t>
      </w:r>
    </w:p>
    <w:p w14:paraId="2A030FC6" w14:textId="77777777" w:rsidR="004C2A3B" w:rsidRPr="004C2A3B" w:rsidRDefault="004C2A3B" w:rsidP="004C2A3B">
      <w:pPr>
        <w:spacing w:after="120"/>
        <w:ind w:left="360"/>
        <w:outlineLvl w:val="1"/>
        <w:rPr>
          <w:b/>
          <w:bCs/>
          <w:smallCaps/>
          <w:color w:val="EE0000"/>
          <w:spacing w:val="5"/>
          <w:sz w:val="36"/>
          <w:lang w:val="en-US"/>
        </w:rPr>
      </w:pPr>
      <w:r w:rsidRPr="004C2A3B">
        <w:rPr>
          <w:b/>
          <w:bCs/>
          <w:smallCaps/>
          <w:color w:val="EE0000"/>
          <w:spacing w:val="5"/>
          <w:sz w:val="36"/>
          <w:lang w:val="en-US"/>
        </w:rPr>
        <w:t>(consolidate these investments into one paragraph with more</w:t>
      </w:r>
      <w:r w:rsidRPr="004C2A3B">
        <w:rPr>
          <w:b/>
          <w:bCs/>
          <w:color w:val="BF4E14" w:themeColor="accent2" w:themeShade="BF"/>
          <w:sz w:val="28"/>
          <w:lang w:val="en-US"/>
        </w:rPr>
        <w:t xml:space="preserve"> </w:t>
      </w:r>
      <w:r w:rsidRPr="004C2A3B">
        <w:rPr>
          <w:b/>
          <w:bCs/>
          <w:smallCaps/>
          <w:color w:val="EE0000"/>
          <w:spacing w:val="5"/>
          <w:sz w:val="36"/>
          <w:lang w:val="en-US"/>
        </w:rPr>
        <w:t>reinvestment strategy language?)</w:t>
      </w:r>
    </w:p>
    <w:p w14:paraId="5280EB22"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has made substantial investments in technology to improve its platform, enhance user experience, and streamline operations. These technological advancements are crucial for maintaining a competitive advantage and meeting the evolving needs of freelancers and clients.</w:t>
      </w:r>
    </w:p>
    <w:p w14:paraId="36C946C7" w14:textId="77777777" w:rsidR="004C2A3B" w:rsidRPr="004C2A3B" w:rsidRDefault="004C2A3B" w:rsidP="004C2A3B">
      <w:pPr>
        <w:keepNext/>
        <w:keepLines/>
        <w:ind w:left="360"/>
        <w:outlineLvl w:val="2"/>
        <w:rPr>
          <w:rFonts w:eastAsiaTheme="majorEastAsia" w:cstheme="majorBidi"/>
          <w:color w:val="C00000"/>
          <w:sz w:val="24"/>
        </w:rPr>
      </w:pPr>
      <w:r w:rsidRPr="004C2A3B">
        <w:rPr>
          <w:rFonts w:eastAsiaTheme="majorEastAsia" w:cstheme="majorBidi"/>
          <w:color w:val="C00000"/>
          <w:sz w:val="24"/>
        </w:rPr>
        <w:t xml:space="preserve">Enhanced user experience: </w:t>
      </w:r>
    </w:p>
    <w:p w14:paraId="62AD0872" w14:textId="77777777" w:rsidR="004C2A3B" w:rsidRPr="004C2A3B" w:rsidRDefault="004C2A3B" w:rsidP="004C2A3B">
      <w:pPr>
        <w:rPr>
          <w:lang w:val="en-US"/>
        </w:rPr>
      </w:pPr>
      <w:proofErr w:type="spellStart"/>
      <w:r w:rsidRPr="004C2A3B">
        <w:rPr>
          <w:lang w:val="en-US"/>
        </w:rPr>
        <w:t>Upwattork</w:t>
      </w:r>
      <w:proofErr w:type="spellEnd"/>
      <w:r w:rsidRPr="004C2A3B">
        <w:rPr>
          <w:lang w:val="en-US"/>
        </w:rPr>
        <w:t xml:space="preserve">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Content>
          <w:r w:rsidRPr="004C2A3B">
            <w:rPr>
              <w:lang w:val="en-US"/>
            </w:rPr>
            <w:fldChar w:fldCharType="begin"/>
          </w:r>
          <w:r w:rsidRPr="004C2A3B">
            <w:rPr>
              <w:lang w:val="en-US"/>
            </w:rPr>
            <w:instrText xml:space="preserve"> CITATION Mel24 \l 1033 </w:instrText>
          </w:r>
          <w:r w:rsidRPr="004C2A3B">
            <w:rPr>
              <w:lang w:val="en-US"/>
            </w:rPr>
            <w:fldChar w:fldCharType="separate"/>
          </w:r>
          <w:r w:rsidRPr="004C2A3B">
            <w:rPr>
              <w:noProof/>
              <w:lang w:val="en-US"/>
            </w:rPr>
            <w:t>(Melidoniotis, 2024)</w:t>
          </w:r>
          <w:r w:rsidRPr="004C2A3B">
            <w:rPr>
              <w:lang w:val="en-US"/>
            </w:rPr>
            <w:fldChar w:fldCharType="end"/>
          </w:r>
        </w:sdtContent>
      </w:sdt>
      <w:r w:rsidRPr="004C2A3B">
        <w:rPr>
          <w:lang w:val="en-US"/>
        </w:rPr>
        <w:t>. </w:t>
      </w:r>
    </w:p>
    <w:p w14:paraId="2329FA8C" w14:textId="77777777" w:rsidR="004C2A3B" w:rsidRPr="004C2A3B" w:rsidRDefault="004C2A3B" w:rsidP="004C2A3B">
      <w:pPr>
        <w:ind w:left="864"/>
        <w:outlineLvl w:val="0"/>
        <w:rPr>
          <w:rFonts w:asciiTheme="majorHAnsi" w:eastAsiaTheme="majorEastAsia" w:hAnsiTheme="majorHAnsi" w:cstheme="majorBidi"/>
          <w:b/>
          <w:bCs/>
          <w:color w:val="156082" w:themeColor="accent1"/>
        </w:rPr>
      </w:pPr>
      <w:r w:rsidRPr="004C2A3B">
        <w:rPr>
          <w:rFonts w:asciiTheme="majorHAnsi" w:eastAsiaTheme="majorEastAsia" w:hAnsiTheme="majorHAnsi" w:cstheme="majorBidi"/>
          <w:b/>
          <w:bCs/>
          <w:color w:val="156082" w:themeColor="accent1"/>
        </w:rPr>
        <w:t xml:space="preserve">Mobile app improvements: </w:t>
      </w:r>
    </w:p>
    <w:p w14:paraId="1C7D8D60" w14:textId="77777777" w:rsidR="004C2A3B" w:rsidRPr="004C2A3B" w:rsidRDefault="004C2A3B" w:rsidP="004C2A3B">
      <w:pPr>
        <w:rPr>
          <w:lang w:val="en-US"/>
        </w:rPr>
      </w:pPr>
      <w:r w:rsidRPr="004C2A3B">
        <w:rPr>
          <w:lang w:val="en-US"/>
        </w:rPr>
        <w:t xml:space="preserve">Recognizing the growing importance of mobile accessibility, </w:t>
      </w:r>
      <w:proofErr w:type="spellStart"/>
      <w:r w:rsidRPr="004C2A3B">
        <w:rPr>
          <w:lang w:val="en-US"/>
        </w:rPr>
        <w:t>Upwork</w:t>
      </w:r>
      <w:proofErr w:type="spellEnd"/>
      <w:r w:rsidRPr="004C2A3B">
        <w:rPr>
          <w:lang w:val="en-US"/>
        </w:rPr>
        <w:t xml:space="preserve"> has continuously improved its mobile app, making it easier for users to manage projects, communicate, and track payments on the go. The app now offers a seamless user experience, with features such as real-time notifications, in-app messaging, and task management tools </w:t>
      </w:r>
      <w:sdt>
        <w:sdtPr>
          <w:rPr>
            <w:lang w:val="en-US"/>
          </w:rPr>
          <w:id w:val="-1338145243"/>
          <w:citation/>
        </w:sdtPr>
        <w:sdtContent>
          <w:r w:rsidRPr="004C2A3B">
            <w:rPr>
              <w:lang w:val="en-US"/>
            </w:rPr>
            <w:fldChar w:fldCharType="begin"/>
          </w:r>
          <w:r w:rsidRPr="004C2A3B">
            <w:rPr>
              <w:lang w:val="en-US"/>
            </w:rPr>
            <w:instrText xml:space="preserve"> CITATION Bec23 \l 1033 </w:instrText>
          </w:r>
          <w:r w:rsidRPr="004C2A3B">
            <w:rPr>
              <w:lang w:val="en-US"/>
            </w:rPr>
            <w:fldChar w:fldCharType="separate"/>
          </w:r>
          <w:r w:rsidRPr="004C2A3B">
            <w:rPr>
              <w:noProof/>
              <w:lang w:val="en-US"/>
            </w:rPr>
            <w:t>(Beckman, 2023)</w:t>
          </w:r>
          <w:r w:rsidRPr="004C2A3B">
            <w:rPr>
              <w:lang w:val="en-US"/>
            </w:rPr>
            <w:fldChar w:fldCharType="end"/>
          </w:r>
        </w:sdtContent>
      </w:sdt>
      <w:r w:rsidRPr="004C2A3B">
        <w:rPr>
          <w:lang w:val="en-US"/>
        </w:rPr>
        <w:t>. </w:t>
      </w:r>
    </w:p>
    <w:p w14:paraId="17A55E6A" w14:textId="77777777" w:rsidR="004C2A3B" w:rsidRPr="004C2A3B" w:rsidRDefault="004C2A3B" w:rsidP="004C2A3B">
      <w:pPr>
        <w:ind w:left="864"/>
        <w:outlineLvl w:val="0"/>
        <w:rPr>
          <w:rFonts w:asciiTheme="majorHAnsi" w:eastAsiaTheme="majorEastAsia" w:hAnsiTheme="majorHAnsi" w:cstheme="majorBidi"/>
          <w:b/>
          <w:bCs/>
          <w:color w:val="156082" w:themeColor="accent1"/>
        </w:rPr>
      </w:pPr>
      <w:r w:rsidRPr="004C2A3B">
        <w:rPr>
          <w:rFonts w:asciiTheme="majorHAnsi" w:eastAsiaTheme="majorEastAsia" w:hAnsiTheme="majorHAnsi" w:cstheme="majorBidi"/>
          <w:b/>
          <w:bCs/>
          <w:color w:val="156082" w:themeColor="accent1"/>
        </w:rPr>
        <w:t xml:space="preserve">Project management tools: </w:t>
      </w:r>
    </w:p>
    <w:p w14:paraId="3E23C760"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has integrated advanced project management tools into its platform, including time tracking, milestone management, and collaborative workspaces. These tools help users manage their projects more efficiently, ensuring timely delivery and high-quality results </w:t>
      </w:r>
      <w:sdt>
        <w:sdtPr>
          <w:rPr>
            <w:lang w:val="en-US"/>
          </w:rPr>
          <w:id w:val="-787199637"/>
          <w:citation/>
        </w:sdtPr>
        <w:sdtContent>
          <w:r w:rsidRPr="004C2A3B">
            <w:rPr>
              <w:lang w:val="en-US"/>
            </w:rPr>
            <w:fldChar w:fldCharType="begin"/>
          </w:r>
          <w:r w:rsidRPr="004C2A3B">
            <w:rPr>
              <w:lang w:val="en-US"/>
            </w:rPr>
            <w:instrText xml:space="preserve">CITATION fre24 \l 1033 </w:instrText>
          </w:r>
          <w:r w:rsidRPr="004C2A3B">
            <w:rPr>
              <w:lang w:val="en-US"/>
            </w:rPr>
            <w:fldChar w:fldCharType="separate"/>
          </w:r>
          <w:r w:rsidRPr="004C2A3B">
            <w:rPr>
              <w:noProof/>
              <w:lang w:val="en-US"/>
            </w:rPr>
            <w:t>(Freelancermap GmbH, 2024)</w:t>
          </w:r>
          <w:r w:rsidRPr="004C2A3B">
            <w:rPr>
              <w:lang w:val="en-US"/>
            </w:rPr>
            <w:fldChar w:fldCharType="end"/>
          </w:r>
        </w:sdtContent>
      </w:sdt>
      <w:r w:rsidRPr="004C2A3B">
        <w:rPr>
          <w:lang w:val="en-US"/>
        </w:rPr>
        <w:t>. </w:t>
      </w:r>
    </w:p>
    <w:p w14:paraId="7DA4708F" w14:textId="77777777" w:rsidR="004C2A3B" w:rsidRPr="004C2A3B" w:rsidRDefault="004C2A3B" w:rsidP="004C2A3B">
      <w:pPr>
        <w:ind w:left="864"/>
        <w:outlineLvl w:val="0"/>
        <w:rPr>
          <w:rFonts w:asciiTheme="majorHAnsi" w:eastAsiaTheme="majorEastAsia" w:hAnsiTheme="majorHAnsi" w:cstheme="majorBidi"/>
          <w:b/>
          <w:bCs/>
          <w:color w:val="156082" w:themeColor="accent1"/>
        </w:rPr>
      </w:pPr>
      <w:r w:rsidRPr="004C2A3B">
        <w:rPr>
          <w:rFonts w:asciiTheme="majorHAnsi" w:eastAsiaTheme="majorEastAsia" w:hAnsiTheme="majorHAnsi" w:cstheme="majorBidi"/>
          <w:b/>
          <w:bCs/>
          <w:color w:val="156082" w:themeColor="accent1"/>
        </w:rPr>
        <w:t xml:space="preserve">Enhanced security features: </w:t>
      </w:r>
    </w:p>
    <w:p w14:paraId="287F111E" w14:textId="77777777" w:rsidR="004C2A3B" w:rsidRPr="004C2A3B" w:rsidRDefault="004C2A3B" w:rsidP="004C2A3B">
      <w:pPr>
        <w:rPr>
          <w:lang w:val="en-US"/>
        </w:rPr>
      </w:pPr>
      <w:r w:rsidRPr="004C2A3B">
        <w:rPr>
          <w:lang w:val="en-US"/>
        </w:rPr>
        <w:t xml:space="preserve">To ensure a safe and secure marketplace, </w:t>
      </w:r>
      <w:proofErr w:type="spellStart"/>
      <w:r w:rsidRPr="004C2A3B">
        <w:rPr>
          <w:lang w:val="en-US"/>
        </w:rPr>
        <w:t>Upwork</w:t>
      </w:r>
      <w:proofErr w:type="spellEnd"/>
      <w:r w:rsidRPr="004C2A3B">
        <w:rPr>
          <w:lang w:val="en-US"/>
        </w:rPr>
        <w:t xml:space="preserve"> has implemented advanced security measures, including two-factor authentication, fraud detection systems, and secure payment gateways. These features protect both freelancers and clients from potential security threats and enhance trust in the platform </w:t>
      </w:r>
      <w:sdt>
        <w:sdtPr>
          <w:rPr>
            <w:lang w:val="en-US"/>
          </w:rPr>
          <w:id w:val="-1141575417"/>
          <w:citation/>
        </w:sdtPr>
        <w:sdtContent>
          <w:r w:rsidRPr="004C2A3B">
            <w:rPr>
              <w:lang w:val="en-US"/>
            </w:rPr>
            <w:fldChar w:fldCharType="begin"/>
          </w:r>
          <w:r w:rsidRPr="004C2A3B">
            <w:rPr>
              <w:lang w:val="en-US"/>
            </w:rPr>
            <w:instrText xml:space="preserve">CITATION Cle201 \l 1033 </w:instrText>
          </w:r>
          <w:r w:rsidRPr="004C2A3B">
            <w:rPr>
              <w:lang w:val="en-US"/>
            </w:rPr>
            <w:fldChar w:fldCharType="separate"/>
          </w:r>
          <w:r w:rsidRPr="004C2A3B">
            <w:rPr>
              <w:noProof/>
              <w:lang w:val="en-US"/>
            </w:rPr>
            <w:t>(Clennett, 2020)</w:t>
          </w:r>
          <w:r w:rsidRPr="004C2A3B">
            <w:rPr>
              <w:lang w:val="en-US"/>
            </w:rPr>
            <w:fldChar w:fldCharType="end"/>
          </w:r>
        </w:sdtContent>
      </w:sdt>
      <w:r w:rsidRPr="004C2A3B">
        <w:rPr>
          <w:lang w:val="en-US"/>
        </w:rPr>
        <w:t>. </w:t>
      </w:r>
    </w:p>
    <w:p w14:paraId="2DC0666B" w14:textId="77777777" w:rsidR="004C2A3B" w:rsidRPr="004C2A3B" w:rsidRDefault="004C2A3B" w:rsidP="004C2A3B">
      <w:pPr>
        <w:ind w:left="864"/>
        <w:outlineLvl w:val="0"/>
        <w:rPr>
          <w:rFonts w:asciiTheme="majorHAnsi" w:eastAsiaTheme="majorEastAsia" w:hAnsiTheme="majorHAnsi" w:cstheme="majorBidi"/>
          <w:b/>
          <w:bCs/>
          <w:color w:val="156082" w:themeColor="accent1"/>
        </w:rPr>
      </w:pPr>
      <w:r w:rsidRPr="004C2A3B">
        <w:rPr>
          <w:rFonts w:asciiTheme="majorHAnsi" w:eastAsiaTheme="majorEastAsia" w:hAnsiTheme="majorHAnsi" w:cstheme="majorBidi"/>
          <w:b/>
          <w:bCs/>
          <w:color w:val="156082" w:themeColor="accent1"/>
        </w:rPr>
        <w:t xml:space="preserve">Data analytics and insights: </w:t>
      </w:r>
    </w:p>
    <w:p w14:paraId="4925EB64" w14:textId="77777777" w:rsidR="004C2A3B" w:rsidRPr="004C2A3B" w:rsidRDefault="004C2A3B" w:rsidP="004C2A3B">
      <w:pPr>
        <w:rPr>
          <w:lang w:val="en-US"/>
        </w:rPr>
      </w:pPr>
      <w:proofErr w:type="spellStart"/>
      <w:r w:rsidRPr="004C2A3B">
        <w:rPr>
          <w:lang w:val="en-US"/>
        </w:rPr>
        <w:t>Upwork</w:t>
      </w:r>
      <w:proofErr w:type="spellEnd"/>
      <w:r w:rsidRPr="004C2A3B">
        <w:rPr>
          <w:lang w:val="en-US"/>
        </w:rPr>
        <w:t xml:space="preserve"> leverages data analytics to gain insights into user behavior, market trends, and platform performance. By analyzing this data, </w:t>
      </w:r>
      <w:proofErr w:type="spellStart"/>
      <w:r w:rsidRPr="004C2A3B">
        <w:rPr>
          <w:lang w:val="en-US"/>
        </w:rPr>
        <w:t>Upwork</w:t>
      </w:r>
      <w:proofErr w:type="spellEnd"/>
      <w:r w:rsidRPr="004C2A3B">
        <w:rPr>
          <w:lang w:val="en-US"/>
        </w:rPr>
        <w:t xml:space="preserve"> can make informed decisions about feature development, marketing strategies, and user support enhancements. This data-driven approach enables continuous improvement and innovation </w:t>
      </w:r>
      <w:sdt>
        <w:sdtPr>
          <w:rPr>
            <w:lang w:val="en-US"/>
          </w:rPr>
          <w:id w:val="-1581594788"/>
          <w:citation/>
        </w:sdtPr>
        <w:sdtContent>
          <w:r w:rsidRPr="004C2A3B">
            <w:rPr>
              <w:lang w:val="en-US"/>
            </w:rPr>
            <w:fldChar w:fldCharType="begin"/>
          </w:r>
          <w:r w:rsidRPr="004C2A3B">
            <w:rPr>
              <w:lang w:val="en-US"/>
            </w:rPr>
            <w:instrText xml:space="preserve"> CITATION Upw23 \l 1033 </w:instrText>
          </w:r>
          <w:r w:rsidRPr="004C2A3B">
            <w:rPr>
              <w:lang w:val="en-US"/>
            </w:rPr>
            <w:fldChar w:fldCharType="separate"/>
          </w:r>
          <w:r w:rsidRPr="004C2A3B">
            <w:rPr>
              <w:noProof/>
              <w:lang w:val="en-US"/>
            </w:rPr>
            <w:t>(Upwork Inc., Investor Relations, 2023)</w:t>
          </w:r>
          <w:r w:rsidRPr="004C2A3B">
            <w:rPr>
              <w:lang w:val="en-US"/>
            </w:rPr>
            <w:fldChar w:fldCharType="end"/>
          </w:r>
        </w:sdtContent>
      </w:sdt>
      <w:r w:rsidRPr="004C2A3B">
        <w:rPr>
          <w:lang w:val="en-US"/>
        </w:rPr>
        <w:t>. </w:t>
      </w:r>
    </w:p>
    <w:p w14:paraId="4EC430F8" w14:textId="77777777" w:rsidR="004C2A3B" w:rsidRPr="004C2A3B" w:rsidRDefault="004C2A3B" w:rsidP="004C2A3B">
      <w:pPr>
        <w:rPr>
          <w:lang w:val="en-US"/>
        </w:rPr>
      </w:pPr>
    </w:p>
    <w:p w14:paraId="57978B89" w14:textId="77777777" w:rsidR="004C2A3B" w:rsidRPr="004C2A3B" w:rsidRDefault="004C2A3B" w:rsidP="004C2A3B">
      <w:pPr>
        <w:keepNext/>
        <w:keepLines/>
        <w:ind w:left="360"/>
        <w:outlineLvl w:val="2"/>
        <w:rPr>
          <w:rFonts w:eastAsiaTheme="majorEastAsia" w:cstheme="majorBidi"/>
          <w:bCs/>
          <w:smallCaps/>
          <w:color w:val="EE0000"/>
          <w:spacing w:val="5"/>
          <w:sz w:val="36"/>
          <w:lang w:val="en-US"/>
        </w:rPr>
      </w:pPr>
      <w:r w:rsidRPr="004C2A3B">
        <w:rPr>
          <w:rFonts w:eastAsiaTheme="majorEastAsia" w:cstheme="majorBidi"/>
          <w:bCs/>
          <w:smallCaps/>
          <w:color w:val="EE0000"/>
          <w:spacing w:val="5"/>
          <w:sz w:val="36"/>
          <w:lang w:val="en-US"/>
        </w:rPr>
        <w:t>go to market strategies</w:t>
      </w:r>
    </w:p>
    <w:p w14:paraId="6BD0E0C2" w14:textId="77777777" w:rsidR="004C2A3B" w:rsidRPr="004C2A3B" w:rsidRDefault="004C2A3B" w:rsidP="004C2A3B">
      <w:pPr>
        <w:ind w:left="864"/>
        <w:outlineLvl w:val="0"/>
        <w:rPr>
          <w:rFonts w:asciiTheme="majorHAnsi" w:eastAsiaTheme="majorEastAsia" w:hAnsiTheme="majorHAnsi" w:cstheme="majorBidi"/>
          <w:b/>
          <w:bCs/>
          <w:color w:val="156082" w:themeColor="accent1"/>
        </w:rPr>
      </w:pPr>
      <w:r w:rsidRPr="004C2A3B">
        <w:rPr>
          <w:rFonts w:asciiTheme="majorHAnsi" w:eastAsiaTheme="majorEastAsia" w:hAnsiTheme="majorHAnsi" w:cstheme="majorBidi"/>
          <w:b/>
          <w:bCs/>
          <w:color w:val="156082" w:themeColor="accent1"/>
        </w:rPr>
        <w:t>Marketing and brand awareness </w:t>
      </w:r>
    </w:p>
    <w:p w14:paraId="474B5216" w14:textId="77777777" w:rsidR="004C2A3B" w:rsidRPr="004C2A3B" w:rsidRDefault="004C2A3B" w:rsidP="004C2A3B">
      <w:proofErr w:type="spellStart"/>
      <w:r w:rsidRPr="004C2A3B">
        <w:lastRenderedPageBreak/>
        <w:t>Upwork</w:t>
      </w:r>
      <w:proofErr w:type="spellEnd"/>
      <w:r w:rsidRPr="004C2A3B">
        <w:t xml:space="preserve"> leverages social media platforms such as LinkedIn, Facebook, Twitter, Instagram, and YouTube to promote its services and attract both freelancers and clients. By utilizing targeted advertising and crafting engaging content, </w:t>
      </w:r>
      <w:proofErr w:type="spellStart"/>
      <w:r w:rsidRPr="004C2A3B">
        <w:t>Upwork</w:t>
      </w:r>
      <w:proofErr w:type="spellEnd"/>
      <w:r w:rsidRPr="004C2A3B">
        <w:t xml:space="preserve"> effectively reaches a diverse audience, showcasing success stories, offering tips for freelancers, and presenting new opportunities. This strategy not only enhances brand visibility but also solidifies </w:t>
      </w:r>
      <w:proofErr w:type="spellStart"/>
      <w:r w:rsidRPr="004C2A3B">
        <w:t>Upwork's</w:t>
      </w:r>
      <w:proofErr w:type="spellEnd"/>
      <w:r w:rsidRPr="004C2A3B">
        <w:t xml:space="preserve"> position as a premier platform within the freelancing industry </w:t>
      </w:r>
      <w:sdt>
        <w:sdtPr>
          <w:id w:val="176934817"/>
          <w:citation/>
        </w:sdtPr>
        <w:sdtContent>
          <w:r w:rsidRPr="004C2A3B">
            <w:fldChar w:fldCharType="begin"/>
          </w:r>
          <w:r w:rsidRPr="004C2A3B">
            <w:rPr>
              <w:lang w:val="en-US"/>
            </w:rPr>
            <w:instrText xml:space="preserve">CITATION Ste24 \l 1033 </w:instrText>
          </w:r>
          <w:r w:rsidRPr="004C2A3B">
            <w:fldChar w:fldCharType="separate"/>
          </w:r>
          <w:r w:rsidRPr="004C2A3B">
            <w:rPr>
              <w:noProof/>
              <w:lang w:val="en-US"/>
            </w:rPr>
            <w:t>(Steven, 2024)</w:t>
          </w:r>
          <w:r w:rsidRPr="004C2A3B">
            <w:fldChar w:fldCharType="end"/>
          </w:r>
        </w:sdtContent>
      </w:sdt>
      <w:r w:rsidRPr="004C2A3B">
        <w:t>..</w:t>
      </w:r>
    </w:p>
    <w:p w14:paraId="2F98E724" w14:textId="77777777" w:rsidR="004C2A3B" w:rsidRPr="004C2A3B" w:rsidRDefault="004C2A3B" w:rsidP="004C2A3B">
      <w:r w:rsidRPr="004C2A3B">
        <w:t xml:space="preserve">Each social media channel serves a distinct purpose and targets a specific audience, enabling </w:t>
      </w:r>
      <w:proofErr w:type="spellStart"/>
      <w:r w:rsidRPr="004C2A3B">
        <w:t>Upwork</w:t>
      </w:r>
      <w:proofErr w:type="spellEnd"/>
      <w:r w:rsidRPr="004C2A3B">
        <w:t xml:space="preserve"> to customize its marketing strategies accordingly</w:t>
      </w:r>
      <w:r w:rsidRPr="004C2A3B">
        <w:rPr>
          <w:lang w:val="en-US"/>
        </w:rPr>
        <w:t xml:space="preserve"> </w:t>
      </w:r>
      <w:sdt>
        <w:sdtPr>
          <w:rPr>
            <w:lang w:val="en-US"/>
          </w:rPr>
          <w:id w:val="-1449467578"/>
          <w:citation/>
        </w:sdtPr>
        <w:sdtContent>
          <w:r w:rsidRPr="004C2A3B">
            <w:rPr>
              <w:lang w:val="en-US"/>
            </w:rPr>
            <w:fldChar w:fldCharType="begin"/>
          </w:r>
          <w:r w:rsidRPr="004C2A3B">
            <w:rPr>
              <w:lang w:val="en-US"/>
            </w:rPr>
            <w:instrText xml:space="preserve">CITATION Ste24 \l 1033 </w:instrText>
          </w:r>
          <w:r w:rsidRPr="004C2A3B">
            <w:rPr>
              <w:lang w:val="en-US"/>
            </w:rPr>
            <w:fldChar w:fldCharType="separate"/>
          </w:r>
          <w:r w:rsidRPr="004C2A3B">
            <w:rPr>
              <w:noProof/>
              <w:lang w:val="en-US"/>
            </w:rPr>
            <w:t>(Steven, 2024)</w:t>
          </w:r>
          <w:r w:rsidRPr="004C2A3B">
            <w:rPr>
              <w:lang w:val="en-US"/>
            </w:rPr>
            <w:fldChar w:fldCharType="end"/>
          </w:r>
        </w:sdtContent>
      </w:sdt>
      <w:r w:rsidRPr="004C2A3B">
        <w:t xml:space="preserve">. </w:t>
      </w:r>
    </w:p>
    <w:p w14:paraId="17E81F0E" w14:textId="77777777" w:rsidR="004C2A3B" w:rsidRPr="004C2A3B" w:rsidRDefault="004C2A3B" w:rsidP="004C2A3B">
      <w:r w:rsidRPr="004C2A3B">
        <w:t xml:space="preserve">To optimize its outreach, </w:t>
      </w:r>
      <w:proofErr w:type="spellStart"/>
      <w:r w:rsidRPr="004C2A3B">
        <w:t>Upwork</w:t>
      </w:r>
      <w:proofErr w:type="spellEnd"/>
      <w:r w:rsidRPr="004C2A3B">
        <w:t xml:space="preserve"> implements targeted advertising campaigns that focus on potential freelancers and clients. By employing demographic and interest-based targeting, the platform ensures that its ads are delivered to users most likely to benefit from its offerings, maximizing advertising effectiveness and fostering higher engagement rates </w:t>
      </w:r>
      <w:r w:rsidRPr="004C2A3B">
        <w:rPr>
          <w:lang w:val="en-US"/>
        </w:rPr>
        <w:t xml:space="preserve"> </w:t>
      </w:r>
      <w:sdt>
        <w:sdtPr>
          <w:rPr>
            <w:lang w:val="en-US"/>
          </w:rPr>
          <w:id w:val="-1805759901"/>
          <w:citation/>
        </w:sdtPr>
        <w:sdtContent>
          <w:r w:rsidRPr="004C2A3B">
            <w:rPr>
              <w:lang w:val="en-US"/>
            </w:rPr>
            <w:fldChar w:fldCharType="begin"/>
          </w:r>
          <w:r w:rsidRPr="004C2A3B">
            <w:rPr>
              <w:lang w:val="en-US"/>
            </w:rPr>
            <w:instrText xml:space="preserve"> CITATION Upw231 \l 1033 </w:instrText>
          </w:r>
          <w:r w:rsidRPr="004C2A3B">
            <w:rPr>
              <w:lang w:val="en-US"/>
            </w:rPr>
            <w:fldChar w:fldCharType="separate"/>
          </w:r>
          <w:r w:rsidRPr="004C2A3B">
            <w:rPr>
              <w:noProof/>
              <w:lang w:val="en-US"/>
            </w:rPr>
            <w:t>(Upwork Inc., Investor Relations, 2023)</w:t>
          </w:r>
          <w:r w:rsidRPr="004C2A3B">
            <w:rPr>
              <w:lang w:val="en-US"/>
            </w:rPr>
            <w:fldChar w:fldCharType="end"/>
          </w:r>
        </w:sdtContent>
      </w:sdt>
      <w:r w:rsidRPr="004C2A3B">
        <w:t>.</w:t>
      </w:r>
    </w:p>
    <w:p w14:paraId="3EFC20CC" w14:textId="77777777" w:rsidR="004C2A3B" w:rsidRPr="004C2A3B" w:rsidRDefault="004C2A3B" w:rsidP="004C2A3B">
      <w:pPr>
        <w:rPr>
          <w:b/>
          <w:bCs/>
          <w:smallCaps/>
          <w:color w:val="EE0000"/>
          <w:spacing w:val="5"/>
          <w:sz w:val="36"/>
          <w:lang w:val="en-US"/>
        </w:rPr>
      </w:pPr>
    </w:p>
    <w:p w14:paraId="6982FB3D" w14:textId="77777777" w:rsidR="004C2A3B" w:rsidRPr="004C2A3B" w:rsidRDefault="004C2A3B" w:rsidP="004C2A3B">
      <w:pPr>
        <w:rPr>
          <w:b/>
          <w:bCs/>
          <w:smallCaps/>
          <w:color w:val="EE0000"/>
          <w:spacing w:val="5"/>
          <w:sz w:val="36"/>
          <w:lang w:val="en-US"/>
        </w:rPr>
      </w:pPr>
      <w:r w:rsidRPr="004C2A3B">
        <w:rPr>
          <w:b/>
          <w:bCs/>
          <w:smallCaps/>
          <w:color w:val="EE0000"/>
          <w:spacing w:val="5"/>
          <w:sz w:val="36"/>
          <w:lang w:val="en-US"/>
        </w:rPr>
        <w:t>Move this paragraph to 8?</w:t>
      </w:r>
    </w:p>
    <w:p w14:paraId="60ED37CA" w14:textId="77777777" w:rsidR="004C2A3B" w:rsidRPr="004C2A3B" w:rsidRDefault="004C2A3B" w:rsidP="004C2A3B">
      <w:pPr>
        <w:rPr>
          <w:lang w:val="en-US"/>
        </w:rPr>
      </w:pPr>
      <w:r w:rsidRPr="004C2A3B">
        <w:rPr>
          <w:lang w:val="en-US"/>
        </w:rPr>
        <w:t xml:space="preserve">The impact of these technological investments and strategic acquisitions is evident in </w:t>
      </w:r>
      <w:proofErr w:type="spellStart"/>
      <w:r w:rsidRPr="004C2A3B">
        <w:rPr>
          <w:lang w:val="en-US"/>
        </w:rPr>
        <w:t>Upwork's</w:t>
      </w:r>
      <w:proofErr w:type="spellEnd"/>
      <w:r w:rsidRPr="004C2A3B">
        <w:rPr>
          <w:lang w:val="en-US"/>
        </w:rPr>
        <w:t xml:space="preserve"> continued growth and enhanced service offerings. By prioritizing innovation and strategic expansion, </w:t>
      </w:r>
      <w:proofErr w:type="spellStart"/>
      <w:r w:rsidRPr="004C2A3B">
        <w:rPr>
          <w:lang w:val="en-US"/>
        </w:rPr>
        <w:t>Upwork</w:t>
      </w:r>
      <w:proofErr w:type="spellEnd"/>
      <w:r w:rsidRPr="004C2A3B">
        <w:rPr>
          <w:lang w:val="en-US"/>
        </w:rPr>
        <w:t xml:space="preserve"> has solidified its position as a leading freelancing platform, capable of meeting the diverse needs of freelancers and clients in a rapidly evolving market.</w:t>
      </w:r>
    </w:p>
    <w:p w14:paraId="2CF8C982" w14:textId="77777777" w:rsidR="00361F55" w:rsidRPr="003C7C27" w:rsidRDefault="00361F55" w:rsidP="003C3B8B">
      <w:pPr>
        <w:spacing w:before="100" w:beforeAutospacing="1" w:after="100" w:afterAutospacing="1"/>
        <w:rPr>
          <w:sz w:val="24"/>
        </w:rPr>
      </w:pPr>
    </w:p>
    <w:p w14:paraId="4D6F736C" w14:textId="77777777" w:rsidR="001B181A" w:rsidRPr="001B181A" w:rsidRDefault="001B181A" w:rsidP="00262589">
      <w:pPr>
        <w:pStyle w:val="Heading-3"/>
        <w:rPr>
          <w:b w:val="0"/>
          <w:bCs/>
          <w:color w:val="BF4E14" w:themeColor="accent2" w:themeShade="BF"/>
          <w:sz w:val="28"/>
        </w:rPr>
      </w:pPr>
      <w:r w:rsidRPr="001B181A">
        <w:t>User satisfaction and feedback</w:t>
      </w:r>
    </w:p>
    <w:p w14:paraId="47ABDEE9" w14:textId="0D55A912" w:rsidR="001B181A" w:rsidRPr="001B181A" w:rsidRDefault="001B181A" w:rsidP="001B181A">
      <w:pPr>
        <w:rPr>
          <w:lang w:val="en-US"/>
        </w:rPr>
      </w:pPr>
      <w:r w:rsidRPr="001B181A">
        <w:rPr>
          <w:noProof/>
        </w:rPr>
        <mc:AlternateContent>
          <mc:Choice Requires="wps">
            <w:drawing>
              <wp:anchor distT="0" distB="0" distL="114300" distR="114300" simplePos="0" relativeHeight="251658250" behindDoc="0" locked="0" layoutInCell="1" allowOverlap="1" wp14:anchorId="783FAD7F" wp14:editId="3DEFD1E7">
                <wp:simplePos x="0" y="0"/>
                <wp:positionH relativeFrom="margin">
                  <wp:posOffset>913130</wp:posOffset>
                </wp:positionH>
                <wp:positionV relativeFrom="paragraph">
                  <wp:posOffset>2825142</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D338B2F" w14:textId="77777777" w:rsidR="001B181A" w:rsidRPr="002D327F" w:rsidRDefault="001B181A" w:rsidP="001B181A">
                            <w:pPr>
                              <w:pStyle w:val="Caption"/>
                              <w:rPr>
                                <w:noProof/>
                                <w:sz w:val="22"/>
                              </w:rPr>
                            </w:pPr>
                            <w:r>
                              <w:t xml:space="preserve">Figure </w:t>
                            </w:r>
                            <w:r>
                              <w:fldChar w:fldCharType="begin"/>
                            </w:r>
                            <w:r>
                              <w:instrText xml:space="preserve"> SEQ Figure \* ARABIC </w:instrText>
                            </w:r>
                            <w:r>
                              <w:fldChar w:fldCharType="separate"/>
                            </w:r>
                            <w:r>
                              <w:rPr>
                                <w:noProof/>
                              </w:rPr>
                              <w:t>10</w:t>
                            </w:r>
                            <w:r>
                              <w:fldChar w:fldCharType="end"/>
                            </w:r>
                            <w:r>
                              <w:t xml:space="preserve">  </w:t>
                            </w:r>
                            <w:proofErr w:type="spellStart"/>
                            <w:r>
                              <w:t>UpWork</w:t>
                            </w:r>
                            <w:proofErr w:type="spellEnd"/>
                            <w:r>
                              <w:t xml:space="preserve">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FAD7F" id="_x0000_s1037" type="#_x0000_t202" style="position:absolute;margin-left:71.9pt;margin-top:222.45pt;width:291.15pt;height:.05pt;z-index:25165825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" stroked="f">
                <v:textbox style="mso-fit-shape-to-text:t" inset="0,0,0,0">
                  <w:txbxContent>
                    <w:p w14:paraId="4D338B2F" w14:textId="77777777" w:rsidR="001B181A" w:rsidRPr="002D327F" w:rsidRDefault="001B181A" w:rsidP="001B181A">
                      <w:pPr>
                        <w:pStyle w:val="Caption"/>
                        <w:rPr>
                          <w:noProof/>
                          <w:sz w:val="22"/>
                        </w:rPr>
                      </w:pPr>
                      <w:r>
                        <w:t xml:space="preserve">Figure </w:t>
                      </w:r>
                      <w:r>
                        <w:fldChar w:fldCharType="begin"/>
                      </w:r>
                      <w:r>
                        <w:instrText xml:space="preserve"> SEQ Figure \* ARABIC </w:instrText>
                      </w:r>
                      <w:r>
                        <w:fldChar w:fldCharType="separate"/>
                      </w:r>
                      <w:r>
                        <w:rPr>
                          <w:noProof/>
                        </w:rPr>
                        <w:t>10</w:t>
                      </w:r>
                      <w:r>
                        <w:fldChar w:fldCharType="end"/>
                      </w:r>
                      <w:r>
                        <w:t xml:space="preserve">  </w:t>
                      </w:r>
                      <w:proofErr w:type="spellStart"/>
                      <w:r>
                        <w:t>UpWork</w:t>
                      </w:r>
                      <w:proofErr w:type="spellEnd"/>
                      <w:r>
                        <w:t xml:space="preserve">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v:textbox>
                <w10:wrap type="topAndBottom" anchorx="margin"/>
              </v:shape>
            </w:pict>
          </mc:Fallback>
        </mc:AlternateContent>
      </w:r>
      <w:r w:rsidRPr="001B181A">
        <w:rPr>
          <w:noProof/>
        </w:rPr>
        <w:drawing>
          <wp:anchor distT="0" distB="0" distL="114300" distR="114300" simplePos="0" relativeHeight="251658251" behindDoc="0" locked="0" layoutInCell="1" allowOverlap="1" wp14:anchorId="345472FF" wp14:editId="26CC5F94">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8"/>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Pr="001B181A">
        <w:rPr>
          <w:lang w:val="en-US"/>
        </w:rPr>
        <w:t xml:space="preserve">User satisfaction is a critical factor in the success of any online platform, and </w:t>
      </w:r>
      <w:proofErr w:type="spellStart"/>
      <w:r w:rsidRPr="001B181A">
        <w:rPr>
          <w:lang w:val="en-US"/>
        </w:rPr>
        <w:t>Upwork</w:t>
      </w:r>
      <w:proofErr w:type="spellEnd"/>
      <w:r w:rsidRPr="001B181A">
        <w:rPr>
          <w:lang w:val="en-US"/>
        </w:rPr>
        <w:t xml:space="preserve"> actively seeks to understand and improve </w:t>
      </w:r>
      <w:r w:rsidR="005A3CB4">
        <w:rPr>
          <w:lang w:val="en-US"/>
        </w:rPr>
        <w:t>the user experience</w:t>
      </w:r>
      <w:r w:rsidRPr="001B181A">
        <w:rPr>
          <w:lang w:val="en-US"/>
        </w:rPr>
        <w:t>. </w:t>
      </w:r>
      <w:r w:rsidRPr="001B181A">
        <w:rPr>
          <w:i/>
          <w:iCs/>
          <w:lang w:val="en-US"/>
        </w:rPr>
        <w:t>Figure 10</w:t>
      </w:r>
      <w:r w:rsidRPr="001B181A">
        <w:rPr>
          <w:lang w:val="en-US"/>
        </w:rPr>
        <w:t xml:space="preserve"> shows job satisfaction ratings at </w:t>
      </w:r>
      <w:proofErr w:type="spellStart"/>
      <w:r w:rsidRPr="001B181A">
        <w:rPr>
          <w:lang w:val="en-US"/>
        </w:rPr>
        <w:t>Upwork</w:t>
      </w:r>
      <w:proofErr w:type="spellEnd"/>
      <w:r w:rsidRPr="001B181A">
        <w:rPr>
          <w:lang w:val="en-US"/>
        </w:rPr>
        <w:t xml:space="preserve"> per job type:</w:t>
      </w:r>
    </w:p>
    <w:p w14:paraId="279360F8" w14:textId="77777777" w:rsidR="001B181A" w:rsidRPr="001B181A" w:rsidRDefault="001B181A" w:rsidP="00262589">
      <w:pPr>
        <w:pStyle w:val="Heading-4"/>
      </w:pPr>
      <w:r w:rsidRPr="001B181A">
        <w:t xml:space="preserve">Positive feedback: </w:t>
      </w:r>
    </w:p>
    <w:p w14:paraId="5BFBD924" w14:textId="77777777" w:rsidR="001B181A" w:rsidRPr="001B181A" w:rsidRDefault="001B181A" w:rsidP="001B181A">
      <w:pPr>
        <w:rPr>
          <w:lang w:val="en-US"/>
        </w:rPr>
      </w:pPr>
      <w:r w:rsidRPr="001B181A">
        <w:rPr>
          <w:lang w:val="en-US"/>
        </w:rPr>
        <w:t xml:space="preserve">Users appreciate </w:t>
      </w:r>
      <w:proofErr w:type="spellStart"/>
      <w:r w:rsidRPr="001B181A">
        <w:rPr>
          <w:lang w:val="en-US"/>
        </w:rPr>
        <w:t>Upwork</w:t>
      </w:r>
      <w:proofErr w:type="spellEnd"/>
      <w:r w:rsidRPr="001B181A">
        <w:rPr>
          <w:lang w:val="en-US"/>
        </w:rPr>
        <w:t xml:space="preserve">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Content>
          <w:r w:rsidRPr="001B181A">
            <w:rPr>
              <w:lang w:val="en-US"/>
            </w:rPr>
            <w:fldChar w:fldCharType="begin"/>
          </w:r>
          <w:r w:rsidRPr="001B181A">
            <w:rPr>
              <w:lang w:val="en-US"/>
            </w:rPr>
            <w:instrText xml:space="preserve"> CITATION Mel24 \l 1033 </w:instrText>
          </w:r>
          <w:r w:rsidRPr="001B181A">
            <w:rPr>
              <w:lang w:val="en-US"/>
            </w:rPr>
            <w:fldChar w:fldCharType="separate"/>
          </w:r>
          <w:r w:rsidRPr="001B181A">
            <w:rPr>
              <w:noProof/>
              <w:lang w:val="en-US"/>
            </w:rPr>
            <w:t>(Melidoniotis, 2024)</w:t>
          </w:r>
          <w:r w:rsidRPr="001B181A">
            <w:rPr>
              <w:lang w:val="en-US"/>
            </w:rPr>
            <w:fldChar w:fldCharType="end"/>
          </w:r>
        </w:sdtContent>
      </w:sdt>
      <w:r w:rsidRPr="001B181A">
        <w:rPr>
          <w:lang w:val="en-US"/>
        </w:rPr>
        <w:t>. </w:t>
      </w:r>
    </w:p>
    <w:p w14:paraId="67C62C1E" w14:textId="77777777" w:rsidR="001B181A" w:rsidRPr="001B181A" w:rsidRDefault="001B181A" w:rsidP="00262589">
      <w:pPr>
        <w:pStyle w:val="Heading-4"/>
      </w:pPr>
      <w:r w:rsidRPr="001B181A">
        <w:t xml:space="preserve">Positive testimonials: </w:t>
      </w:r>
    </w:p>
    <w:p w14:paraId="38976645" w14:textId="4ABB539B" w:rsidR="001B181A" w:rsidRPr="001B181A" w:rsidRDefault="001B181A" w:rsidP="001B181A">
      <w:pPr>
        <w:rPr>
          <w:lang w:val="en-US"/>
        </w:rPr>
      </w:pPr>
      <w:proofErr w:type="spellStart"/>
      <w:r w:rsidRPr="001B181A">
        <w:rPr>
          <w:lang w:val="en-US"/>
        </w:rPr>
        <w:t>Upwork</w:t>
      </w:r>
      <w:proofErr w:type="spellEnd"/>
      <w:r w:rsidRPr="001B181A">
        <w:rPr>
          <w:lang w:val="en-US"/>
        </w:rPr>
        <w:t xml:space="preserve"> amplifies positive testimonials and success stories shared by users on social media. Highlighting these stories helps build a positive image and </w:t>
      </w:r>
      <w:r w:rsidR="000D518E" w:rsidRPr="001B181A">
        <w:rPr>
          <w:lang w:val="en-US"/>
        </w:rPr>
        <w:t>reinforce</w:t>
      </w:r>
      <w:r w:rsidRPr="001B181A">
        <w:rPr>
          <w:lang w:val="en-US"/>
        </w:rPr>
        <w:t xml:space="preserve"> the platform's value proposition </w:t>
      </w:r>
      <w:sdt>
        <w:sdtPr>
          <w:rPr>
            <w:lang w:val="en-US"/>
          </w:rPr>
          <w:id w:val="-2085835246"/>
          <w:citation/>
        </w:sdtPr>
        <w:sdtContent>
          <w:r w:rsidRPr="001B181A">
            <w:rPr>
              <w:lang w:val="en-US"/>
            </w:rPr>
            <w:fldChar w:fldCharType="begin"/>
          </w:r>
          <w:r w:rsidRPr="001B181A">
            <w:rPr>
              <w:lang w:val="en-US"/>
            </w:rPr>
            <w:instrText xml:space="preserve">CITATION fre24 \l 1033 </w:instrText>
          </w:r>
          <w:r w:rsidRPr="001B181A">
            <w:rPr>
              <w:lang w:val="en-US"/>
            </w:rPr>
            <w:fldChar w:fldCharType="separate"/>
          </w:r>
          <w:r w:rsidRPr="001B181A">
            <w:rPr>
              <w:noProof/>
              <w:lang w:val="en-US"/>
            </w:rPr>
            <w:t>(Freelancermap GmbH, 2024)</w:t>
          </w:r>
          <w:r w:rsidRPr="001B181A">
            <w:rPr>
              <w:lang w:val="en-US"/>
            </w:rPr>
            <w:fldChar w:fldCharType="end"/>
          </w:r>
        </w:sdtContent>
      </w:sdt>
      <w:r w:rsidRPr="001B181A">
        <w:rPr>
          <w:lang w:val="en-US"/>
        </w:rPr>
        <w:t>.</w:t>
      </w:r>
    </w:p>
    <w:p w14:paraId="349568AF" w14:textId="77777777" w:rsidR="001B181A" w:rsidRPr="001B181A" w:rsidRDefault="001B181A" w:rsidP="00262589">
      <w:pPr>
        <w:pStyle w:val="Heading-4"/>
      </w:pPr>
      <w:r w:rsidRPr="001B181A">
        <w:lastRenderedPageBreak/>
        <w:t xml:space="preserve">Common complaints: </w:t>
      </w:r>
    </w:p>
    <w:p w14:paraId="62DDDABD" w14:textId="77777777" w:rsidR="001B181A" w:rsidRPr="001B181A" w:rsidRDefault="001B181A" w:rsidP="001B181A">
      <w:pPr>
        <w:rPr>
          <w:lang w:val="en-US"/>
        </w:rPr>
      </w:pPr>
      <w:r w:rsidRPr="001B181A">
        <w:rPr>
          <w:lang w:val="en-US"/>
        </w:rPr>
        <w:t xml:space="preserve">Despite the positive aspects, </w:t>
      </w:r>
      <w:proofErr w:type="spellStart"/>
      <w:r w:rsidRPr="001B181A">
        <w:rPr>
          <w:lang w:val="en-US"/>
        </w:rPr>
        <w:t>Upwork</w:t>
      </w:r>
      <w:proofErr w:type="spellEnd"/>
      <w:r w:rsidRPr="001B181A">
        <w:rPr>
          <w:lang w:val="en-US"/>
        </w:rPr>
        <w:t xml:space="preserve"> faces criticism from users. Common complaints include:</w:t>
      </w:r>
    </w:p>
    <w:p w14:paraId="741D6457" w14:textId="56D16202" w:rsidR="001B181A" w:rsidRPr="001B181A" w:rsidRDefault="001B181A" w:rsidP="001B181A">
      <w:pPr>
        <w:numPr>
          <w:ilvl w:val="0"/>
          <w:numId w:val="6"/>
        </w:numPr>
        <w:rPr>
          <w:lang w:val="en-US"/>
        </w:rPr>
      </w:pPr>
      <w:r w:rsidRPr="001B181A">
        <w:rPr>
          <w:b/>
          <w:bCs/>
          <w:lang w:val="en-US"/>
        </w:rPr>
        <w:t>High fees</w:t>
      </w:r>
      <w:r w:rsidRPr="001B181A">
        <w:rPr>
          <w:lang w:val="en-US"/>
        </w:rPr>
        <w:t xml:space="preserve">: Freelancers often criticize the service fees, perceived as high, especially for smaller projects. </w:t>
      </w:r>
    </w:p>
    <w:p w14:paraId="269F5C16" w14:textId="77777777" w:rsidR="001B181A" w:rsidRPr="001B181A" w:rsidRDefault="001B181A" w:rsidP="001B181A">
      <w:pPr>
        <w:numPr>
          <w:ilvl w:val="0"/>
          <w:numId w:val="6"/>
        </w:numPr>
        <w:rPr>
          <w:lang w:val="en-US"/>
        </w:rPr>
      </w:pPr>
      <w:r w:rsidRPr="001B181A">
        <w:rPr>
          <w:b/>
          <w:bCs/>
          <w:lang w:val="en-US"/>
        </w:rPr>
        <w:t>Policy enforcement</w:t>
      </w:r>
      <w:r w:rsidRPr="001B181A">
        <w:rPr>
          <w:lang w:val="en-US"/>
        </w:rPr>
        <w:t xml:space="preserve">: Both freelancers and clients sometimes find </w:t>
      </w:r>
      <w:proofErr w:type="spellStart"/>
      <w:r w:rsidRPr="001B181A">
        <w:rPr>
          <w:lang w:val="en-US"/>
        </w:rPr>
        <w:t>Upwork's</w:t>
      </w:r>
      <w:proofErr w:type="spellEnd"/>
      <w:r w:rsidRPr="001B181A">
        <w:rPr>
          <w:lang w:val="en-US"/>
        </w:rPr>
        <w:t xml:space="preserve"> policy enforcement to be stringent. Account suspensions and bans for policy violations can be frustrating, particularly if users feel the actions are unjustified (Hacker Noon, 2023).</w:t>
      </w:r>
    </w:p>
    <w:p w14:paraId="4A9C82D8" w14:textId="77777777" w:rsidR="001B181A" w:rsidRPr="001B181A" w:rsidRDefault="001B181A" w:rsidP="001B181A">
      <w:pPr>
        <w:numPr>
          <w:ilvl w:val="0"/>
          <w:numId w:val="6"/>
        </w:numPr>
        <w:rPr>
          <w:lang w:val="en-US"/>
        </w:rPr>
      </w:pPr>
      <w:r w:rsidRPr="001B181A">
        <w:rPr>
          <w:b/>
          <w:bCs/>
          <w:lang w:val="en-US"/>
        </w:rPr>
        <w:t>Customer support</w:t>
      </w:r>
      <w:r w:rsidRPr="001B181A">
        <w:rPr>
          <w:lang w:val="en-US"/>
        </w:rPr>
        <w:t xml:space="preserve">: Users have reported mixed experiences with </w:t>
      </w:r>
      <w:proofErr w:type="spellStart"/>
      <w:r w:rsidRPr="001B181A">
        <w:rPr>
          <w:lang w:val="en-US"/>
        </w:rPr>
        <w:t>Upwork's</w:t>
      </w:r>
      <w:proofErr w:type="spellEnd"/>
      <w:r w:rsidRPr="001B181A">
        <w:rPr>
          <w:lang w:val="en-US"/>
        </w:rPr>
        <w:t xml:space="preserve"> customer support. While there are users who praise the support team for being helpful and responsive, others feel that resolution times can be slow and that the support provided is sometimes inadequate </w:t>
      </w:r>
      <w:sdt>
        <w:sdtPr>
          <w:rPr>
            <w:lang w:val="en-US"/>
          </w:rPr>
          <w:id w:val="-1802145205"/>
          <w:citation/>
        </w:sdtPr>
        <w:sdtContent>
          <w:r w:rsidRPr="001B181A">
            <w:rPr>
              <w:lang w:val="en-US"/>
            </w:rPr>
            <w:fldChar w:fldCharType="begin"/>
          </w:r>
          <w:r w:rsidRPr="001B181A">
            <w:rPr>
              <w:lang w:val="en-US"/>
            </w:rPr>
            <w:instrText xml:space="preserve">CITATION Cle201 \l 1033 </w:instrText>
          </w:r>
          <w:r w:rsidRPr="001B181A">
            <w:rPr>
              <w:lang w:val="en-US"/>
            </w:rPr>
            <w:fldChar w:fldCharType="separate"/>
          </w:r>
          <w:r w:rsidRPr="001B181A">
            <w:rPr>
              <w:noProof/>
              <w:lang w:val="en-US"/>
            </w:rPr>
            <w:t>(Clennett, 2020)</w:t>
          </w:r>
          <w:r w:rsidRPr="001B181A">
            <w:rPr>
              <w:lang w:val="en-US"/>
            </w:rPr>
            <w:fldChar w:fldCharType="end"/>
          </w:r>
        </w:sdtContent>
      </w:sdt>
      <w:r w:rsidRPr="001B181A">
        <w:rPr>
          <w:lang w:val="en-US"/>
        </w:rPr>
        <w:t>. </w:t>
      </w:r>
    </w:p>
    <w:p w14:paraId="715483EA" w14:textId="77777777" w:rsidR="001B181A" w:rsidRPr="001B181A" w:rsidRDefault="001B181A" w:rsidP="001B181A">
      <w:pPr>
        <w:numPr>
          <w:ilvl w:val="0"/>
          <w:numId w:val="6"/>
        </w:numPr>
        <w:spacing w:before="60"/>
        <w:rPr>
          <w:b/>
          <w:bCs/>
          <w:lang w:val="en-US"/>
        </w:rPr>
      </w:pPr>
      <w:r w:rsidRPr="001B181A">
        <w:rPr>
          <w:b/>
          <w:bCs/>
          <w:lang w:val="en-US"/>
        </w:rPr>
        <w:t>User experiences and policy enforcement:</w:t>
      </w:r>
    </w:p>
    <w:p w14:paraId="381AD448" w14:textId="02F0EB9B" w:rsidR="001B181A" w:rsidRPr="000D518E" w:rsidRDefault="001B181A" w:rsidP="005262E9">
      <w:pPr>
        <w:numPr>
          <w:ilvl w:val="1"/>
          <w:numId w:val="6"/>
        </w:numPr>
        <w:spacing w:before="100" w:beforeAutospacing="1" w:after="100" w:afterAutospacing="1"/>
        <w:rPr>
          <w:sz w:val="24"/>
          <w:lang w:val="en-US"/>
        </w:rPr>
      </w:pPr>
      <w:r w:rsidRPr="000D518E">
        <w:rPr>
          <w:lang w:val="en-US"/>
        </w:rPr>
        <w:t>Trust and fairness: Many users express concerns about high service fees and stringent policy enforcement. While some find the platform fair and trustworthy, others report arbitrary suspensions and biased dispute resolutions.</w:t>
      </w:r>
    </w:p>
    <w:p w14:paraId="784EAEA9" w14:textId="77777777" w:rsidR="001B181A" w:rsidRPr="001B181A" w:rsidRDefault="001B181A" w:rsidP="001B181A">
      <w:pPr>
        <w:numPr>
          <w:ilvl w:val="0"/>
          <w:numId w:val="6"/>
        </w:numPr>
        <w:spacing w:before="60"/>
        <w:rPr>
          <w:b/>
          <w:bCs/>
          <w:lang w:val="en-US"/>
        </w:rPr>
      </w:pPr>
      <w:r w:rsidRPr="001B181A">
        <w:rPr>
          <w:b/>
          <w:bCs/>
          <w:lang w:val="en-US"/>
        </w:rPr>
        <w:t>Fair treatment:</w:t>
      </w:r>
    </w:p>
    <w:p w14:paraId="7D8F87CC" w14:textId="77777777" w:rsidR="001B181A" w:rsidRPr="001B181A" w:rsidRDefault="001B181A" w:rsidP="001B181A">
      <w:pPr>
        <w:numPr>
          <w:ilvl w:val="1"/>
          <w:numId w:val="6"/>
        </w:numPr>
        <w:rPr>
          <w:lang w:val="en-US"/>
        </w:rPr>
      </w:pPr>
      <w:r w:rsidRPr="001B181A">
        <w:rPr>
          <w:lang w:val="en-US"/>
        </w:rPr>
        <w:t>Freelancers: The fee structure, while providing secure payments, was often criticized for being high. Successful freelancers were those who could navigate the high volume of proposals and constant job applications.</w:t>
      </w:r>
    </w:p>
    <w:p w14:paraId="06598770" w14:textId="77777777" w:rsidR="001B181A" w:rsidRPr="001B181A" w:rsidRDefault="001B181A" w:rsidP="001B181A">
      <w:pPr>
        <w:numPr>
          <w:ilvl w:val="1"/>
          <w:numId w:val="6"/>
        </w:numPr>
        <w:spacing w:after="0"/>
        <w:rPr>
          <w:lang w:val="en-US"/>
        </w:rPr>
      </w:pPr>
      <w:r w:rsidRPr="001B181A">
        <w:rPr>
          <w:lang w:val="en-US"/>
        </w:rPr>
        <w:t>Clients: Clients appreciated the ease of finding talent but were sometimes concerned about the quality of work and the competitiveness of bids.</w:t>
      </w:r>
    </w:p>
    <w:p w14:paraId="33AD7D93" w14:textId="77777777" w:rsidR="001B181A" w:rsidRPr="001B181A" w:rsidRDefault="001B181A" w:rsidP="001B181A">
      <w:pPr>
        <w:numPr>
          <w:ilvl w:val="0"/>
          <w:numId w:val="6"/>
        </w:numPr>
        <w:spacing w:before="60"/>
        <w:rPr>
          <w:b/>
          <w:bCs/>
          <w:lang w:val="en-US"/>
        </w:rPr>
      </w:pPr>
      <w:r w:rsidRPr="001B181A">
        <w:rPr>
          <w:b/>
          <w:bCs/>
          <w:lang w:val="en-US"/>
        </w:rPr>
        <w:t>Perception and trustworthiness:</w:t>
      </w:r>
    </w:p>
    <w:p w14:paraId="21B7387C" w14:textId="77777777" w:rsidR="001B181A" w:rsidRPr="001B181A" w:rsidRDefault="001B181A" w:rsidP="001B181A">
      <w:pPr>
        <w:numPr>
          <w:ilvl w:val="1"/>
          <w:numId w:val="6"/>
        </w:numPr>
        <w:rPr>
          <w:lang w:val="en-US"/>
        </w:rPr>
      </w:pPr>
      <w:r w:rsidRPr="001B181A">
        <w:rPr>
          <w:lang w:val="en-US"/>
        </w:rPr>
        <w:t xml:space="preserve">Freelancers: Viewed </w:t>
      </w:r>
      <w:proofErr w:type="spellStart"/>
      <w:r w:rsidRPr="001B181A">
        <w:rPr>
          <w:lang w:val="en-US"/>
        </w:rPr>
        <w:t>Upwork</w:t>
      </w:r>
      <w:proofErr w:type="spellEnd"/>
      <w:r w:rsidRPr="001B181A">
        <w:rPr>
          <w:lang w:val="en-US"/>
        </w:rPr>
        <w:t xml:space="preserve"> as a reputable platform but had concerns about the transparency of policy enforcement.</w:t>
      </w:r>
    </w:p>
    <w:p w14:paraId="0CFEBCD9" w14:textId="77777777" w:rsidR="001B181A" w:rsidRPr="001B181A" w:rsidRDefault="001B181A" w:rsidP="001B181A">
      <w:pPr>
        <w:numPr>
          <w:ilvl w:val="1"/>
          <w:numId w:val="6"/>
        </w:numPr>
        <w:spacing w:after="0"/>
        <w:rPr>
          <w:lang w:val="en-US"/>
        </w:rPr>
      </w:pPr>
      <w:r w:rsidRPr="001B181A">
        <w:rPr>
          <w:lang w:val="en-US"/>
        </w:rPr>
        <w:t>Clients: Valued the vast pool of freelancers but found it challenging to verify qualifications and ensure consistent project quality.</w:t>
      </w:r>
    </w:p>
    <w:p w14:paraId="239F9578" w14:textId="77777777" w:rsidR="001B181A" w:rsidRPr="001B181A" w:rsidRDefault="001B181A" w:rsidP="001B181A">
      <w:pPr>
        <w:numPr>
          <w:ilvl w:val="0"/>
          <w:numId w:val="6"/>
        </w:numPr>
        <w:spacing w:before="60"/>
        <w:rPr>
          <w:b/>
          <w:bCs/>
          <w:lang w:val="en-US"/>
        </w:rPr>
      </w:pPr>
      <w:r w:rsidRPr="001B181A">
        <w:rPr>
          <w:b/>
          <w:bCs/>
          <w:lang w:val="en-US"/>
        </w:rPr>
        <w:t>Policy enforcement:</w:t>
      </w:r>
    </w:p>
    <w:p w14:paraId="3C35DEC2" w14:textId="77777777" w:rsidR="001B181A" w:rsidRPr="001B181A" w:rsidRDefault="001B181A" w:rsidP="001B181A">
      <w:pPr>
        <w:numPr>
          <w:ilvl w:val="1"/>
          <w:numId w:val="6"/>
        </w:numPr>
        <w:rPr>
          <w:lang w:val="en-US"/>
        </w:rPr>
      </w:pPr>
      <w:r w:rsidRPr="001B181A">
        <w:rPr>
          <w:lang w:val="en-US"/>
        </w:rPr>
        <w:t>Freelancers: Desired more transparent and fair enforcement of policies, including the handling of disputes and account suspensions.</w:t>
      </w:r>
    </w:p>
    <w:p w14:paraId="79AF7ADC" w14:textId="77777777" w:rsidR="001B181A" w:rsidRPr="001B181A" w:rsidRDefault="001B181A" w:rsidP="001B181A">
      <w:pPr>
        <w:numPr>
          <w:ilvl w:val="1"/>
          <w:numId w:val="6"/>
        </w:numPr>
        <w:rPr>
          <w:lang w:val="en-US"/>
        </w:rPr>
      </w:pPr>
      <w:r w:rsidRPr="001B181A">
        <w:rPr>
          <w:lang w:val="en-US"/>
        </w:rPr>
        <w:t>Clients: Supported strict enforcement but wanted better mechanisms to ensure freelancers meet project expectations.</w:t>
      </w:r>
    </w:p>
    <w:p w14:paraId="4F310954" w14:textId="77777777" w:rsidR="001B181A" w:rsidRPr="001B181A" w:rsidRDefault="001B181A" w:rsidP="00262589">
      <w:pPr>
        <w:pStyle w:val="Heading-3"/>
      </w:pPr>
      <w:r w:rsidRPr="001B181A">
        <w:t>User relationships and market perception</w:t>
      </w:r>
    </w:p>
    <w:p w14:paraId="273FC2D8" w14:textId="7025BD08" w:rsidR="001B181A" w:rsidRPr="001B181A" w:rsidRDefault="001B181A" w:rsidP="001B181A">
      <w:pPr>
        <w:rPr>
          <w:lang w:val="en-US"/>
        </w:rPr>
      </w:pPr>
      <w:r w:rsidRPr="001B181A">
        <w:rPr>
          <w:lang w:val="en-US"/>
        </w:rPr>
        <w:t xml:space="preserve">Understanding user relationships and market perception is crucial for </w:t>
      </w:r>
      <w:proofErr w:type="spellStart"/>
      <w:r w:rsidRPr="001B181A">
        <w:rPr>
          <w:lang w:val="en-US"/>
        </w:rPr>
        <w:t>Upwork's</w:t>
      </w:r>
      <w:proofErr w:type="spellEnd"/>
      <w:r w:rsidRPr="001B181A">
        <w:rPr>
          <w:lang w:val="en-US"/>
        </w:rPr>
        <w:t xml:space="preserve"> strategic growth and long-term success. This section analyzes user retention and attrition trends, explores </w:t>
      </w:r>
      <w:r w:rsidR="00FE12D2">
        <w:rPr>
          <w:lang w:val="en-US"/>
        </w:rPr>
        <w:t>stakeholder and industry expert perceptions of the external market</w:t>
      </w:r>
      <w:r w:rsidRPr="001B181A">
        <w:rPr>
          <w:lang w:val="en-US"/>
        </w:rPr>
        <w:t xml:space="preserve">, and compares </w:t>
      </w:r>
      <w:proofErr w:type="spellStart"/>
      <w:r w:rsidRPr="001B181A">
        <w:rPr>
          <w:lang w:val="en-US"/>
        </w:rPr>
        <w:t>Upwork's</w:t>
      </w:r>
      <w:proofErr w:type="spellEnd"/>
      <w:r w:rsidRPr="001B181A">
        <w:rPr>
          <w:lang w:val="en-US"/>
        </w:rPr>
        <w:t xml:space="preserve"> relationships and perceptions with those of its competitors. </w:t>
      </w:r>
    </w:p>
    <w:p w14:paraId="4F2594A4" w14:textId="77777777" w:rsidR="001B181A" w:rsidRPr="001B181A" w:rsidRDefault="001B181A" w:rsidP="001B181A">
      <w:pPr>
        <w:rPr>
          <w:lang w:val="en-US"/>
        </w:rPr>
      </w:pPr>
      <w:r w:rsidRPr="001B181A">
        <w:rPr>
          <w:lang w:val="en-US"/>
        </w:rPr>
        <w:t xml:space="preserve">The relationship between </w:t>
      </w:r>
      <w:proofErr w:type="spellStart"/>
      <w:r w:rsidRPr="001B181A">
        <w:rPr>
          <w:lang w:val="en-US"/>
        </w:rPr>
        <w:t>Upwork</w:t>
      </w:r>
      <w:proofErr w:type="spellEnd"/>
      <w:r w:rsidRPr="001B181A">
        <w:rPr>
          <w:lang w:val="en-US"/>
        </w:rPr>
        <w:t xml:space="preserve"> and its users is complex, marked by both positive and negative sentiments. Positive aspects include the platform's global reach and secure payment system, while criticisms often focus on policy enforcement and fee structures </w:t>
      </w:r>
      <w:sdt>
        <w:sdtPr>
          <w:rPr>
            <w:lang w:val="en-US"/>
          </w:rPr>
          <w:id w:val="-1086222965"/>
          <w:citation/>
        </w:sdtPr>
        <w:sdtContent>
          <w:r w:rsidRPr="001B181A">
            <w:rPr>
              <w:lang w:val="en-US"/>
            </w:rPr>
            <w:fldChar w:fldCharType="begin"/>
          </w:r>
          <w:r w:rsidRPr="001B181A">
            <w:rPr>
              <w:lang w:val="en-US"/>
            </w:rPr>
            <w:instrText xml:space="preserve"> CITATION Pat16 \l 1033 </w:instrText>
          </w:r>
          <w:r w:rsidRPr="001B181A">
            <w:rPr>
              <w:lang w:val="en-US"/>
            </w:rPr>
            <w:fldChar w:fldCharType="separate"/>
          </w:r>
          <w:r w:rsidRPr="001B181A">
            <w:rPr>
              <w:noProof/>
              <w:lang w:val="en-US"/>
            </w:rPr>
            <w:t>(Paterson, 2016)</w:t>
          </w:r>
          <w:r w:rsidRPr="001B181A">
            <w:rPr>
              <w:lang w:val="en-US"/>
            </w:rPr>
            <w:fldChar w:fldCharType="end"/>
          </w:r>
        </w:sdtContent>
      </w:sdt>
      <w:r w:rsidRPr="001B181A">
        <w:rPr>
          <w:lang w:val="en-US"/>
        </w:rPr>
        <w:t xml:space="preserve">. External market perception highlights </w:t>
      </w:r>
      <w:proofErr w:type="spellStart"/>
      <w:r w:rsidRPr="001B181A">
        <w:rPr>
          <w:lang w:val="en-US"/>
        </w:rPr>
        <w:t>Upwork's</w:t>
      </w:r>
      <w:proofErr w:type="spellEnd"/>
      <w:r w:rsidRPr="001B181A">
        <w:rPr>
          <w:lang w:val="en-US"/>
        </w:rPr>
        <w:t xml:space="preserve"> pivotal role in the gig economy, but also points to areas needing improvement, such as user support and policy transparency </w:t>
      </w:r>
      <w:sdt>
        <w:sdtPr>
          <w:rPr>
            <w:lang w:val="en-US"/>
          </w:rPr>
          <w:id w:val="1906186782"/>
          <w:citation/>
        </w:sdtPr>
        <w:sdtContent>
          <w:r w:rsidRPr="001B181A">
            <w:rPr>
              <w:lang w:val="en-US"/>
            </w:rPr>
            <w:fldChar w:fldCharType="begin"/>
          </w:r>
          <w:r w:rsidRPr="001B181A">
            <w:rPr>
              <w:lang w:val="en-US"/>
            </w:rPr>
            <w:instrText xml:space="preserve"> CITATION How23 \l 1033 </w:instrText>
          </w:r>
          <w:r w:rsidRPr="001B181A">
            <w:rPr>
              <w:lang w:val="en-US"/>
            </w:rPr>
            <w:fldChar w:fldCharType="separate"/>
          </w:r>
          <w:r w:rsidRPr="001B181A">
            <w:rPr>
              <w:noProof/>
              <w:lang w:val="en-US"/>
            </w:rPr>
            <w:t>(Wise, 2023)</w:t>
          </w:r>
          <w:r w:rsidRPr="001B181A">
            <w:rPr>
              <w:lang w:val="en-US"/>
            </w:rPr>
            <w:fldChar w:fldCharType="end"/>
          </w:r>
        </w:sdtContent>
      </w:sdt>
      <w:r w:rsidRPr="001B181A">
        <w:rPr>
          <w:lang w:val="en-US"/>
        </w:rPr>
        <w:t xml:space="preserve">. Retention and attrition rates indicate a trend where seasoned freelancers often seek alternative platforms or direct client relationships, while inexperienced users continue to join due to </w:t>
      </w:r>
      <w:proofErr w:type="spellStart"/>
      <w:r w:rsidRPr="001B181A">
        <w:rPr>
          <w:lang w:val="en-US"/>
        </w:rPr>
        <w:t>Upwork's</w:t>
      </w:r>
      <w:proofErr w:type="spellEnd"/>
      <w:r w:rsidRPr="001B181A">
        <w:rPr>
          <w:lang w:val="en-US"/>
        </w:rPr>
        <w:t xml:space="preserve"> reputation and reach.</w:t>
      </w:r>
    </w:p>
    <w:p w14:paraId="65B59F50" w14:textId="2BA916E3" w:rsidR="007821B1" w:rsidRDefault="00262589" w:rsidP="001619C6">
      <w:pPr>
        <w:pStyle w:val="Heading-3"/>
      </w:pPr>
      <w:r>
        <w:t>Collaborations and influencer partnerships</w:t>
      </w:r>
    </w:p>
    <w:p w14:paraId="243411B0" w14:textId="77777777" w:rsidR="00262589" w:rsidRPr="00262589" w:rsidRDefault="00262589" w:rsidP="00262589">
      <w:pPr>
        <w:pStyle w:val="Heading-4"/>
      </w:pPr>
      <w:r w:rsidRPr="00262589">
        <w:t xml:space="preserve">Collaborate and compose: </w:t>
      </w:r>
    </w:p>
    <w:p w14:paraId="7C9764FA" w14:textId="77777777" w:rsidR="00262589" w:rsidRPr="001037FA" w:rsidRDefault="00262589" w:rsidP="00262589">
      <w:pPr>
        <w:rPr>
          <w:lang w:val="en-US"/>
        </w:rPr>
      </w:pPr>
      <w:proofErr w:type="spellStart"/>
      <w:r w:rsidRPr="001037FA">
        <w:rPr>
          <w:lang w:val="en-US"/>
        </w:rPr>
        <w:t>Upwork's</w:t>
      </w:r>
      <w:proofErr w:type="spellEnd"/>
      <w:r w:rsidRPr="001037FA">
        <w:rPr>
          <w:lang w:val="en-US"/>
        </w:rPr>
        <w:t xml:space="preserve"> acquisition of smaller, niche platforms such as Collaborate and Compose has enabled it to expand its service offerings in specific areas, including collaborative workspaces and creative project management. These acquisitions have enriched </w:t>
      </w:r>
      <w:proofErr w:type="spellStart"/>
      <w:r w:rsidRPr="001037FA">
        <w:rPr>
          <w:lang w:val="en-US"/>
        </w:rPr>
        <w:t>Upwork's</w:t>
      </w:r>
      <w:proofErr w:type="spellEnd"/>
      <w:r w:rsidRPr="001037FA">
        <w:rPr>
          <w:lang w:val="en-US"/>
        </w:rPr>
        <w:t xml:space="preserve"> platform with </w:t>
      </w:r>
      <w:r w:rsidRPr="001037FA">
        <w:rPr>
          <w:lang w:val="en-US"/>
        </w:rPr>
        <w:lastRenderedPageBreak/>
        <w:t xml:space="preserve">specialized tools and features, catering to the unique needs of different user segments </w:t>
      </w:r>
      <w:sdt>
        <w:sdtPr>
          <w:rPr>
            <w:lang w:val="en-US"/>
          </w:rPr>
          <w:id w:val="51041807"/>
          <w:citation/>
        </w:sdtPr>
        <w:sdtContent>
          <w:r w:rsidRPr="001037FA">
            <w:rPr>
              <w:lang w:val="en-US"/>
            </w:rPr>
            <w:fldChar w:fldCharType="begin"/>
          </w:r>
          <w:r w:rsidRPr="001037FA">
            <w:rPr>
              <w:lang w:val="en-US"/>
            </w:rPr>
            <w:instrText xml:space="preserve">CITATION Ste24 \l 1033 </w:instrText>
          </w:r>
          <w:r w:rsidRPr="001037FA">
            <w:rPr>
              <w:lang w:val="en-US"/>
            </w:rPr>
            <w:fldChar w:fldCharType="separate"/>
          </w:r>
          <w:r w:rsidRPr="001037FA">
            <w:rPr>
              <w:noProof/>
              <w:lang w:val="en-US"/>
            </w:rPr>
            <w:t>(Steven, 2024)</w:t>
          </w:r>
          <w:r w:rsidRPr="001037FA">
            <w:rPr>
              <w:lang w:val="en-US"/>
            </w:rPr>
            <w:fldChar w:fldCharType="end"/>
          </w:r>
        </w:sdtContent>
      </w:sdt>
    </w:p>
    <w:p w14:paraId="5709B511" w14:textId="77777777" w:rsidR="00262589" w:rsidRPr="001037FA" w:rsidRDefault="00262589" w:rsidP="00262589">
      <w:pPr>
        <w:pStyle w:val="Heading-4"/>
      </w:pPr>
      <w:r w:rsidRPr="001037FA">
        <w:t xml:space="preserve">Influencer partnerships: </w:t>
      </w:r>
    </w:p>
    <w:p w14:paraId="2A743CE5" w14:textId="77777777" w:rsidR="00262589" w:rsidRPr="001037FA" w:rsidRDefault="00262589" w:rsidP="00262589">
      <w:r w:rsidRPr="001037FA">
        <w:t xml:space="preserve">Collaborating with influencers in the freelancing and entrepreneurial space allows </w:t>
      </w:r>
      <w:proofErr w:type="spellStart"/>
      <w:r w:rsidRPr="001037FA">
        <w:t>Upwork</w:t>
      </w:r>
      <w:proofErr w:type="spellEnd"/>
      <w:r w:rsidRPr="001037FA">
        <w:t xml:space="preserve"> to tap into established networks of potential users. Influencers can provide authentic endorsements and share their experiences using </w:t>
      </w:r>
      <w:proofErr w:type="spellStart"/>
      <w:r w:rsidRPr="001037FA">
        <w:t>Upwork</w:t>
      </w:r>
      <w:proofErr w:type="spellEnd"/>
      <w:r w:rsidRPr="001037FA">
        <w:t xml:space="preserve">, which can drive traffic to the platform and increase registrations. These partnerships help </w:t>
      </w:r>
      <w:proofErr w:type="spellStart"/>
      <w:r w:rsidRPr="001037FA">
        <w:t>Upwork</w:t>
      </w:r>
      <w:proofErr w:type="spellEnd"/>
      <w:r w:rsidRPr="001037FA">
        <w:t xml:space="preserve"> reach niche markets and build credibility within specific communities </w:t>
      </w:r>
      <w:sdt>
        <w:sdtPr>
          <w:id w:val="-6837353"/>
          <w:citation/>
        </w:sdtPr>
        <w:sdtContent>
          <w:r w:rsidRPr="001037FA">
            <w:fldChar w:fldCharType="begin"/>
          </w:r>
          <w:r w:rsidRPr="001037FA">
            <w:rPr>
              <w:lang w:val="en-US"/>
            </w:rPr>
            <w:instrText xml:space="preserve">CITATION Cle201 \l 1033 </w:instrText>
          </w:r>
          <w:r w:rsidRPr="001037FA">
            <w:fldChar w:fldCharType="separate"/>
          </w:r>
          <w:r w:rsidRPr="001037FA">
            <w:rPr>
              <w:noProof/>
              <w:lang w:val="en-US"/>
            </w:rPr>
            <w:t>(Clennett, 2020)</w:t>
          </w:r>
          <w:r w:rsidRPr="001037FA">
            <w:fldChar w:fldCharType="end"/>
          </w:r>
        </w:sdtContent>
      </w:sdt>
      <w:r w:rsidRPr="001037FA">
        <w:t>.</w:t>
      </w:r>
    </w:p>
    <w:p w14:paraId="4850F05D" w14:textId="77777777" w:rsidR="00262589" w:rsidRPr="001037FA" w:rsidRDefault="00262589" w:rsidP="00262589">
      <w:pPr>
        <w:pStyle w:val="Heading-4"/>
      </w:pPr>
      <w:r w:rsidRPr="001037FA">
        <w:t xml:space="preserve">Collaboration with influencers: </w:t>
      </w:r>
    </w:p>
    <w:p w14:paraId="6421EB16" w14:textId="77777777" w:rsidR="00262589" w:rsidRPr="001037FA" w:rsidRDefault="00262589" w:rsidP="00262589">
      <w:pPr>
        <w:rPr>
          <w:lang w:val="en-US"/>
        </w:rPr>
      </w:pPr>
      <w:proofErr w:type="spellStart"/>
      <w:r w:rsidRPr="001037FA">
        <w:rPr>
          <w:lang w:val="en-US"/>
        </w:rPr>
        <w:t>Upwork</w:t>
      </w:r>
      <w:proofErr w:type="spellEnd"/>
      <w:r w:rsidRPr="001037FA">
        <w:rPr>
          <w:lang w:val="en-US"/>
        </w:rPr>
        <w:t xml:space="preserve"> collaborates with influencers in the freelancing, entrepreneurial, and business communities to enhance its visibility and credibility. Influencers share their experiences with </w:t>
      </w:r>
      <w:proofErr w:type="spellStart"/>
      <w:r w:rsidRPr="001037FA">
        <w:rPr>
          <w:lang w:val="en-US"/>
        </w:rPr>
        <w:t>Upwork</w:t>
      </w:r>
      <w:proofErr w:type="spellEnd"/>
      <w:r w:rsidRPr="001037FA">
        <w:rPr>
          <w:lang w:val="en-US"/>
        </w:rPr>
        <w:t xml:space="preserve">, provide endorsements, and create content that resonates with their followers </w:t>
      </w:r>
      <w:sdt>
        <w:sdtPr>
          <w:rPr>
            <w:lang w:val="en-US"/>
          </w:rPr>
          <w:id w:val="-890343475"/>
          <w:citation/>
        </w:sdtPr>
        <w:sdtContent>
          <w:r w:rsidRPr="001037FA">
            <w:rPr>
              <w:lang w:val="en-US"/>
            </w:rPr>
            <w:fldChar w:fldCharType="begin"/>
          </w:r>
          <w:r w:rsidRPr="001037FA">
            <w:rPr>
              <w:lang w:val="en-US"/>
            </w:rPr>
            <w:instrText xml:space="preserve">CITATION Ste24 \l 1033 </w:instrText>
          </w:r>
          <w:r w:rsidRPr="001037FA">
            <w:rPr>
              <w:lang w:val="en-US"/>
            </w:rPr>
            <w:fldChar w:fldCharType="separate"/>
          </w:r>
          <w:r w:rsidRPr="001037FA">
            <w:rPr>
              <w:noProof/>
              <w:lang w:val="en-US"/>
            </w:rPr>
            <w:t>(Steven, 2024)</w:t>
          </w:r>
          <w:r w:rsidRPr="001037FA">
            <w:rPr>
              <w:lang w:val="en-US"/>
            </w:rPr>
            <w:fldChar w:fldCharType="end"/>
          </w:r>
        </w:sdtContent>
      </w:sdt>
      <w:r w:rsidRPr="001037FA">
        <w:rPr>
          <w:lang w:val="en-US"/>
        </w:rPr>
        <w:t>. </w:t>
      </w:r>
    </w:p>
    <w:p w14:paraId="044499E4" w14:textId="77777777" w:rsidR="00262589" w:rsidRPr="00871167" w:rsidRDefault="00262589" w:rsidP="00262589">
      <w:pPr>
        <w:pStyle w:val="Heading-4"/>
      </w:pPr>
      <w:r w:rsidRPr="00871167">
        <w:t xml:space="preserve">Partnerships and collaborations: </w:t>
      </w:r>
    </w:p>
    <w:p w14:paraId="56D06CB6" w14:textId="77777777" w:rsidR="00262589" w:rsidRPr="001037FA" w:rsidRDefault="00262589" w:rsidP="00262589">
      <w:pPr>
        <w:rPr>
          <w:lang w:val="en-US"/>
        </w:rPr>
      </w:pPr>
      <w:r w:rsidRPr="001037FA">
        <w:rPr>
          <w:lang w:val="en-US"/>
        </w:rPr>
        <w:t xml:space="preserve">Forming strategic partnerships with educational institutions, industry associations, and technology companies can open new opportunities for </w:t>
      </w:r>
      <w:proofErr w:type="spellStart"/>
      <w:r w:rsidRPr="001037FA">
        <w:rPr>
          <w:lang w:val="en-US"/>
        </w:rPr>
        <w:t>Upwork's</w:t>
      </w:r>
      <w:proofErr w:type="spellEnd"/>
      <w:r w:rsidRPr="001037FA">
        <w:rPr>
          <w:lang w:val="en-US"/>
        </w:rPr>
        <w:t xml:space="preserve"> growth and innovation. These collaborations can enhance </w:t>
      </w:r>
      <w:proofErr w:type="spellStart"/>
      <w:r w:rsidRPr="001037FA">
        <w:rPr>
          <w:lang w:val="en-US"/>
        </w:rPr>
        <w:t>Upwork's</w:t>
      </w:r>
      <w:proofErr w:type="spellEnd"/>
      <w:r w:rsidRPr="001037FA">
        <w:rPr>
          <w:lang w:val="en-US"/>
        </w:rPr>
        <w:t xml:space="preserve"> service offerings and market reach </w:t>
      </w:r>
      <w:sdt>
        <w:sdtPr>
          <w:rPr>
            <w:lang w:val="en-US"/>
          </w:rPr>
          <w:id w:val="35400078"/>
          <w:citation/>
        </w:sdtPr>
        <w:sdtContent>
          <w:r w:rsidRPr="001037FA">
            <w:rPr>
              <w:lang w:val="en-US"/>
            </w:rPr>
            <w:fldChar w:fldCharType="begin"/>
          </w:r>
          <w:r w:rsidRPr="001037FA">
            <w:rPr>
              <w:lang w:val="en-US"/>
            </w:rPr>
            <w:instrText xml:space="preserve"> CITATION Upw23 \l 1033 </w:instrText>
          </w:r>
          <w:r w:rsidRPr="001037FA">
            <w:rPr>
              <w:lang w:val="en-US"/>
            </w:rPr>
            <w:fldChar w:fldCharType="separate"/>
          </w:r>
          <w:r w:rsidRPr="001037FA">
            <w:rPr>
              <w:noProof/>
              <w:lang w:val="en-US"/>
            </w:rPr>
            <w:t>(Upwork Inc., Investor Relations, 2023)</w:t>
          </w:r>
          <w:r w:rsidRPr="001037FA">
            <w:rPr>
              <w:lang w:val="en-US"/>
            </w:rPr>
            <w:fldChar w:fldCharType="end"/>
          </w:r>
        </w:sdtContent>
      </w:sdt>
      <w:r w:rsidRPr="001037FA">
        <w:rPr>
          <w:lang w:val="en-US"/>
        </w:rPr>
        <w:t>.</w:t>
      </w:r>
    </w:p>
    <w:p w14:paraId="7510E527" w14:textId="77777777" w:rsidR="00262589" w:rsidRPr="001B181A" w:rsidRDefault="00262589" w:rsidP="001B181A">
      <w:pPr>
        <w:rPr>
          <w:lang w:val="en-US"/>
        </w:rPr>
      </w:pPr>
    </w:p>
    <w:p w14:paraId="6FC442DF" w14:textId="116BC738" w:rsidR="001B181A" w:rsidRPr="001B181A" w:rsidRDefault="001B181A" w:rsidP="00DB2EEF">
      <w:pPr>
        <w:pStyle w:val="Heading2"/>
      </w:pPr>
      <w:r w:rsidRPr="001B181A">
        <w:t>Fairness and perception</w:t>
      </w:r>
    </w:p>
    <w:p w14:paraId="57466969" w14:textId="77777777" w:rsidR="001B181A" w:rsidRPr="001B181A" w:rsidRDefault="001B181A" w:rsidP="001B181A">
      <w:pPr>
        <w:rPr>
          <w:lang w:val="en-US"/>
        </w:rPr>
      </w:pPr>
      <w:r w:rsidRPr="001B181A">
        <w:rPr>
          <w:lang w:val="en-US"/>
        </w:rPr>
        <w:t xml:space="preserve">The concept of fairness on </w:t>
      </w:r>
      <w:proofErr w:type="spellStart"/>
      <w:r w:rsidRPr="001B181A">
        <w:rPr>
          <w:lang w:val="en-US"/>
        </w:rPr>
        <w:t>Upwork</w:t>
      </w:r>
      <w:proofErr w:type="spellEnd"/>
      <w:r w:rsidRPr="001B181A">
        <w:rPr>
          <w:lang w:val="en-US"/>
        </w:rPr>
        <w:t xml:space="preserve"> is multifaceted, as it must balance the interests of both freelancers and hiring companies. </w:t>
      </w:r>
    </w:p>
    <w:p w14:paraId="4346B97C" w14:textId="77777777" w:rsidR="001B181A" w:rsidRPr="001B181A" w:rsidRDefault="001B181A" w:rsidP="00DB2EEF">
      <w:pPr>
        <w:pStyle w:val="Heading2"/>
      </w:pPr>
      <w:r w:rsidRPr="001B181A">
        <w:t xml:space="preserve">Freelancers' perspective: </w:t>
      </w:r>
    </w:p>
    <w:p w14:paraId="7B3D870D" w14:textId="77777777" w:rsidR="001B181A" w:rsidRPr="001B181A" w:rsidRDefault="001B181A" w:rsidP="001B181A">
      <w:pPr>
        <w:jc w:val="both"/>
        <w:rPr>
          <w:lang w:val="en-US"/>
        </w:rPr>
      </w:pPr>
      <w:r w:rsidRPr="001B181A">
        <w:rPr>
          <w:lang w:val="en-US"/>
        </w:rPr>
        <w:t xml:space="preserve">From the freelancers' perspective, fairness involves receiving adequate compensation for their work, timely payments, and protection against unjustified negative feedback or disputes. Freelancers appreciate </w:t>
      </w:r>
      <w:proofErr w:type="spellStart"/>
      <w:r w:rsidRPr="001B181A">
        <w:rPr>
          <w:lang w:val="en-US"/>
        </w:rPr>
        <w:t>Upwork's</w:t>
      </w:r>
      <w:proofErr w:type="spellEnd"/>
      <w:r w:rsidRPr="001B181A">
        <w:rPr>
          <w:lang w:val="en-US"/>
        </w:rPr>
        <w:t xml:space="preserve"> secure payment system and the ability to resolve disputes through mediation. However, some freelancers feel that the platform's fees are high and that policy enforcement can sometimes be arbitrary or overly strict </w:t>
      </w:r>
      <w:sdt>
        <w:sdtPr>
          <w:rPr>
            <w:lang w:val="en-US"/>
          </w:rPr>
          <w:id w:val="1074242324"/>
          <w:citation/>
        </w:sdtPr>
        <w:sdtContent>
          <w:r w:rsidRPr="001B181A">
            <w:rPr>
              <w:lang w:val="en-US"/>
            </w:rPr>
            <w:fldChar w:fldCharType="begin"/>
          </w:r>
          <w:r w:rsidRPr="001B181A">
            <w:rPr>
              <w:lang w:val="en-US"/>
            </w:rPr>
            <w:instrText xml:space="preserve"> CITATION Mel24 \l 1033 </w:instrText>
          </w:r>
          <w:r w:rsidRPr="001B181A">
            <w:rPr>
              <w:lang w:val="en-US"/>
            </w:rPr>
            <w:fldChar w:fldCharType="separate"/>
          </w:r>
          <w:r w:rsidRPr="001B181A">
            <w:rPr>
              <w:noProof/>
              <w:lang w:val="en-US"/>
            </w:rPr>
            <w:t>(Melidoniotis, 2024)</w:t>
          </w:r>
          <w:r w:rsidRPr="001B181A">
            <w:rPr>
              <w:lang w:val="en-US"/>
            </w:rPr>
            <w:fldChar w:fldCharType="end"/>
          </w:r>
        </w:sdtContent>
      </w:sdt>
      <w:r w:rsidRPr="001B181A">
        <w:rPr>
          <w:lang w:val="en-US"/>
        </w:rPr>
        <w:t>. </w:t>
      </w:r>
    </w:p>
    <w:p w14:paraId="0272E62D"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External market perceptions</w:t>
      </w:r>
    </w:p>
    <w:p w14:paraId="0CF507EB" w14:textId="77777777" w:rsidR="001B181A" w:rsidRPr="001B181A" w:rsidRDefault="001B181A" w:rsidP="001B181A">
      <w:pPr>
        <w:rPr>
          <w:lang w:val="en-US"/>
        </w:rPr>
      </w:pPr>
      <w:r w:rsidRPr="001B181A">
        <w:rPr>
          <w:lang w:val="en-US"/>
        </w:rPr>
        <w:t xml:space="preserve">External market perceptions play a significant role in </w:t>
      </w:r>
      <w:proofErr w:type="spellStart"/>
      <w:r w:rsidRPr="001B181A">
        <w:rPr>
          <w:lang w:val="en-US"/>
        </w:rPr>
        <w:t>Upwork's</w:t>
      </w:r>
      <w:proofErr w:type="spellEnd"/>
      <w:r w:rsidRPr="001B181A">
        <w:rPr>
          <w:lang w:val="en-US"/>
        </w:rPr>
        <w:t xml:space="preserve"> reputation and attractiveness to potential users. These perceptions are shaped by stakeholder feedback, industry experts, and media coverage. </w:t>
      </w:r>
    </w:p>
    <w:p w14:paraId="2F3D855C"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Stakeholder feedback: </w:t>
      </w:r>
    </w:p>
    <w:p w14:paraId="6631F3BA" w14:textId="77777777" w:rsidR="001B181A" w:rsidRPr="001B181A" w:rsidRDefault="001B181A" w:rsidP="001B181A">
      <w:pPr>
        <w:rPr>
          <w:lang w:val="en-US"/>
        </w:rPr>
      </w:pPr>
      <w:r w:rsidRPr="001B181A">
        <w:rPr>
          <w:lang w:val="en-US"/>
        </w:rPr>
        <w:t xml:space="preserve">Feedback from stakeholders, including investors, partners, and users, highlights </w:t>
      </w:r>
      <w:proofErr w:type="spellStart"/>
      <w:r w:rsidRPr="001B181A">
        <w:rPr>
          <w:lang w:val="en-US"/>
        </w:rPr>
        <w:t>Upwork's</w:t>
      </w:r>
      <w:proofErr w:type="spellEnd"/>
      <w:r w:rsidRPr="001B181A">
        <w:rPr>
          <w:lang w:val="en-US"/>
        </w:rPr>
        <w:t xml:space="preserve"> strengths in providing a diverse talent pool, secure payment systems, and efficient project management tools. However, stakeholders also point out areas for improvement, such as fee structures and customer support responsiveness </w:t>
      </w:r>
      <w:sdt>
        <w:sdtPr>
          <w:rPr>
            <w:lang w:val="en-US"/>
          </w:rPr>
          <w:id w:val="-1791882017"/>
          <w:citation/>
        </w:sdtPr>
        <w:sdtContent>
          <w:r w:rsidRPr="001B181A">
            <w:rPr>
              <w:lang w:val="en-US"/>
            </w:rPr>
            <w:fldChar w:fldCharType="begin"/>
          </w:r>
          <w:r w:rsidRPr="001B181A">
            <w:rPr>
              <w:lang w:val="en-US"/>
            </w:rPr>
            <w:instrText xml:space="preserve">CITATION fre24 \l 1033 </w:instrText>
          </w:r>
          <w:r w:rsidRPr="001B181A">
            <w:rPr>
              <w:lang w:val="en-US"/>
            </w:rPr>
            <w:fldChar w:fldCharType="separate"/>
          </w:r>
          <w:r w:rsidRPr="001B181A">
            <w:rPr>
              <w:noProof/>
              <w:lang w:val="en-US"/>
            </w:rPr>
            <w:t>(Freelancermap GmbH, 2024)</w:t>
          </w:r>
          <w:r w:rsidRPr="001B181A">
            <w:rPr>
              <w:lang w:val="en-US"/>
            </w:rPr>
            <w:fldChar w:fldCharType="end"/>
          </w:r>
        </w:sdtContent>
      </w:sdt>
      <w:r w:rsidRPr="001B181A">
        <w:rPr>
          <w:lang w:val="en-US"/>
        </w:rPr>
        <w:t>. </w:t>
      </w:r>
    </w:p>
    <w:p w14:paraId="256004F2"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Industry expert analysis: </w:t>
      </w:r>
    </w:p>
    <w:p w14:paraId="6FAA75F4" w14:textId="77777777" w:rsidR="001B181A" w:rsidRPr="001B181A" w:rsidRDefault="001B181A" w:rsidP="001B181A">
      <w:pPr>
        <w:rPr>
          <w:lang w:val="en-US"/>
        </w:rPr>
      </w:pPr>
      <w:r w:rsidRPr="001B181A">
        <w:rPr>
          <w:lang w:val="en-US"/>
        </w:rPr>
        <w:t xml:space="preserve">Industry experts often commend </w:t>
      </w:r>
      <w:proofErr w:type="spellStart"/>
      <w:r w:rsidRPr="001B181A">
        <w:rPr>
          <w:lang w:val="en-US"/>
        </w:rPr>
        <w:t>Upwork</w:t>
      </w:r>
      <w:proofErr w:type="spellEnd"/>
      <w:r w:rsidRPr="001B181A">
        <w:rPr>
          <w:lang w:val="en-US"/>
        </w:rPr>
        <w:t xml:space="preserve"> for its innovative approach to freelancing and its ability to adapt to market trends. Reports and reviews from experts highlight </w:t>
      </w:r>
      <w:proofErr w:type="spellStart"/>
      <w:r w:rsidRPr="001B181A">
        <w:rPr>
          <w:lang w:val="en-US"/>
        </w:rPr>
        <w:t>Upwork's</w:t>
      </w:r>
      <w:proofErr w:type="spellEnd"/>
      <w:r w:rsidRPr="001B181A">
        <w:rPr>
          <w:lang w:val="en-US"/>
        </w:rPr>
        <w:t xml:space="preserve"> role in the gig economy and its growth potential. However, they also caution about the competitive landscape and the need for continuous innovation to stay ahead </w:t>
      </w:r>
      <w:sdt>
        <w:sdtPr>
          <w:rPr>
            <w:lang w:val="en-US"/>
          </w:rPr>
          <w:id w:val="512042106"/>
          <w:citation/>
        </w:sdtPr>
        <w:sdtContent>
          <w:r w:rsidRPr="001B181A">
            <w:rPr>
              <w:lang w:val="en-US"/>
            </w:rPr>
            <w:fldChar w:fldCharType="begin"/>
          </w:r>
          <w:r w:rsidRPr="001B181A">
            <w:rPr>
              <w:lang w:val="en-US"/>
            </w:rPr>
            <w:instrText xml:space="preserve">CITATION Ste24 \l 1033 </w:instrText>
          </w:r>
          <w:r w:rsidRPr="001B181A">
            <w:rPr>
              <w:lang w:val="en-US"/>
            </w:rPr>
            <w:fldChar w:fldCharType="separate"/>
          </w:r>
          <w:r w:rsidRPr="001B181A">
            <w:rPr>
              <w:noProof/>
              <w:lang w:val="en-US"/>
            </w:rPr>
            <w:t>(Steven, 2024)</w:t>
          </w:r>
          <w:r w:rsidRPr="001B181A">
            <w:rPr>
              <w:lang w:val="en-US"/>
            </w:rPr>
            <w:fldChar w:fldCharType="end"/>
          </w:r>
        </w:sdtContent>
      </w:sdt>
      <w:r w:rsidRPr="001B181A">
        <w:rPr>
          <w:lang w:val="en-US"/>
        </w:rPr>
        <w:t>. </w:t>
      </w:r>
    </w:p>
    <w:p w14:paraId="797BFAC3"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Media coverage: </w:t>
      </w:r>
    </w:p>
    <w:p w14:paraId="2450050D" w14:textId="77777777" w:rsidR="001B181A" w:rsidRDefault="001B181A" w:rsidP="001B181A">
      <w:pPr>
        <w:rPr>
          <w:lang w:val="en-US"/>
        </w:rPr>
      </w:pPr>
      <w:r w:rsidRPr="001B181A">
        <w:rPr>
          <w:lang w:val="en-US"/>
        </w:rPr>
        <w:t xml:space="preserve">Media coverage of </w:t>
      </w:r>
      <w:proofErr w:type="spellStart"/>
      <w:r w:rsidRPr="001B181A">
        <w:rPr>
          <w:lang w:val="en-US"/>
        </w:rPr>
        <w:t>Upwork</w:t>
      </w:r>
      <w:proofErr w:type="spellEnd"/>
      <w:r w:rsidRPr="001B181A">
        <w:rPr>
          <w:lang w:val="en-US"/>
        </w:rPr>
        <w:t xml:space="preserve"> is positive, highlighting success stories, new features, and strategic initiatives. Positive media attention helps boost </w:t>
      </w:r>
      <w:proofErr w:type="spellStart"/>
      <w:r w:rsidRPr="001B181A">
        <w:rPr>
          <w:lang w:val="en-US"/>
        </w:rPr>
        <w:t>Upwork's</w:t>
      </w:r>
      <w:proofErr w:type="spellEnd"/>
      <w:r w:rsidRPr="001B181A">
        <w:rPr>
          <w:lang w:val="en-US"/>
        </w:rPr>
        <w:t xml:space="preserve"> market perception and attract inexperienced users. Negative coverage, such as critiques of policy enforcement or user dissatisfaction, can impact public perception and requires prompt and effective reputation management </w:t>
      </w:r>
      <w:sdt>
        <w:sdtPr>
          <w:rPr>
            <w:lang w:val="en-US"/>
          </w:rPr>
          <w:id w:val="-1136100519"/>
          <w:citation/>
        </w:sdtPr>
        <w:sdtContent>
          <w:r w:rsidRPr="001B181A">
            <w:rPr>
              <w:lang w:val="en-US"/>
            </w:rPr>
            <w:fldChar w:fldCharType="begin"/>
          </w:r>
          <w:r w:rsidRPr="001B181A">
            <w:rPr>
              <w:lang w:val="en-US"/>
            </w:rPr>
            <w:instrText xml:space="preserve"> CITATION How23 \l 1033 </w:instrText>
          </w:r>
          <w:r w:rsidRPr="001B181A">
            <w:rPr>
              <w:lang w:val="en-US"/>
            </w:rPr>
            <w:fldChar w:fldCharType="separate"/>
          </w:r>
          <w:r w:rsidRPr="001B181A">
            <w:rPr>
              <w:noProof/>
              <w:lang w:val="en-US"/>
            </w:rPr>
            <w:t>(Wise, 2023)</w:t>
          </w:r>
          <w:r w:rsidRPr="001B181A">
            <w:rPr>
              <w:lang w:val="en-US"/>
            </w:rPr>
            <w:fldChar w:fldCharType="end"/>
          </w:r>
        </w:sdtContent>
      </w:sdt>
      <w:r w:rsidRPr="001B181A">
        <w:rPr>
          <w:lang w:val="en-US"/>
        </w:rPr>
        <w:t>. </w:t>
      </w:r>
    </w:p>
    <w:p w14:paraId="6466A240" w14:textId="77777777" w:rsidR="00E57CDB" w:rsidRPr="003C3B8B" w:rsidRDefault="00E57CDB" w:rsidP="00E57CDB">
      <w:pPr>
        <w:spacing w:before="100" w:beforeAutospacing="1" w:after="100" w:afterAutospacing="1"/>
        <w:outlineLvl w:val="2"/>
        <w:rPr>
          <w:b/>
          <w:bCs/>
          <w:sz w:val="27"/>
          <w:szCs w:val="27"/>
          <w:lang w:val="en-US"/>
        </w:rPr>
      </w:pPr>
      <w:r w:rsidRPr="003C3B8B">
        <w:rPr>
          <w:b/>
          <w:bCs/>
          <w:sz w:val="27"/>
          <w:szCs w:val="27"/>
          <w:lang w:val="en-US"/>
        </w:rPr>
        <w:lastRenderedPageBreak/>
        <w:t>8.2 Implications for hiring organizations</w:t>
      </w:r>
    </w:p>
    <w:p w14:paraId="506B52F5" w14:textId="77777777" w:rsidR="00E57CDB" w:rsidRPr="003C3B8B" w:rsidRDefault="00E57CDB" w:rsidP="00E57CDB">
      <w:pPr>
        <w:numPr>
          <w:ilvl w:val="0"/>
          <w:numId w:val="44"/>
        </w:numPr>
        <w:spacing w:before="100" w:beforeAutospacing="1" w:after="100" w:afterAutospacing="1"/>
        <w:rPr>
          <w:sz w:val="24"/>
          <w:lang w:val="en-US"/>
        </w:rPr>
      </w:pPr>
      <w:r w:rsidRPr="003C3B8B">
        <w:rPr>
          <w:sz w:val="24"/>
          <w:lang w:val="en-US"/>
        </w:rPr>
        <w:t>Trust</w:t>
      </w:r>
    </w:p>
    <w:p w14:paraId="405A5573" w14:textId="77777777" w:rsidR="00E57CDB" w:rsidRPr="003C3B8B" w:rsidRDefault="00E57CDB" w:rsidP="00E57CDB">
      <w:pPr>
        <w:numPr>
          <w:ilvl w:val="0"/>
          <w:numId w:val="44"/>
        </w:numPr>
        <w:spacing w:before="100" w:beforeAutospacing="1" w:after="100" w:afterAutospacing="1"/>
        <w:rPr>
          <w:sz w:val="24"/>
          <w:lang w:val="en-US"/>
        </w:rPr>
      </w:pPr>
      <w:r w:rsidRPr="003C3B8B">
        <w:rPr>
          <w:sz w:val="24"/>
          <w:lang w:val="en-US"/>
        </w:rPr>
        <w:t>Quality control</w:t>
      </w:r>
    </w:p>
    <w:p w14:paraId="648CEB73" w14:textId="77777777" w:rsidR="00E57CDB" w:rsidRPr="003C3B8B" w:rsidRDefault="00E57CDB" w:rsidP="00E57CDB">
      <w:pPr>
        <w:numPr>
          <w:ilvl w:val="0"/>
          <w:numId w:val="44"/>
        </w:numPr>
        <w:spacing w:before="100" w:beforeAutospacing="1" w:after="100" w:afterAutospacing="1"/>
        <w:rPr>
          <w:sz w:val="24"/>
          <w:lang w:val="en-US"/>
        </w:rPr>
      </w:pPr>
      <w:r w:rsidRPr="003C3B8B">
        <w:rPr>
          <w:sz w:val="24"/>
          <w:lang w:val="en-US"/>
        </w:rPr>
        <w:t>Transaction costs</w:t>
      </w:r>
    </w:p>
    <w:p w14:paraId="6F0B2020" w14:textId="77777777" w:rsidR="001B181A" w:rsidRPr="001B181A" w:rsidRDefault="001B181A" w:rsidP="00DB2EEF">
      <w:pPr>
        <w:pStyle w:val="Heading2"/>
      </w:pPr>
      <w:r w:rsidRPr="001B181A">
        <w:t xml:space="preserve">Hiring companies' perspective: </w:t>
      </w:r>
    </w:p>
    <w:p w14:paraId="18DC647D" w14:textId="77777777" w:rsidR="001B181A" w:rsidRPr="001B181A" w:rsidRDefault="001B181A" w:rsidP="001B181A">
      <w:pPr>
        <w:rPr>
          <w:lang w:val="en-US"/>
        </w:rPr>
      </w:pPr>
      <w:r w:rsidRPr="00DB2EEF">
        <w:rPr>
          <w:lang w:val="en-US"/>
        </w:rPr>
        <w:t xml:space="preserve">Hiring companies seek a reliable and efficient process for finding and hiring qualified freelancers. Fairness for clients involves transparency in freelancer qualifications, clear communication, and timely project delivery. Clients perceive </w:t>
      </w:r>
      <w:proofErr w:type="spellStart"/>
      <w:r w:rsidRPr="00DB2EEF">
        <w:rPr>
          <w:lang w:val="en-US"/>
        </w:rPr>
        <w:t>Upwork</w:t>
      </w:r>
      <w:proofErr w:type="spellEnd"/>
      <w:r w:rsidRPr="00DB2EEF">
        <w:rPr>
          <w:lang w:val="en-US"/>
        </w:rPr>
        <w:t xml:space="preserve"> as providing access to a vast pool of talent and value the platform's project management tools. However, some clients have expressed concerns about the quality of work and the challenge of navigating disputes</w:t>
      </w:r>
      <w:r w:rsidRPr="001B181A">
        <w:rPr>
          <w:lang w:val="en-US"/>
        </w:rPr>
        <w:t xml:space="preserve"> </w:t>
      </w:r>
      <w:sdt>
        <w:sdtPr>
          <w:rPr>
            <w:lang w:val="en-US"/>
          </w:rPr>
          <w:id w:val="1377663114"/>
          <w:citation/>
        </w:sdtPr>
        <w:sdtContent>
          <w:r w:rsidRPr="001B181A">
            <w:rPr>
              <w:lang w:val="en-US"/>
            </w:rPr>
            <w:fldChar w:fldCharType="begin"/>
          </w:r>
          <w:r w:rsidRPr="001B181A">
            <w:rPr>
              <w:lang w:val="en-US"/>
            </w:rPr>
            <w:instrText xml:space="preserve">CITATION Ste24 \l 1033 </w:instrText>
          </w:r>
          <w:r w:rsidRPr="001B181A">
            <w:rPr>
              <w:lang w:val="en-US"/>
            </w:rPr>
            <w:fldChar w:fldCharType="separate"/>
          </w:r>
          <w:r w:rsidRPr="001B181A">
            <w:rPr>
              <w:noProof/>
              <w:lang w:val="en-US"/>
            </w:rPr>
            <w:t>(Steven, 2024)</w:t>
          </w:r>
          <w:r w:rsidRPr="001B181A">
            <w:rPr>
              <w:lang w:val="en-US"/>
            </w:rPr>
            <w:fldChar w:fldCharType="end"/>
          </w:r>
        </w:sdtContent>
      </w:sdt>
      <w:r w:rsidRPr="001B181A">
        <w:rPr>
          <w:lang w:val="en-US"/>
        </w:rPr>
        <w:t>. </w:t>
      </w:r>
    </w:p>
    <w:p w14:paraId="59E480E4" w14:textId="77777777" w:rsidR="001B181A" w:rsidRPr="001B181A" w:rsidRDefault="001B181A" w:rsidP="00DB2EEF">
      <w:pPr>
        <w:pStyle w:val="Heading2"/>
      </w:pPr>
      <w:r w:rsidRPr="001B181A">
        <w:t xml:space="preserve">Balancing fairness: </w:t>
      </w:r>
    </w:p>
    <w:p w14:paraId="2E3192AE" w14:textId="77777777" w:rsidR="001B181A" w:rsidRPr="001B181A" w:rsidRDefault="001B181A" w:rsidP="001B181A">
      <w:pPr>
        <w:rPr>
          <w:lang w:val="en-US"/>
        </w:rPr>
      </w:pPr>
      <w:proofErr w:type="spellStart"/>
      <w:r w:rsidRPr="001B181A">
        <w:rPr>
          <w:lang w:val="en-US"/>
        </w:rPr>
        <w:t>Upwork</w:t>
      </w:r>
      <w:proofErr w:type="spellEnd"/>
      <w:r w:rsidRPr="001B181A">
        <w:rPr>
          <w:lang w:val="en-US"/>
        </w:rPr>
        <w:t xml:space="preserve"> aims to balance fairness by implementing policies that protect both parties and by providing tools for transparent and effective communication. The platform's feedback system allows both freelancers and clients to rate each other, promoting accountability. Nonetheless, achieving perfect fairness is challenging, and </w:t>
      </w:r>
      <w:proofErr w:type="spellStart"/>
      <w:r w:rsidRPr="001B181A">
        <w:rPr>
          <w:lang w:val="en-US"/>
        </w:rPr>
        <w:t>Upwork</w:t>
      </w:r>
      <w:proofErr w:type="spellEnd"/>
      <w:r w:rsidRPr="001B181A">
        <w:rPr>
          <w:lang w:val="en-US"/>
        </w:rPr>
        <w:t xml:space="preserve"> continually updates its policies and processes based on user feedback </w:t>
      </w:r>
      <w:sdt>
        <w:sdtPr>
          <w:rPr>
            <w:lang w:val="en-US"/>
          </w:rPr>
          <w:id w:val="-1302298672"/>
          <w:citation/>
        </w:sdtPr>
        <w:sdtContent>
          <w:r w:rsidRPr="001B181A">
            <w:rPr>
              <w:lang w:val="en-US"/>
            </w:rPr>
            <w:fldChar w:fldCharType="begin"/>
          </w:r>
          <w:r w:rsidRPr="001B181A">
            <w:rPr>
              <w:lang w:val="en-US"/>
            </w:rPr>
            <w:instrText xml:space="preserve"> CITATION How23 \l 1033 </w:instrText>
          </w:r>
          <w:r w:rsidRPr="001B181A">
            <w:rPr>
              <w:lang w:val="en-US"/>
            </w:rPr>
            <w:fldChar w:fldCharType="separate"/>
          </w:r>
          <w:r w:rsidRPr="001B181A">
            <w:rPr>
              <w:noProof/>
              <w:lang w:val="en-US"/>
            </w:rPr>
            <w:t>(Wise, 2023)</w:t>
          </w:r>
          <w:r w:rsidRPr="001B181A">
            <w:rPr>
              <w:lang w:val="en-US"/>
            </w:rPr>
            <w:fldChar w:fldCharType="end"/>
          </w:r>
        </w:sdtContent>
      </w:sdt>
      <w:r w:rsidRPr="001B181A">
        <w:rPr>
          <w:lang w:val="en-US"/>
        </w:rPr>
        <w:t>. </w:t>
      </w:r>
    </w:p>
    <w:p w14:paraId="3ED4F913" w14:textId="77777777" w:rsidR="001B181A" w:rsidRPr="001B181A" w:rsidRDefault="001B181A" w:rsidP="00DB2EEF">
      <w:pPr>
        <w:pStyle w:val="Heading2"/>
      </w:pPr>
      <w:r w:rsidRPr="001B181A">
        <w:t>Reputation management </w:t>
      </w:r>
    </w:p>
    <w:p w14:paraId="1A8F4A22" w14:textId="77777777" w:rsidR="001B181A" w:rsidRPr="001B181A" w:rsidRDefault="001B181A" w:rsidP="001B181A">
      <w:r w:rsidRPr="001B181A">
        <w:t xml:space="preserve">User reviews and feedback shared on social media significantly impact </w:t>
      </w:r>
      <w:proofErr w:type="spellStart"/>
      <w:r w:rsidRPr="001B181A">
        <w:t>Upwork's</w:t>
      </w:r>
      <w:proofErr w:type="spellEnd"/>
      <w:r w:rsidRPr="001B181A">
        <w:t xml:space="preserve"> reputation. Positive testimonials can attract inexperienced users, while negative feedback can deter potential clients and freelancers. </w:t>
      </w:r>
      <w:proofErr w:type="spellStart"/>
      <w:r w:rsidRPr="001B181A">
        <w:t>Upwork</w:t>
      </w:r>
      <w:proofErr w:type="spellEnd"/>
      <w:r w:rsidRPr="001B181A">
        <w:t xml:space="preserve"> actively monitors social media channels to address concerns, respond to inquiries, and manage its public image. By engaging with users and addressing issues promptly, </w:t>
      </w:r>
      <w:proofErr w:type="spellStart"/>
      <w:r w:rsidRPr="001B181A">
        <w:t>Upwork</w:t>
      </w:r>
      <w:proofErr w:type="spellEnd"/>
      <w:r w:rsidRPr="001B181A">
        <w:t xml:space="preserve"> can mitigate negative perceptions and enhance user satisfaction </w:t>
      </w:r>
      <w:sdt>
        <w:sdtPr>
          <w:id w:val="846600840"/>
          <w:citation/>
        </w:sdtPr>
        <w:sdtContent>
          <w:r w:rsidRPr="001B181A">
            <w:fldChar w:fldCharType="begin"/>
          </w:r>
          <w:r w:rsidRPr="001B181A">
            <w:rPr>
              <w:lang w:val="en-US"/>
            </w:rPr>
            <w:instrText xml:space="preserve"> CITATION Pat16 \l 1033 </w:instrText>
          </w:r>
          <w:r w:rsidRPr="001B181A">
            <w:fldChar w:fldCharType="separate"/>
          </w:r>
          <w:r w:rsidRPr="001B181A">
            <w:rPr>
              <w:noProof/>
              <w:lang w:val="en-US"/>
            </w:rPr>
            <w:t>(Paterson, 2016)</w:t>
          </w:r>
          <w:r w:rsidRPr="001B181A">
            <w:fldChar w:fldCharType="end"/>
          </w:r>
        </w:sdtContent>
      </w:sdt>
      <w:r w:rsidRPr="001B181A">
        <w:t>.</w:t>
      </w:r>
    </w:p>
    <w:p w14:paraId="061BAC55"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Monitoring and response: </w:t>
      </w:r>
    </w:p>
    <w:p w14:paraId="48914683" w14:textId="0974D1C3" w:rsidR="001B181A" w:rsidRPr="001B181A" w:rsidRDefault="001B181A" w:rsidP="001B181A">
      <w:pPr>
        <w:rPr>
          <w:lang w:val="en-US"/>
        </w:rPr>
      </w:pPr>
      <w:proofErr w:type="spellStart"/>
      <w:r w:rsidRPr="001B181A">
        <w:rPr>
          <w:lang w:val="en-US"/>
        </w:rPr>
        <w:t>Upwork</w:t>
      </w:r>
      <w:proofErr w:type="spellEnd"/>
      <w:r w:rsidRPr="001B181A">
        <w:rPr>
          <w:lang w:val="en-US"/>
        </w:rPr>
        <w:t xml:space="preserve"> monitors social media channels for mentions and feedback, allowing it to respond promptly to user inquiries, complaints, and compliments. This initiative-taking approach helps address issues before they escalate and demonstrates </w:t>
      </w:r>
      <w:proofErr w:type="spellStart"/>
      <w:r w:rsidRPr="001B181A">
        <w:rPr>
          <w:lang w:val="en-US"/>
        </w:rPr>
        <w:t>Upwork's</w:t>
      </w:r>
      <w:proofErr w:type="spellEnd"/>
      <w:r w:rsidRPr="001B181A">
        <w:rPr>
          <w:lang w:val="en-US"/>
        </w:rPr>
        <w:t xml:space="preserve"> commitment to customer satisfaction </w:t>
      </w:r>
      <w:sdt>
        <w:sdtPr>
          <w:rPr>
            <w:lang w:val="en-US"/>
          </w:rPr>
          <w:id w:val="-1038893375"/>
          <w:citation/>
        </w:sdtPr>
        <w:sdtContent>
          <w:r w:rsidRPr="001B181A">
            <w:rPr>
              <w:lang w:val="en-US"/>
            </w:rPr>
            <w:fldChar w:fldCharType="begin"/>
          </w:r>
          <w:r w:rsidRPr="001B181A">
            <w:rPr>
              <w:lang w:val="en-US"/>
            </w:rPr>
            <w:instrText xml:space="preserve"> CITATION How23 \l 1033 </w:instrText>
          </w:r>
          <w:r w:rsidRPr="001B181A">
            <w:rPr>
              <w:lang w:val="en-US"/>
            </w:rPr>
            <w:fldChar w:fldCharType="separate"/>
          </w:r>
          <w:r w:rsidRPr="001B181A">
            <w:rPr>
              <w:noProof/>
              <w:lang w:val="en-US"/>
            </w:rPr>
            <w:t>(Wise, 2023)</w:t>
          </w:r>
          <w:r w:rsidRPr="001B181A">
            <w:rPr>
              <w:lang w:val="en-US"/>
            </w:rPr>
            <w:fldChar w:fldCharType="end"/>
          </w:r>
        </w:sdtContent>
      </w:sdt>
      <w:r w:rsidRPr="001B181A">
        <w:rPr>
          <w:lang w:val="en-US"/>
        </w:rPr>
        <w:t>. </w:t>
      </w:r>
    </w:p>
    <w:p w14:paraId="51DCDBD6"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Compromised fairness: </w:t>
      </w:r>
    </w:p>
    <w:p w14:paraId="20EA8B98" w14:textId="77777777" w:rsidR="001B181A" w:rsidRPr="001B181A" w:rsidRDefault="001B181A" w:rsidP="001B181A">
      <w:pPr>
        <w:rPr>
          <w:lang w:val="en-US"/>
        </w:rPr>
      </w:pPr>
      <w:r w:rsidRPr="001B181A">
        <w:rPr>
          <w:lang w:val="en-US"/>
        </w:rPr>
        <w:t xml:space="preserve">Exploiting loopholes disrupts the fairness that </w:t>
      </w:r>
      <w:proofErr w:type="spellStart"/>
      <w:r w:rsidRPr="001B181A">
        <w:rPr>
          <w:lang w:val="en-US"/>
        </w:rPr>
        <w:t>Upwork</w:t>
      </w:r>
      <w:proofErr w:type="spellEnd"/>
      <w:r w:rsidRPr="001B181A">
        <w:rPr>
          <w:lang w:val="en-US"/>
        </w:rPr>
        <w:t xml:space="preserve"> strives to maintain. Fake profiles, false reviews, and misrepresented skills can lead to an uneven playing field where honest freelancers and clients struggle to compete. This compromises the platform's meritocratic nature, where users should succeed based on their skills and professionalism </w:t>
      </w:r>
      <w:sdt>
        <w:sdtPr>
          <w:rPr>
            <w:lang w:val="en-US"/>
          </w:rPr>
          <w:id w:val="-1364971141"/>
          <w:citation/>
        </w:sdtPr>
        <w:sdtContent>
          <w:r w:rsidRPr="001B181A">
            <w:rPr>
              <w:lang w:val="en-US"/>
            </w:rPr>
            <w:fldChar w:fldCharType="begin"/>
          </w:r>
          <w:r w:rsidRPr="001B181A">
            <w:rPr>
              <w:lang w:val="en-US"/>
            </w:rPr>
            <w:instrText xml:space="preserve">CITATION fre24 \l 1033 </w:instrText>
          </w:r>
          <w:r w:rsidRPr="001B181A">
            <w:rPr>
              <w:lang w:val="en-US"/>
            </w:rPr>
            <w:fldChar w:fldCharType="separate"/>
          </w:r>
          <w:r w:rsidRPr="001B181A">
            <w:rPr>
              <w:noProof/>
              <w:lang w:val="en-US"/>
            </w:rPr>
            <w:t>(Freelancermap GmbH, 2024)</w:t>
          </w:r>
          <w:r w:rsidRPr="001B181A">
            <w:rPr>
              <w:lang w:val="en-US"/>
            </w:rPr>
            <w:fldChar w:fldCharType="end"/>
          </w:r>
        </w:sdtContent>
      </w:sdt>
      <w:r w:rsidRPr="001B181A">
        <w:rPr>
          <w:lang w:val="en-US"/>
        </w:rPr>
        <w:t>. </w:t>
      </w:r>
    </w:p>
    <w:p w14:paraId="60F9FA71"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Strategies for improvement: </w:t>
      </w:r>
    </w:p>
    <w:p w14:paraId="1C00268A" w14:textId="2B5126A9" w:rsidR="001B181A" w:rsidRPr="001B181A" w:rsidRDefault="001B181A" w:rsidP="000C7659">
      <w:pPr>
        <w:rPr>
          <w:sz w:val="24"/>
          <w:lang w:val="en-US"/>
        </w:rPr>
      </w:pPr>
      <w:proofErr w:type="spellStart"/>
      <w:r w:rsidRPr="001B181A">
        <w:rPr>
          <w:lang w:val="en-US"/>
        </w:rPr>
        <w:t>Upwork's</w:t>
      </w:r>
      <w:proofErr w:type="spellEnd"/>
      <w:r w:rsidRPr="001B181A">
        <w:rPr>
          <w:lang w:val="en-US"/>
        </w:rPr>
        <w:t xml:space="preserve"> strategies to improve retention and reduce attrition include personalized onboarding experiences, targeted marketing campaigns, and enhanced support services. By addressing the specific needs and concerns of freelancers and clients, </w:t>
      </w:r>
      <w:proofErr w:type="spellStart"/>
      <w:r w:rsidRPr="001B181A">
        <w:rPr>
          <w:lang w:val="en-US"/>
        </w:rPr>
        <w:t>Upwork</w:t>
      </w:r>
      <w:proofErr w:type="spellEnd"/>
      <w:r w:rsidRPr="001B181A">
        <w:rPr>
          <w:lang w:val="en-US"/>
        </w:rPr>
        <w:t xml:space="preserve"> aims to foster long-term loyalty and satisfaction </w:t>
      </w:r>
      <w:sdt>
        <w:sdtPr>
          <w:rPr>
            <w:lang w:val="en-US"/>
          </w:rPr>
          <w:id w:val="-1769693953"/>
          <w:citation/>
        </w:sdtPr>
        <w:sdtContent>
          <w:r w:rsidRPr="001B181A">
            <w:rPr>
              <w:lang w:val="en-US"/>
            </w:rPr>
            <w:fldChar w:fldCharType="begin"/>
          </w:r>
          <w:r w:rsidRPr="001B181A">
            <w:rPr>
              <w:lang w:val="en-US"/>
            </w:rPr>
            <w:instrText xml:space="preserve"> CITATION Bec23 \l 1033 </w:instrText>
          </w:r>
          <w:r w:rsidRPr="001B181A">
            <w:rPr>
              <w:lang w:val="en-US"/>
            </w:rPr>
            <w:fldChar w:fldCharType="separate"/>
          </w:r>
          <w:r w:rsidRPr="001B181A">
            <w:rPr>
              <w:noProof/>
              <w:lang w:val="en-US"/>
            </w:rPr>
            <w:t>(Beckman, 2023)</w:t>
          </w:r>
          <w:r w:rsidRPr="001B181A">
            <w:rPr>
              <w:lang w:val="en-US"/>
            </w:rPr>
            <w:fldChar w:fldCharType="end"/>
          </w:r>
        </w:sdtContent>
      </w:sdt>
      <w:r w:rsidRPr="001B181A">
        <w:rPr>
          <w:lang w:val="en-US"/>
        </w:rPr>
        <w:t>. </w:t>
      </w:r>
    </w:p>
    <w:p w14:paraId="4CD34E2E" w14:textId="77777777" w:rsidR="001B181A" w:rsidRPr="001B181A" w:rsidRDefault="001B181A" w:rsidP="00DB2EEF">
      <w:pPr>
        <w:pStyle w:val="Heading2"/>
      </w:pPr>
      <w:r w:rsidRPr="001B181A">
        <w:t>Retention and attrition rates</w:t>
      </w:r>
    </w:p>
    <w:p w14:paraId="616B1094" w14:textId="77777777" w:rsidR="001B181A" w:rsidRPr="001B181A" w:rsidRDefault="001B181A" w:rsidP="001B181A">
      <w:pPr>
        <w:rPr>
          <w:lang w:val="en-US"/>
        </w:rPr>
      </w:pPr>
      <w:r w:rsidRPr="001B181A">
        <w:rPr>
          <w:lang w:val="en-US"/>
        </w:rPr>
        <w:t xml:space="preserve">User retention and attrition rates provide insights into how well </w:t>
      </w:r>
      <w:proofErr w:type="spellStart"/>
      <w:r w:rsidRPr="001B181A">
        <w:rPr>
          <w:lang w:val="en-US"/>
        </w:rPr>
        <w:t>Upwork</w:t>
      </w:r>
      <w:proofErr w:type="spellEnd"/>
      <w:r w:rsidRPr="001B181A">
        <w:rPr>
          <w:lang w:val="en-US"/>
        </w:rPr>
        <w:t xml:space="preserve"> maintains its user base over time and the challenges it faces in keeping users engaged. </w:t>
      </w:r>
    </w:p>
    <w:p w14:paraId="6367DDBF"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Retention rates: </w:t>
      </w:r>
    </w:p>
    <w:p w14:paraId="22B2DC61" w14:textId="77777777" w:rsidR="001B181A" w:rsidRPr="001B181A" w:rsidRDefault="001B181A" w:rsidP="001B181A">
      <w:pPr>
        <w:rPr>
          <w:lang w:val="en-US"/>
        </w:rPr>
      </w:pPr>
      <w:proofErr w:type="spellStart"/>
      <w:r w:rsidRPr="001B181A">
        <w:rPr>
          <w:lang w:val="en-US"/>
        </w:rPr>
        <w:t>Upwork's</w:t>
      </w:r>
      <w:proofErr w:type="spellEnd"/>
      <w:r w:rsidRPr="001B181A">
        <w:rPr>
          <w:lang w:val="en-US"/>
        </w:rPr>
        <w:t xml:space="preserve"> retention rates are influenced by several factors, including user satisfaction, project availability, and the overall platform experience. </w:t>
      </w:r>
      <w:proofErr w:type="spellStart"/>
      <w:r w:rsidRPr="001B181A">
        <w:rPr>
          <w:lang w:val="en-US"/>
        </w:rPr>
        <w:t>Upwork</w:t>
      </w:r>
      <w:proofErr w:type="spellEnd"/>
      <w:r w:rsidRPr="001B181A">
        <w:rPr>
          <w:lang w:val="en-US"/>
        </w:rPr>
        <w:t xml:space="preserve"> has implemented various strategies to improve retention, such as offering membership plans with added benefits, enhancing the user </w:t>
      </w:r>
      <w:r w:rsidRPr="001B181A">
        <w:rPr>
          <w:lang w:val="en-US"/>
        </w:rPr>
        <w:lastRenderedPageBreak/>
        <w:t xml:space="preserve">interface, and providing robust support services. These efforts have resulted in high retention rates, particularly among experienced freelancers and recurring clients who find value in the platform's comprehensive services </w:t>
      </w:r>
      <w:sdt>
        <w:sdtPr>
          <w:rPr>
            <w:lang w:val="en-US"/>
          </w:rPr>
          <w:id w:val="-1528936775"/>
          <w:citation/>
        </w:sdtPr>
        <w:sdtContent>
          <w:r w:rsidRPr="001B181A">
            <w:rPr>
              <w:lang w:val="en-US"/>
            </w:rPr>
            <w:fldChar w:fldCharType="begin"/>
          </w:r>
          <w:r w:rsidRPr="001B181A">
            <w:rPr>
              <w:lang w:val="en-US"/>
            </w:rPr>
            <w:instrText xml:space="preserve"> CITATION Mel24 \l 1033 </w:instrText>
          </w:r>
          <w:r w:rsidRPr="001B181A">
            <w:rPr>
              <w:lang w:val="en-US"/>
            </w:rPr>
            <w:fldChar w:fldCharType="separate"/>
          </w:r>
          <w:r w:rsidRPr="001B181A">
            <w:rPr>
              <w:noProof/>
              <w:lang w:val="en-US"/>
            </w:rPr>
            <w:t>(Melidoniotis, 2024)</w:t>
          </w:r>
          <w:r w:rsidRPr="001B181A">
            <w:rPr>
              <w:lang w:val="en-US"/>
            </w:rPr>
            <w:fldChar w:fldCharType="end"/>
          </w:r>
        </w:sdtContent>
      </w:sdt>
      <w:r w:rsidRPr="001B181A">
        <w:rPr>
          <w:lang w:val="en-US"/>
        </w:rPr>
        <w:t>. </w:t>
      </w:r>
    </w:p>
    <w:p w14:paraId="42BD2F9C" w14:textId="77777777" w:rsidR="001B181A" w:rsidRPr="001B181A" w:rsidRDefault="001B181A" w:rsidP="001B181A">
      <w:pPr>
        <w:keepNext/>
        <w:keepLines/>
        <w:spacing w:before="120" w:after="0"/>
        <w:outlineLvl w:val="2"/>
        <w:rPr>
          <w:rFonts w:eastAsiaTheme="majorEastAsia" w:cstheme="majorBidi"/>
          <w:color w:val="C00000"/>
          <w:sz w:val="24"/>
        </w:rPr>
      </w:pPr>
      <w:r w:rsidRPr="001B181A">
        <w:rPr>
          <w:rFonts w:eastAsiaTheme="majorEastAsia" w:cstheme="majorBidi"/>
          <w:color w:val="C00000"/>
          <w:sz w:val="24"/>
        </w:rPr>
        <w:t xml:space="preserve">Attrition rates: </w:t>
      </w:r>
    </w:p>
    <w:p w14:paraId="6ED83A40" w14:textId="77777777" w:rsidR="001B181A" w:rsidRPr="001B181A" w:rsidRDefault="001B181A" w:rsidP="001B181A">
      <w:pPr>
        <w:rPr>
          <w:lang w:val="en-US"/>
        </w:rPr>
      </w:pPr>
      <w:r w:rsidRPr="001B181A">
        <w:rPr>
          <w:lang w:val="en-US"/>
        </w:rPr>
        <w:t xml:space="preserve">Despite strong retention efforts, </w:t>
      </w:r>
      <w:proofErr w:type="spellStart"/>
      <w:r w:rsidRPr="001B181A">
        <w:rPr>
          <w:lang w:val="en-US"/>
        </w:rPr>
        <w:t>Upwork</w:t>
      </w:r>
      <w:proofErr w:type="spellEnd"/>
      <w:r w:rsidRPr="001B181A">
        <w:rPr>
          <w:lang w:val="en-US"/>
        </w:rPr>
        <w:t xml:space="preserve"> also experiences attrition, particularly among inexperienced users who may struggle to secure projects or compete with established freelancers. Common reasons for attrition include high service fees, stringent policy enforcement, and competition from other platforms. </w:t>
      </w:r>
      <w:proofErr w:type="spellStart"/>
      <w:r w:rsidRPr="001B181A">
        <w:rPr>
          <w:lang w:val="en-US"/>
        </w:rPr>
        <w:t>Upwork</w:t>
      </w:r>
      <w:proofErr w:type="spellEnd"/>
      <w:r w:rsidRPr="001B181A">
        <w:rPr>
          <w:lang w:val="en-US"/>
        </w:rPr>
        <w:t xml:space="preserve"> continuously analyzes attrition data to identify pain points and develop strategies to reduce churn </w:t>
      </w:r>
      <w:sdt>
        <w:sdtPr>
          <w:rPr>
            <w:lang w:val="en-US"/>
          </w:rPr>
          <w:id w:val="1532696619"/>
          <w:citation/>
        </w:sdtPr>
        <w:sdtContent>
          <w:r w:rsidRPr="001B181A">
            <w:rPr>
              <w:lang w:val="en-US"/>
            </w:rPr>
            <w:fldChar w:fldCharType="begin"/>
          </w:r>
          <w:r w:rsidRPr="001B181A">
            <w:rPr>
              <w:lang w:val="en-US"/>
            </w:rPr>
            <w:instrText xml:space="preserve">CITATION Cle201 \l 1033 </w:instrText>
          </w:r>
          <w:r w:rsidRPr="001B181A">
            <w:rPr>
              <w:lang w:val="en-US"/>
            </w:rPr>
            <w:fldChar w:fldCharType="separate"/>
          </w:r>
          <w:r w:rsidRPr="001B181A">
            <w:rPr>
              <w:noProof/>
              <w:lang w:val="en-US"/>
            </w:rPr>
            <w:t>(Clennett, 2020)</w:t>
          </w:r>
          <w:r w:rsidRPr="001B181A">
            <w:rPr>
              <w:lang w:val="en-US"/>
            </w:rPr>
            <w:fldChar w:fldCharType="end"/>
          </w:r>
        </w:sdtContent>
      </w:sdt>
      <w:r w:rsidRPr="001B181A">
        <w:rPr>
          <w:lang w:val="en-US"/>
        </w:rPr>
        <w:t>. </w:t>
      </w:r>
    </w:p>
    <w:p w14:paraId="474BFA16" w14:textId="77777777" w:rsidR="001B181A" w:rsidRDefault="001B181A" w:rsidP="0084678D">
      <w:pPr>
        <w:rPr>
          <w:b/>
          <w:bCs/>
          <w:i/>
          <w:iCs/>
          <w:sz w:val="26"/>
          <w:szCs w:val="26"/>
        </w:rPr>
      </w:pPr>
    </w:p>
    <w:p w14:paraId="65FFDA24" w14:textId="03472EB6" w:rsidR="000C7659" w:rsidRPr="00570D2F" w:rsidRDefault="00BD70B6" w:rsidP="00BD70B6">
      <w:pPr>
        <w:rPr>
          <w:lang w:val="en-US"/>
        </w:rPr>
      </w:pPr>
      <w:r w:rsidRPr="00570D2F">
        <w:rPr>
          <w:lang w:val="en-US"/>
        </w:rPr>
        <w:t xml:space="preserve">In summary, </w:t>
      </w:r>
      <w:proofErr w:type="spellStart"/>
      <w:r>
        <w:rPr>
          <w:lang w:val="en-US"/>
        </w:rPr>
        <w:t>Upwork's</w:t>
      </w:r>
      <w:proofErr w:type="spellEnd"/>
      <w:r w:rsidRPr="00570D2F">
        <w:rPr>
          <w:lang w:val="en-US"/>
        </w:rPr>
        <w:t xml:space="preserve">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w:t>
      </w:r>
      <w:proofErr w:type="spellStart"/>
      <w:r>
        <w:rPr>
          <w:lang w:val="en-US"/>
        </w:rPr>
        <w:t>Upwork's</w:t>
      </w:r>
      <w:proofErr w:type="spellEnd"/>
      <w:r w:rsidRPr="00570D2F">
        <w:rPr>
          <w:lang w:val="en-US"/>
        </w:rPr>
        <w:t xml:space="preserve"> continued success and growth in the competitive freelancing market.</w:t>
      </w:r>
    </w:p>
    <w:p w14:paraId="23609662" w14:textId="77777777" w:rsidR="000C7659" w:rsidRPr="000C7659" w:rsidRDefault="000C7659" w:rsidP="000C7659">
      <w:pPr>
        <w:ind w:left="864"/>
        <w:outlineLvl w:val="0"/>
        <w:rPr>
          <w:rFonts w:asciiTheme="majorHAnsi" w:eastAsiaTheme="majorEastAsia" w:hAnsiTheme="majorHAnsi" w:cstheme="majorBidi"/>
          <w:b/>
          <w:bCs/>
          <w:color w:val="156082" w:themeColor="accent1"/>
        </w:rPr>
      </w:pPr>
      <w:r w:rsidRPr="000C7659">
        <w:rPr>
          <w:rFonts w:asciiTheme="majorHAnsi" w:eastAsiaTheme="majorEastAsia" w:hAnsiTheme="majorHAnsi" w:cstheme="majorBidi"/>
          <w:b/>
          <w:bCs/>
          <w:color w:val="156082" w:themeColor="accent1"/>
        </w:rPr>
        <w:t xml:space="preserve">Clients: </w:t>
      </w:r>
    </w:p>
    <w:p w14:paraId="70C3D564" w14:textId="60322294" w:rsidR="001B181A" w:rsidRDefault="000C7659" w:rsidP="0084678D">
      <w:pPr>
        <w:rPr>
          <w:lang w:val="en-US"/>
        </w:rPr>
      </w:pPr>
      <w:proofErr w:type="spellStart"/>
      <w:r w:rsidRPr="000C7659">
        <w:rPr>
          <w:lang w:val="en-US"/>
        </w:rPr>
        <w:t>Upwork's</w:t>
      </w:r>
      <w:proofErr w:type="spellEnd"/>
      <w:r w:rsidRPr="000C7659">
        <w:rPr>
          <w:lang w:val="en-US"/>
        </w:rPr>
        <w:t xml:space="preserve"> clients range from small businesses and startups to large enterprises and multinational corporations. Clients from various industries, including technology, healthcare, finance, marketing, and education, use the platform. Clients are primarily based in the United States, the United Kingdom, Canada, Australia, and Germany. The diversity of clients ensures a wide array of project opportunities for freelancers </w:t>
      </w:r>
      <w:sdt>
        <w:sdtPr>
          <w:rPr>
            <w:lang w:val="en-US"/>
          </w:rPr>
          <w:id w:val="1325780192"/>
          <w:citation/>
        </w:sdtPr>
        <w:sdtContent>
          <w:r w:rsidRPr="000C7659">
            <w:rPr>
              <w:lang w:val="en-US"/>
            </w:rPr>
            <w:fldChar w:fldCharType="begin"/>
          </w:r>
          <w:r w:rsidRPr="000C7659">
            <w:rPr>
              <w:lang w:val="en-US"/>
            </w:rPr>
            <w:instrText xml:space="preserve">CITATION fre24 \l 1033 </w:instrText>
          </w:r>
          <w:r w:rsidRPr="000C7659">
            <w:rPr>
              <w:lang w:val="en-US"/>
            </w:rPr>
            <w:fldChar w:fldCharType="separate"/>
          </w:r>
          <w:r w:rsidRPr="000C7659">
            <w:rPr>
              <w:noProof/>
              <w:lang w:val="en-US"/>
            </w:rPr>
            <w:t>(Freelancermap GmbH, 2024)</w:t>
          </w:r>
          <w:r w:rsidRPr="000C7659">
            <w:rPr>
              <w:lang w:val="en-US"/>
            </w:rPr>
            <w:fldChar w:fldCharType="end"/>
          </w:r>
        </w:sdtContent>
      </w:sdt>
      <w:r w:rsidRPr="000C7659">
        <w:rPr>
          <w:lang w:val="en-US"/>
        </w:rPr>
        <w:t>.</w:t>
      </w:r>
    </w:p>
    <w:p w14:paraId="586633C6" w14:textId="77777777" w:rsidR="00210C45" w:rsidRPr="003C3B8B" w:rsidRDefault="00210C45" w:rsidP="00210C45">
      <w:pPr>
        <w:spacing w:before="100" w:beforeAutospacing="1" w:after="100" w:afterAutospacing="1"/>
        <w:outlineLvl w:val="2"/>
        <w:rPr>
          <w:b/>
          <w:bCs/>
          <w:sz w:val="27"/>
          <w:szCs w:val="27"/>
          <w:lang w:val="en-US"/>
        </w:rPr>
      </w:pPr>
      <w:r w:rsidRPr="003C3B8B">
        <w:rPr>
          <w:b/>
          <w:bCs/>
          <w:sz w:val="27"/>
          <w:szCs w:val="27"/>
          <w:lang w:val="en-US"/>
        </w:rPr>
        <w:t>8.3 Implications for platform governance and policy</w:t>
      </w:r>
    </w:p>
    <w:p w14:paraId="63DD2B43" w14:textId="77777777" w:rsidR="00210C45" w:rsidRPr="003C3B8B" w:rsidRDefault="00210C45" w:rsidP="00210C45">
      <w:pPr>
        <w:numPr>
          <w:ilvl w:val="0"/>
          <w:numId w:val="45"/>
        </w:numPr>
        <w:spacing w:before="100" w:beforeAutospacing="1" w:after="100" w:afterAutospacing="1"/>
        <w:rPr>
          <w:sz w:val="24"/>
          <w:lang w:val="en-US"/>
        </w:rPr>
      </w:pPr>
      <w:r w:rsidRPr="003C3B8B">
        <w:rPr>
          <w:sz w:val="24"/>
          <w:lang w:val="en-US"/>
        </w:rPr>
        <w:t>Regulatory relevance</w:t>
      </w:r>
    </w:p>
    <w:p w14:paraId="36D19E9A" w14:textId="77777777" w:rsidR="00210C45" w:rsidRPr="003C3B8B" w:rsidRDefault="00210C45" w:rsidP="00210C45">
      <w:pPr>
        <w:numPr>
          <w:ilvl w:val="0"/>
          <w:numId w:val="45"/>
        </w:numPr>
        <w:spacing w:before="100" w:beforeAutospacing="1" w:after="100" w:afterAutospacing="1"/>
        <w:rPr>
          <w:sz w:val="24"/>
          <w:lang w:val="en-US"/>
        </w:rPr>
      </w:pPr>
      <w:r w:rsidRPr="003C3B8B">
        <w:rPr>
          <w:sz w:val="24"/>
          <w:lang w:val="en-US"/>
        </w:rPr>
        <w:t>Design tradeoffs</w:t>
      </w:r>
    </w:p>
    <w:p w14:paraId="22BE5E0D" w14:textId="77777777" w:rsidR="00210C45" w:rsidRPr="003C3B8B" w:rsidRDefault="00210C45" w:rsidP="00210C45">
      <w:pPr>
        <w:numPr>
          <w:ilvl w:val="0"/>
          <w:numId w:val="45"/>
        </w:numPr>
        <w:spacing w:before="100" w:beforeAutospacing="1" w:after="100" w:afterAutospacing="1"/>
        <w:rPr>
          <w:sz w:val="24"/>
          <w:lang w:val="en-US"/>
        </w:rPr>
      </w:pPr>
      <w:r w:rsidRPr="003C3B8B">
        <w:rPr>
          <w:sz w:val="24"/>
          <w:lang w:val="en-US"/>
        </w:rPr>
        <w:t>Institutional lessons</w:t>
      </w:r>
    </w:p>
    <w:p w14:paraId="02D3A179" w14:textId="09EBFB9F" w:rsidR="00823CC6" w:rsidRDefault="00E60C71" w:rsidP="0084678D">
      <w:pPr>
        <w:spacing w:after="120"/>
        <w:rPr>
          <w:lang w:val="en-US"/>
        </w:rPr>
      </w:pPr>
      <w:proofErr w:type="spellStart"/>
      <w:r>
        <w:rPr>
          <w:lang w:val="en-US"/>
        </w:rPr>
        <w:t>U</w:t>
      </w:r>
      <w:r w:rsidR="0084678D" w:rsidRPr="00DC00D8">
        <w:rPr>
          <w:lang w:val="en-US"/>
        </w:rPr>
        <w:t>pwork</w:t>
      </w:r>
      <w:proofErr w:type="spellEnd"/>
      <w:r w:rsidR="0084678D" w:rsidRPr="00DC00D8">
        <w:rPr>
          <w:lang w:val="en-US"/>
        </w:rPr>
        <w:t xml:space="preserve">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613BBA0D" w14:textId="77777777" w:rsidR="00823CC6" w:rsidRPr="00F818AE" w:rsidRDefault="00823CC6" w:rsidP="005045C6">
      <w:pPr>
        <w:numPr>
          <w:ilvl w:val="0"/>
          <w:numId w:val="8"/>
        </w:numPr>
        <w:tabs>
          <w:tab w:val="num" w:pos="1440"/>
        </w:tabs>
        <w:rPr>
          <w:lang w:val="en-US"/>
        </w:rPr>
      </w:pPr>
      <w:r w:rsidRPr="00F818AE">
        <w:rPr>
          <w:lang w:val="en-US"/>
        </w:rPr>
        <w:t xml:space="preserve">Proposal </w:t>
      </w:r>
      <w:r>
        <w:rPr>
          <w:lang w:val="en-US"/>
        </w:rPr>
        <w:t>s</w:t>
      </w:r>
      <w:r w:rsidRPr="00F818AE">
        <w:rPr>
          <w:lang w:val="en-US"/>
        </w:rPr>
        <w:t>ubmissions: Successful freelancers often submit dozens of proposals daily, with a success rate of around 10%. High-volume proposal submissions are necessary due to intense competition.</w:t>
      </w:r>
    </w:p>
    <w:p w14:paraId="5C0E029C" w14:textId="77777777" w:rsidR="000E1227" w:rsidRPr="0016520E" w:rsidRDefault="000E1227" w:rsidP="00EB377E">
      <w:pPr>
        <w:pStyle w:val="Heading2"/>
      </w:pPr>
      <w:r w:rsidRPr="0016520E">
        <w:t>Challenges and missteps</w:t>
      </w:r>
    </w:p>
    <w:p w14:paraId="20870AFE" w14:textId="77777777" w:rsidR="000E1227" w:rsidRPr="0016520E" w:rsidRDefault="000E1227" w:rsidP="000E1227">
      <w:pPr>
        <w:rPr>
          <w:lang w:val="en-US"/>
        </w:rPr>
      </w:pPr>
      <w:r w:rsidRPr="0016520E">
        <w:rPr>
          <w:lang w:val="en-US"/>
        </w:rPr>
        <w:t xml:space="preserve">During my time on </w:t>
      </w:r>
      <w:proofErr w:type="spellStart"/>
      <w:r w:rsidRPr="0016520E">
        <w:rPr>
          <w:lang w:val="en-US"/>
        </w:rPr>
        <w:t>Upwork</w:t>
      </w:r>
      <w:proofErr w:type="spellEnd"/>
      <w:r w:rsidRPr="0016520E">
        <w:rPr>
          <w:lang w:val="en-US"/>
        </w:rPr>
        <w:t xml:space="preserve">, I achieved significant success, which led me to expand into agency work. However, this expansion was not without its pitfalls. I was hacked due to my negligence in thoroughly vetting my team members. This breach exposed me to vulnerabilities, and I was punished by </w:t>
      </w:r>
      <w:proofErr w:type="spellStart"/>
      <w:r w:rsidRPr="0016520E">
        <w:rPr>
          <w:lang w:val="en-US"/>
        </w:rPr>
        <w:t>Upwork</w:t>
      </w:r>
      <w:proofErr w:type="spellEnd"/>
      <w:r w:rsidRPr="0016520E">
        <w:rPr>
          <w:lang w:val="en-US"/>
        </w:rPr>
        <w:t xml:space="preserve"> for being hacked, despite my long-standing history and verified personal information on the platform. The three individuals responsible for the hack continued to exploit policy loopholes, while I faced severe repercussions. </w:t>
      </w:r>
    </w:p>
    <w:p w14:paraId="77BD7076" w14:textId="77777777" w:rsidR="000E1227" w:rsidRPr="0016520E" w:rsidRDefault="000E1227" w:rsidP="00EB377E">
      <w:pPr>
        <w:pStyle w:val="Heading2"/>
      </w:pPr>
      <w:r w:rsidRPr="0016520E">
        <w:t xml:space="preserve">The fast-paced world of </w:t>
      </w:r>
      <w:proofErr w:type="spellStart"/>
      <w:r>
        <w:t>U</w:t>
      </w:r>
      <w:r w:rsidRPr="0016520E">
        <w:t>pwork</w:t>
      </w:r>
      <w:proofErr w:type="spellEnd"/>
    </w:p>
    <w:p w14:paraId="399055EE" w14:textId="77777777" w:rsidR="000E1227" w:rsidRPr="0016520E" w:rsidRDefault="000E1227" w:rsidP="000E1227">
      <w:pPr>
        <w:rPr>
          <w:lang w:val="en-US"/>
        </w:rPr>
      </w:pPr>
      <w:r w:rsidRPr="0016520E">
        <w:rPr>
          <w:lang w:val="en-US"/>
        </w:rPr>
        <w:t xml:space="preserve">Success on </w:t>
      </w:r>
      <w:proofErr w:type="spellStart"/>
      <w:r w:rsidRPr="0016520E">
        <w:rPr>
          <w:lang w:val="en-US"/>
        </w:rPr>
        <w:t>Upwork</w:t>
      </w:r>
      <w:proofErr w:type="spellEnd"/>
      <w:r w:rsidRPr="0016520E">
        <w:rPr>
          <w:lang w:val="en-US"/>
        </w:rPr>
        <w:t xml:space="preserve"> often favors those who can </w:t>
      </w:r>
      <w:r>
        <w:rPr>
          <w:lang w:val="en-US"/>
        </w:rPr>
        <w:t>turn assignments around quickly</w:t>
      </w:r>
      <w:r w:rsidRPr="0016520E">
        <w:rPr>
          <w:lang w:val="en-US"/>
        </w:rPr>
        <w:t xml:space="preserve">. My expertise lies in software engineering, a field where thoroughness and precision are paramount. However, the freelancers who thrive on </w:t>
      </w:r>
      <w:proofErr w:type="spellStart"/>
      <w:r w:rsidRPr="0016520E">
        <w:rPr>
          <w:lang w:val="en-US"/>
        </w:rPr>
        <w:t>Upwork</w:t>
      </w:r>
      <w:proofErr w:type="spellEnd"/>
      <w:r w:rsidRPr="0016520E">
        <w:rPr>
          <w:lang w:val="en-US"/>
        </w:rPr>
        <w:t xml:space="preserve"> typically focus on short-term projects</w:t>
      </w:r>
      <w:r>
        <w:rPr>
          <w:lang w:val="en-US"/>
        </w:rPr>
        <w:t xml:space="preserve"> that require</w:t>
      </w:r>
      <w:r w:rsidRPr="0016520E">
        <w:rPr>
          <w:lang w:val="en-US"/>
        </w:rPr>
        <w:t xml:space="preserve"> rapid completion. These projects often demand high volumes of interactions and are accompanied by relentless interview processes. This was my first conundrum: the need to become a proposal machine. </w:t>
      </w:r>
    </w:p>
    <w:p w14:paraId="713D5710" w14:textId="77777777" w:rsidR="000E1227" w:rsidRPr="0016520E" w:rsidRDefault="000E1227" w:rsidP="00EB377E">
      <w:pPr>
        <w:pStyle w:val="Heading2"/>
      </w:pPr>
      <w:r w:rsidRPr="0016520E">
        <w:lastRenderedPageBreak/>
        <w:t>The proposal machine</w:t>
      </w:r>
    </w:p>
    <w:p w14:paraId="5941E537" w14:textId="77777777" w:rsidR="000E1227" w:rsidRPr="0016520E" w:rsidRDefault="000E1227" w:rsidP="000E1227">
      <w:pPr>
        <w:rPr>
          <w:lang w:val="en-US"/>
        </w:rPr>
      </w:pPr>
      <w:r w:rsidRPr="0016520E">
        <w:rPr>
          <w:lang w:val="en-US"/>
        </w:rPr>
        <w:t xml:space="preserve">To maintain a competitive edge, freelancers must submit numerous proposals daily. Even with a </w:t>
      </w:r>
      <w:r>
        <w:rPr>
          <w:lang w:val="en-US"/>
        </w:rPr>
        <w:t>10% success rate, the sheer volume of proposals required</w:t>
      </w:r>
      <w:r w:rsidRPr="0016520E">
        <w:rPr>
          <w:lang w:val="en-US"/>
        </w:rPr>
        <w:t xml:space="preserve"> is staggering. To consistently secure work, I found myself submitting dozens of proposals each day. Achieving top-tier status as a high earner and a successful freelancer on </w:t>
      </w:r>
      <w:proofErr w:type="spellStart"/>
      <w:r w:rsidRPr="0016520E">
        <w:rPr>
          <w:lang w:val="en-US"/>
        </w:rPr>
        <w:t>Upwork</w:t>
      </w:r>
      <w:proofErr w:type="spellEnd"/>
      <w:r w:rsidRPr="0016520E">
        <w:rPr>
          <w:lang w:val="en-US"/>
        </w:rPr>
        <w:t xml:space="preserve"> comes with its own set of challenges. More invitations for potential projects do not necessarily translate into guaranteed sales or steady income.</w:t>
      </w:r>
      <w:r>
        <w:rPr>
          <w:lang w:val="en-US"/>
        </w:rPr>
        <w:t xml:space="preserve"> </w:t>
      </w:r>
      <w:r w:rsidRPr="0016520E">
        <w:rPr>
          <w:lang w:val="en-US"/>
        </w:rPr>
        <w:t> </w:t>
      </w:r>
    </w:p>
    <w:p w14:paraId="5003581B" w14:textId="77777777" w:rsidR="000E1227" w:rsidRPr="0016520E" w:rsidRDefault="000E1227" w:rsidP="00EB377E">
      <w:pPr>
        <w:pStyle w:val="Heading2"/>
      </w:pPr>
      <w:r w:rsidRPr="0016520E">
        <w:t xml:space="preserve">The math </w:t>
      </w:r>
      <w:r>
        <w:t>does not</w:t>
      </w:r>
      <w:r w:rsidRPr="0016520E">
        <w:t xml:space="preserve"> add up</w:t>
      </w:r>
    </w:p>
    <w:p w14:paraId="63F62573" w14:textId="05884703" w:rsidR="000E1227" w:rsidRPr="0016520E" w:rsidRDefault="000E1227" w:rsidP="000E1227">
      <w:pPr>
        <w:spacing w:after="0"/>
        <w:rPr>
          <w:lang w:val="en-US"/>
        </w:rPr>
      </w:pPr>
      <w:r w:rsidRPr="0016520E">
        <w:rPr>
          <w:lang w:val="en-US"/>
        </w:rPr>
        <w:t xml:space="preserve">The reality of </w:t>
      </w:r>
      <w:proofErr w:type="spellStart"/>
      <w:r w:rsidRPr="0016520E">
        <w:rPr>
          <w:lang w:val="en-US"/>
        </w:rPr>
        <w:t>Upwork's</w:t>
      </w:r>
      <w:proofErr w:type="spellEnd"/>
      <w:r w:rsidRPr="0016520E">
        <w:rPr>
          <w:lang w:val="en-US"/>
        </w:rPr>
        <w:t xml:space="preserve"> demands quickly becomes apparent when considering the hours in a day. The process of scouring the platform for attractive job listings, vetting potential projects, and submitting proposals is time-consuming. Add to that the need to interview multiple times a day</w:t>
      </w:r>
      <w:r>
        <w:rPr>
          <w:lang w:val="en-US"/>
        </w:rPr>
        <w:t xml:space="preserve"> (</w:t>
      </w:r>
      <w:r w:rsidRPr="0016520E">
        <w:rPr>
          <w:lang w:val="en-US"/>
        </w:rPr>
        <w:t>sometimes 1-3 times</w:t>
      </w:r>
      <w:r>
        <w:rPr>
          <w:lang w:val="en-US"/>
        </w:rPr>
        <w:t xml:space="preserve">), </w:t>
      </w:r>
      <w:r w:rsidRPr="0016520E">
        <w:rPr>
          <w:lang w:val="en-US"/>
        </w:rPr>
        <w:t>and it becomes clear that the math does not add up. There are only so many hours in a day, and the pressure to deliver fast, cheap, and flawless work is immense. </w:t>
      </w:r>
    </w:p>
    <w:p w14:paraId="7507A110" w14:textId="77777777" w:rsidR="000E1227" w:rsidRPr="003946E5" w:rsidRDefault="000E1227" w:rsidP="003946E5">
      <w:pPr>
        <w:pStyle w:val="Heading2"/>
      </w:pPr>
      <w:r w:rsidRPr="003946E5">
        <w:t>The cycle of high expectations</w:t>
      </w:r>
    </w:p>
    <w:p w14:paraId="40BADF6B" w14:textId="77777777" w:rsidR="000E1227" w:rsidRPr="0016520E" w:rsidRDefault="000E1227" w:rsidP="000E1227">
      <w:pPr>
        <w:spacing w:after="0"/>
        <w:rPr>
          <w:lang w:val="en-US"/>
        </w:rPr>
      </w:pPr>
      <w:r w:rsidRPr="0016520E">
        <w:rPr>
          <w:lang w:val="en-US"/>
        </w:rPr>
        <w:t xml:space="preserve">Freelancers on </w:t>
      </w:r>
      <w:proofErr w:type="spellStart"/>
      <w:r w:rsidRPr="0016520E">
        <w:rPr>
          <w:lang w:val="en-US"/>
        </w:rPr>
        <w:t>Upwork</w:t>
      </w:r>
      <w:proofErr w:type="spellEnd"/>
      <w:r w:rsidRPr="0016520E">
        <w:rPr>
          <w:lang w:val="en-US"/>
        </w:rPr>
        <w:t xml:space="preserve">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5C19E868" w14:textId="77777777" w:rsidR="000E1227" w:rsidRPr="0016520E" w:rsidRDefault="000E1227" w:rsidP="003946E5">
      <w:pPr>
        <w:pStyle w:val="Heading2"/>
      </w:pPr>
      <w:r w:rsidRPr="0016520E">
        <w:t>Reflections and insights</w:t>
      </w:r>
    </w:p>
    <w:p w14:paraId="68F5C422" w14:textId="77777777" w:rsidR="000E1227" w:rsidRPr="0016520E" w:rsidRDefault="000E1227" w:rsidP="000E1227">
      <w:pPr>
        <w:rPr>
          <w:lang w:val="en-US"/>
        </w:rPr>
      </w:pPr>
      <w:r w:rsidRPr="0016520E">
        <w:rPr>
          <w:lang w:val="en-US"/>
        </w:rPr>
        <w:t xml:space="preserve">Reflecting on my journey, it becomes clear that while </w:t>
      </w:r>
      <w:proofErr w:type="spellStart"/>
      <w:r w:rsidRPr="0016520E">
        <w:rPr>
          <w:lang w:val="en-US"/>
        </w:rPr>
        <w:t>Upwork</w:t>
      </w:r>
      <w:proofErr w:type="spellEnd"/>
      <w:r w:rsidRPr="0016520E">
        <w:rPr>
          <w:lang w:val="en-US"/>
        </w:rPr>
        <w:t xml:space="preserve"> offers significant opportunities, it also presents substantial challenges. The platform's structure rewards those who can adapt to its fast-paced, high-volume environment. For professionals like me, accustomed to the depth and rigor of long-term projects, this transition can be jarring.</w:t>
      </w:r>
    </w:p>
    <w:p w14:paraId="37722AD6" w14:textId="77777777" w:rsidR="000E1227" w:rsidRPr="0016520E" w:rsidRDefault="000E1227" w:rsidP="000E1227">
      <w:pPr>
        <w:rPr>
          <w:lang w:val="en-US"/>
        </w:rPr>
      </w:pPr>
      <w:r w:rsidRPr="0016520E">
        <w:rPr>
          <w:lang w:val="en-US"/>
        </w:rPr>
        <w:t xml:space="preserve">Success on </w:t>
      </w:r>
      <w:proofErr w:type="spellStart"/>
      <w:r w:rsidRPr="0016520E">
        <w:rPr>
          <w:lang w:val="en-US"/>
        </w:rPr>
        <w:t>Upwork</w:t>
      </w:r>
      <w:proofErr w:type="spellEnd"/>
      <w:r w:rsidRPr="0016520E">
        <w:rPr>
          <w:lang w:val="en-US"/>
        </w:rPr>
        <w:t xml:space="preserve">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t>
      </w:r>
      <w:r>
        <w:rPr>
          <w:lang w:val="en-US"/>
        </w:rPr>
        <w:t>by strategies that align with</w:t>
      </w:r>
      <w:r w:rsidRPr="0016520E">
        <w:rPr>
          <w:lang w:val="en-US"/>
        </w:rPr>
        <w:t xml:space="preserve"> </w:t>
      </w:r>
      <w:proofErr w:type="spellStart"/>
      <w:r w:rsidRPr="0016520E">
        <w:rPr>
          <w:lang w:val="en-US"/>
        </w:rPr>
        <w:t>Upwork's</w:t>
      </w:r>
      <w:proofErr w:type="spellEnd"/>
      <w:r w:rsidRPr="0016520E">
        <w:rPr>
          <w:lang w:val="en-US"/>
        </w:rPr>
        <w:t xml:space="preserve"> fast-paced environment. </w:t>
      </w:r>
    </w:p>
    <w:p w14:paraId="286E257D" w14:textId="77777777" w:rsidR="00176597" w:rsidRPr="0016520E" w:rsidRDefault="00176597" w:rsidP="00DB2EEF">
      <w:pPr>
        <w:pStyle w:val="Heading2"/>
      </w:pPr>
      <w:r>
        <w:t>Personal c</w:t>
      </w:r>
      <w:r w:rsidRPr="0016520E">
        <w:t>onclusion</w:t>
      </w:r>
    </w:p>
    <w:p w14:paraId="24A105A7" w14:textId="77777777" w:rsidR="00176597" w:rsidRDefault="00176597" w:rsidP="00176597">
      <w:pPr>
        <w:rPr>
          <w:lang w:val="en-US"/>
        </w:rPr>
      </w:pPr>
      <w:r w:rsidRPr="0016520E">
        <w:rPr>
          <w:lang w:val="en-US"/>
        </w:rPr>
        <w:t xml:space="preserve">In conclusion, my experience on </w:t>
      </w:r>
      <w:proofErr w:type="spellStart"/>
      <w:r w:rsidRPr="0016520E">
        <w:rPr>
          <w:lang w:val="en-US"/>
        </w:rPr>
        <w:t>Upwork</w:t>
      </w:r>
      <w:proofErr w:type="spellEnd"/>
      <w:r w:rsidRPr="0016520E">
        <w:rPr>
          <w:lang w:val="en-US"/>
        </w:rPr>
        <w:t xml:space="preserve"> underscores the importance of adaptability in the </w:t>
      </w:r>
      <w:r>
        <w:rPr>
          <w:lang w:val="en-US"/>
        </w:rPr>
        <w:t>world of freelancing</w:t>
      </w:r>
      <w:r w:rsidRPr="0016520E">
        <w:rPr>
          <w:lang w:val="en-US"/>
        </w:rPr>
        <w:t xml:space="preserve">. </w:t>
      </w:r>
      <w:proofErr w:type="spellStart"/>
      <w:r w:rsidRPr="0016520E">
        <w:rPr>
          <w:lang w:val="en-US"/>
        </w:rPr>
        <w:t>Upwork</w:t>
      </w:r>
      <w:proofErr w:type="spellEnd"/>
      <w:r w:rsidRPr="0016520E">
        <w:rPr>
          <w:lang w:val="en-US"/>
        </w:rPr>
        <w:t xml:space="preserve">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w:t>
      </w:r>
      <w:proofErr w:type="spellStart"/>
      <w:r w:rsidRPr="0016520E">
        <w:rPr>
          <w:lang w:val="en-US"/>
        </w:rPr>
        <w:t>Upwork's</w:t>
      </w:r>
      <w:proofErr w:type="spellEnd"/>
      <w:r w:rsidRPr="0016520E">
        <w:rPr>
          <w:lang w:val="en-US"/>
        </w:rPr>
        <w:t xml:space="preserve"> realities reveals both the potential and the challenges </w:t>
      </w:r>
      <w:r>
        <w:rPr>
          <w:lang w:val="en-US"/>
        </w:rPr>
        <w:t>of</w:t>
      </w:r>
      <w:r w:rsidRPr="0016520E">
        <w:rPr>
          <w:lang w:val="en-US"/>
        </w:rPr>
        <w:t xml:space="preserve"> navigating this dynamic platform.</w:t>
      </w:r>
    </w:p>
    <w:p w14:paraId="506297F5" w14:textId="77777777" w:rsidR="00176597" w:rsidRDefault="00176597" w:rsidP="00176597">
      <w:pPr>
        <w:rPr>
          <w:lang w:val="en-US"/>
        </w:rPr>
      </w:pPr>
      <w:r w:rsidRPr="00467446">
        <w:rPr>
          <w:lang w:val="en-US"/>
        </w:rPr>
        <w:t xml:space="preserve">In summary, </w:t>
      </w:r>
      <w:proofErr w:type="spellStart"/>
      <w:r>
        <w:rPr>
          <w:lang w:val="en-US"/>
        </w:rPr>
        <w:t>Upwork's</w:t>
      </w:r>
      <w:proofErr w:type="spellEnd"/>
      <w:r w:rsidRPr="00467446">
        <w:rPr>
          <w:lang w:val="en-US"/>
        </w:rPr>
        <w:t xml:space="preserve"> user relationships and market perception are shaped by its efforts to balance user satisfaction, market demands, and competitive pressures. By continuously improving its services and addressing user concerns, </w:t>
      </w:r>
      <w:proofErr w:type="spellStart"/>
      <w:r w:rsidRPr="00467446">
        <w:rPr>
          <w:lang w:val="en-US"/>
        </w:rPr>
        <w:t>Upwork</w:t>
      </w:r>
      <w:proofErr w:type="spellEnd"/>
      <w:r w:rsidRPr="00467446">
        <w:rPr>
          <w:lang w:val="en-US"/>
        </w:rPr>
        <w:t xml:space="preserve"> aims to strengthen its position in the freelancing market and enhance its reputation among stakeholders and industry experts.</w:t>
      </w:r>
    </w:p>
    <w:p w14:paraId="247A8D61" w14:textId="77777777" w:rsidR="00C12623" w:rsidRDefault="00C12623" w:rsidP="00176597">
      <w:pPr>
        <w:rPr>
          <w:lang w:val="en-US"/>
        </w:rPr>
      </w:pPr>
    </w:p>
    <w:p w14:paraId="76029A54" w14:textId="77777777" w:rsidR="00C12623" w:rsidRDefault="00C12623" w:rsidP="00122789">
      <w:pPr>
        <w:pStyle w:val="Heading-3"/>
      </w:pPr>
      <w:r w:rsidRPr="006E1401">
        <w:t xml:space="preserve">Freelancer and client communities: </w:t>
      </w:r>
    </w:p>
    <w:p w14:paraId="5CE775AF" w14:textId="77777777" w:rsidR="00C12623" w:rsidRPr="006E1401" w:rsidRDefault="00C12623" w:rsidP="00122789">
      <w:pPr>
        <w:rPr>
          <w:lang w:val="en-US"/>
        </w:rPr>
      </w:pPr>
      <w:proofErr w:type="spellStart"/>
      <w:r w:rsidRPr="006E1401">
        <w:rPr>
          <w:lang w:val="en-US"/>
        </w:rPr>
        <w:t>Upwork</w:t>
      </w:r>
      <w:proofErr w:type="spellEnd"/>
      <w:r w:rsidRPr="006E1401">
        <w:rPr>
          <w:lang w:val="en-US"/>
        </w:rPr>
        <w:t xml:space="preserve">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6E1401">
        <w:rPr>
          <w:lang w:val="en-US"/>
        </w:rPr>
        <w:t>. </w:t>
      </w:r>
    </w:p>
    <w:p w14:paraId="369AAD71" w14:textId="77777777" w:rsidR="00C12623" w:rsidRDefault="00C12623" w:rsidP="00122789">
      <w:pPr>
        <w:pStyle w:val="Heading-3"/>
      </w:pPr>
      <w:r w:rsidRPr="006E1401">
        <w:lastRenderedPageBreak/>
        <w:t xml:space="preserve">Interactive engagement: </w:t>
      </w:r>
    </w:p>
    <w:p w14:paraId="66FC8CFC" w14:textId="77777777" w:rsidR="00C12623" w:rsidRPr="006E1401" w:rsidRDefault="00C12623" w:rsidP="00122789">
      <w:pPr>
        <w:rPr>
          <w:lang w:val="en-US"/>
        </w:rPr>
      </w:pPr>
      <w:proofErr w:type="spellStart"/>
      <w:r w:rsidRPr="006E1401">
        <w:rPr>
          <w:lang w:val="en-US"/>
        </w:rPr>
        <w:t>Upwork</w:t>
      </w:r>
      <w:proofErr w:type="spellEnd"/>
      <w:r w:rsidRPr="006E1401">
        <w:rPr>
          <w:lang w:val="en-US"/>
        </w:rPr>
        <w:t xml:space="preserve"> engages with its community through interactive content such as polls, Q&amp;A sessions, live webinars, and AMAs (Ask Me Anything). These interactions help </w:t>
      </w:r>
      <w:proofErr w:type="spellStart"/>
      <w:r w:rsidRPr="006E1401">
        <w:rPr>
          <w:lang w:val="en-US"/>
        </w:rPr>
        <w:t>Upwork</w:t>
      </w:r>
      <w:proofErr w:type="spellEnd"/>
      <w:r w:rsidRPr="006E1401">
        <w:rPr>
          <w:lang w:val="en-US"/>
        </w:rPr>
        <w:t xml:space="preserve"> understand user needs and preferences while providing a platform for direct communication with the company </w:t>
      </w:r>
      <w:sdt>
        <w:sdtPr>
          <w:rPr>
            <w:lang w:val="en-US"/>
          </w:rPr>
          <w:id w:val="490615361"/>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6E1401">
        <w:rPr>
          <w:lang w:val="en-US"/>
        </w:rPr>
        <w:t>. </w:t>
      </w:r>
    </w:p>
    <w:p w14:paraId="01B97D96" w14:textId="77777777" w:rsidR="00C12623" w:rsidRDefault="00C12623" w:rsidP="00122789">
      <w:pPr>
        <w:pStyle w:val="Heading-3"/>
      </w:pPr>
      <w:r w:rsidRPr="006E1401">
        <w:t xml:space="preserve">User-generated content: </w:t>
      </w:r>
    </w:p>
    <w:p w14:paraId="44139565" w14:textId="77777777" w:rsidR="00C12623" w:rsidRPr="006E1401" w:rsidRDefault="00C12623" w:rsidP="00122789">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highlighting real-life benefits of using </w:t>
      </w:r>
      <w:proofErr w:type="spellStart"/>
      <w:r w:rsidRPr="006E1401">
        <w:rPr>
          <w:lang w:val="en-US"/>
        </w:rPr>
        <w:t>Upwork</w:t>
      </w:r>
      <w:proofErr w:type="spellEnd"/>
      <w:r w:rsidRPr="006E1401">
        <w:rPr>
          <w:lang w:val="en-US"/>
        </w:rPr>
        <w:t xml:space="preserve"> and inspiring others to join the platform </w:t>
      </w:r>
      <w:sdt>
        <w:sdtPr>
          <w:rPr>
            <w:lang w:val="en-US"/>
          </w:rPr>
          <w:id w:val="1815518291"/>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6E1401">
        <w:rPr>
          <w:lang w:val="en-US"/>
        </w:rPr>
        <w:t>. </w:t>
      </w:r>
    </w:p>
    <w:p w14:paraId="3E571C7C" w14:textId="77777777" w:rsidR="00C12623" w:rsidRDefault="00C12623" w:rsidP="00122789">
      <w:pPr>
        <w:pStyle w:val="Heading-3"/>
      </w:pPr>
      <w:r w:rsidRPr="006E1401">
        <w:t xml:space="preserve">Content calendar: </w:t>
      </w:r>
    </w:p>
    <w:p w14:paraId="2EEC94E5" w14:textId="77777777" w:rsidR="00C12623" w:rsidRPr="006E1401" w:rsidRDefault="00C12623" w:rsidP="00122789">
      <w:pPr>
        <w:rPr>
          <w:lang w:val="en-US"/>
        </w:rPr>
      </w:pPr>
      <w:proofErr w:type="spellStart"/>
      <w:r w:rsidRPr="006E1401">
        <w:rPr>
          <w:lang w:val="en-US"/>
        </w:rPr>
        <w:t>Upwork</w:t>
      </w:r>
      <w:proofErr w:type="spellEnd"/>
      <w:r w:rsidRPr="006E1401">
        <w:rPr>
          <w:lang w:val="en-US"/>
        </w:rPr>
        <w:t xml:space="preserve"> maintains a content calendar to ensure consistent and timely distribution of content across all social media platforms. This organized approach helps keep the audience engaged and informed about </w:t>
      </w:r>
      <w:proofErr w:type="spellStart"/>
      <w:r>
        <w:rPr>
          <w:lang w:val="en-US"/>
        </w:rPr>
        <w:t>Upwork's</w:t>
      </w:r>
      <w:proofErr w:type="spellEnd"/>
      <w:r w:rsidRPr="006E1401">
        <w:rPr>
          <w:lang w:val="en-US"/>
        </w:rPr>
        <w:t xml:space="preserve"> offerings and updates </w:t>
      </w:r>
      <w:sdt>
        <w:sdtPr>
          <w:rPr>
            <w:lang w:val="en-US"/>
          </w:rPr>
          <w:id w:val="1604837827"/>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6E1401">
        <w:rPr>
          <w:lang w:val="en-US"/>
        </w:rPr>
        <w:t>. </w:t>
      </w:r>
    </w:p>
    <w:p w14:paraId="4518D27C" w14:textId="77777777" w:rsidR="00C12623" w:rsidRPr="006F659C" w:rsidRDefault="00C12623" w:rsidP="00122789">
      <w:pPr>
        <w:jc w:val="both"/>
        <w:rPr>
          <w:lang w:val="en-US"/>
        </w:rPr>
      </w:pPr>
    </w:p>
    <w:p w14:paraId="037CA99D" w14:textId="03C66F96" w:rsidR="00422B45" w:rsidRPr="003C3B8B" w:rsidRDefault="00422B45" w:rsidP="00422B45">
      <w:pPr>
        <w:spacing w:before="100" w:beforeAutospacing="1" w:after="100" w:afterAutospacing="1"/>
        <w:outlineLvl w:val="2"/>
        <w:rPr>
          <w:b/>
          <w:bCs/>
          <w:sz w:val="27"/>
          <w:szCs w:val="27"/>
          <w:lang w:val="en-US"/>
        </w:rPr>
      </w:pPr>
      <w:r w:rsidRPr="003C3B8B">
        <w:rPr>
          <w:b/>
          <w:bCs/>
          <w:sz w:val="27"/>
          <w:szCs w:val="27"/>
          <w:lang w:val="en-US"/>
        </w:rPr>
        <w:t>8.3</w:t>
      </w:r>
      <w:r>
        <w:rPr>
          <w:b/>
          <w:bCs/>
          <w:sz w:val="27"/>
          <w:szCs w:val="27"/>
          <w:lang w:val="en-US"/>
        </w:rPr>
        <w:t>.n</w:t>
      </w:r>
      <w:r w:rsidRPr="003C3B8B">
        <w:rPr>
          <w:b/>
          <w:bCs/>
          <w:sz w:val="27"/>
          <w:szCs w:val="27"/>
          <w:lang w:val="en-US"/>
        </w:rPr>
        <w:t xml:space="preserve"> </w:t>
      </w:r>
      <w:r>
        <w:rPr>
          <w:b/>
          <w:bCs/>
          <w:sz w:val="27"/>
          <w:szCs w:val="27"/>
          <w:lang w:val="en-US"/>
        </w:rPr>
        <w:t>investor perspective</w:t>
      </w:r>
    </w:p>
    <w:p w14:paraId="03EFF8A2" w14:textId="77777777" w:rsidR="00810D20" w:rsidRDefault="00810D20" w:rsidP="00122789">
      <w:pPr>
        <w:rPr>
          <w:rFonts w:ascii="Calibri" w:hAnsi="Calibri" w:cs="Calibri"/>
          <w:szCs w:val="22"/>
          <w:lang w:val="en-US"/>
        </w:rPr>
      </w:pPr>
    </w:p>
    <w:p w14:paraId="089CD581" w14:textId="77777777" w:rsidR="00422B45" w:rsidRDefault="00422B45" w:rsidP="00D54C51">
      <w:pPr>
        <w:pStyle w:val="Heading-3"/>
      </w:pPr>
      <w:r w:rsidRPr="008615F6">
        <w:t xml:space="preserve">Investor sentiment: </w:t>
      </w:r>
    </w:p>
    <w:p w14:paraId="03B77ABA" w14:textId="77777777" w:rsidR="00422B45" w:rsidRPr="008615F6" w:rsidRDefault="00422B45" w:rsidP="00422B45">
      <w:pPr>
        <w:rPr>
          <w:lang w:val="en-US"/>
        </w:rPr>
      </w:pPr>
      <w:r w:rsidRPr="008615F6">
        <w:rPr>
          <w:lang w:val="en-US"/>
        </w:rPr>
        <w:t xml:space="preserve">Investor sentiment towards </w:t>
      </w:r>
      <w:proofErr w:type="spellStart"/>
      <w:r w:rsidRPr="008615F6">
        <w:rPr>
          <w:lang w:val="en-US"/>
        </w:rPr>
        <w:t>Upwork</w:t>
      </w:r>
      <w:proofErr w:type="spellEnd"/>
      <w:r w:rsidRPr="008615F6">
        <w:rPr>
          <w:lang w:val="en-US"/>
        </w:rPr>
        <w:t xml:space="preserve"> has been positive, driven by its strong financial performance, robust user growth, and strategic initiatives. Analysts highlight </w:t>
      </w:r>
      <w:proofErr w:type="spellStart"/>
      <w:r>
        <w:rPr>
          <w:lang w:val="en-US"/>
        </w:rPr>
        <w:t>Upwork's</w:t>
      </w:r>
      <w:proofErr w:type="spellEnd"/>
      <w:r w:rsidRPr="008615F6">
        <w:rPr>
          <w:lang w:val="en-US"/>
        </w:rPr>
        <w:t xml:space="preserve"> potential for continued growth, citing its expanding market reach and innovative service offerings as key drivers </w:t>
      </w:r>
      <w:sdt>
        <w:sdtPr>
          <w:rPr>
            <w:lang w:val="en-US"/>
          </w:rPr>
          <w:id w:val="-1406223709"/>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8615F6">
        <w:rPr>
          <w:lang w:val="en-US"/>
        </w:rPr>
        <w:t>.</w:t>
      </w:r>
    </w:p>
    <w:p w14:paraId="30EBE246" w14:textId="77777777" w:rsidR="00422B45" w:rsidRDefault="00422B45" w:rsidP="00422B45">
      <w:pPr>
        <w:rPr>
          <w:lang w:val="en-US"/>
        </w:rPr>
      </w:pPr>
      <w:r w:rsidRPr="008615F6">
        <w:rPr>
          <w:lang w:val="en-US"/>
        </w:rPr>
        <w:t xml:space="preserve">In summary, </w:t>
      </w:r>
      <w:proofErr w:type="spellStart"/>
      <w:r>
        <w:rPr>
          <w:lang w:val="en-US"/>
        </w:rPr>
        <w:t>Upwork's</w:t>
      </w:r>
      <w:proofErr w:type="spellEnd"/>
      <w:r w:rsidRPr="008615F6">
        <w:rPr>
          <w:lang w:val="en-US"/>
        </w:rP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7873AC10" w14:textId="77777777" w:rsidR="00422B45" w:rsidRDefault="00422B45" w:rsidP="00122789">
      <w:pPr>
        <w:rPr>
          <w:rFonts w:ascii="Calibri" w:hAnsi="Calibri" w:cs="Calibri"/>
          <w:szCs w:val="22"/>
          <w:lang w:val="en-US"/>
        </w:rPr>
      </w:pPr>
    </w:p>
    <w:p w14:paraId="525A873A" w14:textId="77777777" w:rsidR="00C12623" w:rsidRDefault="00C12623" w:rsidP="00176597">
      <w:pPr>
        <w:rPr>
          <w:lang w:val="en-US"/>
        </w:rPr>
      </w:pPr>
    </w:p>
    <w:p w14:paraId="135AC89F" w14:textId="0B81AE6C" w:rsidR="006A3DD1" w:rsidRPr="003C3B8B" w:rsidRDefault="006A3DD1" w:rsidP="00111FFC">
      <w:pPr>
        <w:spacing w:before="100" w:beforeAutospacing="1" w:after="100" w:afterAutospacing="1"/>
        <w:outlineLvl w:val="2"/>
        <w:rPr>
          <w:b/>
          <w:bCs/>
          <w:sz w:val="27"/>
          <w:szCs w:val="27"/>
          <w:lang w:val="en-US"/>
        </w:rPr>
      </w:pPr>
      <w:r w:rsidRPr="003C3B8B">
        <w:rPr>
          <w:b/>
          <w:bCs/>
          <w:sz w:val="27"/>
          <w:szCs w:val="27"/>
          <w:lang w:val="en-US"/>
        </w:rPr>
        <w:t>8.3</w:t>
      </w:r>
      <w:r>
        <w:rPr>
          <w:b/>
          <w:bCs/>
          <w:sz w:val="27"/>
          <w:szCs w:val="27"/>
          <w:lang w:val="en-US"/>
        </w:rPr>
        <w:t>.x</w:t>
      </w:r>
      <w:r w:rsidRPr="003C3B8B">
        <w:rPr>
          <w:b/>
          <w:bCs/>
          <w:sz w:val="27"/>
          <w:szCs w:val="27"/>
          <w:lang w:val="en-US"/>
        </w:rPr>
        <w:t xml:space="preserve"> </w:t>
      </w:r>
      <w:r w:rsidR="00517F94">
        <w:rPr>
          <w:b/>
          <w:bCs/>
          <w:sz w:val="27"/>
          <w:szCs w:val="27"/>
          <w:lang w:val="en-US"/>
        </w:rPr>
        <w:t>competition</w:t>
      </w:r>
    </w:p>
    <w:p w14:paraId="5EFFB121" w14:textId="77777777" w:rsidR="00222D13" w:rsidRDefault="00222D13">
      <w:pPr>
        <w:divId w:val="151869432"/>
        <w:rPr>
          <w:rFonts w:hAnsi="Symbol"/>
        </w:rPr>
      </w:pPr>
    </w:p>
    <w:p w14:paraId="7C3F9B8E" w14:textId="352EC9C7" w:rsidR="00975E0A" w:rsidRDefault="00975E0A">
      <w:pPr>
        <w:divId w:val="151869432"/>
        <w:rPr>
          <w:sz w:val="24"/>
        </w:rPr>
      </w:pPr>
      <w:r>
        <w:rPr>
          <w:rFonts w:hAnsi="Symbol"/>
        </w:rPr>
        <w:t></w:t>
      </w:r>
      <w:r>
        <w:t xml:space="preserve">  8.3.x.1 Fiverr</w:t>
      </w:r>
    </w:p>
    <w:p w14:paraId="1CE859F7" w14:textId="77777777" w:rsidR="00B44963" w:rsidRPr="00DD5C6F" w:rsidRDefault="00B44963" w:rsidP="00111FFC">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user relationships and market perceptions </w:t>
      </w:r>
    </w:p>
    <w:p w14:paraId="18D01F3E" w14:textId="77777777" w:rsidR="00B44963" w:rsidRPr="00DD5C6F" w:rsidRDefault="00B44963" w:rsidP="00111FFC">
      <w:pPr>
        <w:rPr>
          <w:lang w:val="en-US"/>
        </w:rPr>
      </w:pPr>
      <w:r w:rsidRPr="00DD5C6F">
        <w:rPr>
          <w:lang w:val="en-US"/>
        </w:rPr>
        <w:t xml:space="preserve">Fiverr is known for its gig-based model, which appeals to users looking for quick, low-cost services. Fiverr's user relationships are characterized by high transaction volumes but lower project values compared to </w:t>
      </w:r>
      <w:proofErr w:type="spellStart"/>
      <w:r w:rsidRPr="00DD5C6F">
        <w:rPr>
          <w:lang w:val="en-US"/>
        </w:rPr>
        <w:t>Upwork</w:t>
      </w:r>
      <w:proofErr w:type="spellEnd"/>
      <w:r w:rsidRPr="00DD5C6F">
        <w:rPr>
          <w:lang w:val="en-US"/>
        </w:rPr>
        <w:t xml:space="preserve">. Market perception of Fiverr is positive due to its simplicity and accessibility, but it faces criticism for the quality of services and the competitiveness of its gig environment </w:t>
      </w:r>
      <w:sdt>
        <w:sdtPr>
          <w:rPr>
            <w:lang w:val="en-US"/>
          </w:rPr>
          <w:id w:val="-1321883482"/>
          <w:citation/>
        </w:sdtPr>
        <w:sdtContent>
          <w:r w:rsidRPr="00DD5C6F">
            <w:rPr>
              <w:lang w:val="en-US"/>
            </w:rPr>
            <w:fldChar w:fldCharType="begin"/>
          </w:r>
          <w:r w:rsidRPr="00DD5C6F">
            <w:rPr>
              <w:lang w:val="en-US"/>
            </w:rPr>
            <w:instrText xml:space="preserve">CITATION fre24 \l 1033 </w:instrText>
          </w:r>
          <w:r w:rsidRPr="00DD5C6F">
            <w:rPr>
              <w:lang w:val="en-US"/>
            </w:rPr>
            <w:fldChar w:fldCharType="separate"/>
          </w:r>
          <w:r w:rsidRPr="00DD5C6F">
            <w:rPr>
              <w:noProof/>
              <w:lang w:val="en-US"/>
            </w:rPr>
            <w:t>(Freelancermap GmbH, 2024)</w:t>
          </w:r>
          <w:r w:rsidRPr="00DD5C6F">
            <w:rPr>
              <w:lang w:val="en-US"/>
            </w:rPr>
            <w:fldChar w:fldCharType="end"/>
          </w:r>
        </w:sdtContent>
      </w:sdt>
      <w:r w:rsidRPr="00DD5C6F">
        <w:rPr>
          <w:lang w:val="en-US"/>
        </w:rPr>
        <w:t>. </w:t>
      </w:r>
    </w:p>
    <w:p w14:paraId="034B3E15" w14:textId="77777777" w:rsidR="00B44963" w:rsidRPr="00DD5C6F" w:rsidRDefault="00B44963" w:rsidP="00111FFC">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User base</w:t>
      </w:r>
    </w:p>
    <w:p w14:paraId="789953B6" w14:textId="77777777" w:rsidR="00B44963" w:rsidRPr="00DD5C6F" w:rsidRDefault="00B44963" w:rsidP="00111FFC">
      <w:pPr>
        <w:rPr>
          <w:lang w:val="en-US"/>
        </w:rPr>
      </w:pPr>
      <w:r w:rsidRPr="00DD5C6F">
        <w:rPr>
          <w:b/>
          <w:bCs/>
          <w:lang w:val="en-US"/>
        </w:rPr>
        <w:t>Fiverr</w:t>
      </w:r>
      <w:r w:rsidRPr="00DD5C6F">
        <w:rPr>
          <w:lang w:val="en-US"/>
        </w:rPr>
        <w:t>: Millions of freelancers and buyers, with significant engagement in gig-based services.</w:t>
      </w:r>
    </w:p>
    <w:p w14:paraId="2D2D7424" w14:textId="77777777" w:rsidR="00B44963" w:rsidRPr="00DD5C6F" w:rsidRDefault="00B44963" w:rsidP="00111FFC">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User base and engagement: </w:t>
      </w:r>
    </w:p>
    <w:p w14:paraId="43CD5FC5" w14:textId="77777777" w:rsidR="00B44963" w:rsidRPr="00DD5C6F" w:rsidRDefault="00B44963" w:rsidP="00111FFC">
      <w:pPr>
        <w:rPr>
          <w:lang w:val="en-US"/>
        </w:rPr>
      </w:pPr>
      <w:r w:rsidRPr="00DD5C6F">
        <w:rPr>
          <w:lang w:val="en-US"/>
        </w:rPr>
        <w:t xml:space="preserve">Fiverr has a large user base, with millions of freelancers offering services across various categories, including graphic design, digital marketing, writing, and programming. The platform's simplicity and accessibility attract a wide range of users, small businesses, and individual clients </w:t>
      </w:r>
      <w:sdt>
        <w:sdtPr>
          <w:rPr>
            <w:lang w:val="en-US"/>
          </w:rPr>
          <w:id w:val="1919983001"/>
          <w:citation/>
        </w:sdtPr>
        <w:sdtContent>
          <w:r w:rsidRPr="00DD5C6F">
            <w:rPr>
              <w:lang w:val="en-US"/>
            </w:rPr>
            <w:fldChar w:fldCharType="begin"/>
          </w:r>
          <w:r w:rsidRPr="00DD5C6F">
            <w:rPr>
              <w:lang w:val="en-US"/>
            </w:rPr>
            <w:instrText xml:space="preserve">CITATION fre24 \l 1033 </w:instrText>
          </w:r>
          <w:r w:rsidRPr="00DD5C6F">
            <w:rPr>
              <w:lang w:val="en-US"/>
            </w:rPr>
            <w:fldChar w:fldCharType="separate"/>
          </w:r>
          <w:r w:rsidRPr="00DD5C6F">
            <w:rPr>
              <w:noProof/>
              <w:lang w:val="en-US"/>
            </w:rPr>
            <w:t>(Freelancermap GmbH, 2024)</w:t>
          </w:r>
          <w:r w:rsidRPr="00DD5C6F">
            <w:rPr>
              <w:lang w:val="en-US"/>
            </w:rPr>
            <w:fldChar w:fldCharType="end"/>
          </w:r>
        </w:sdtContent>
      </w:sdt>
      <w:r w:rsidRPr="00DD5C6F">
        <w:rPr>
          <w:lang w:val="en-US"/>
        </w:rPr>
        <w:t>. </w:t>
      </w:r>
    </w:p>
    <w:p w14:paraId="38DFE87A" w14:textId="77777777" w:rsidR="00B44963" w:rsidRPr="00DD5C6F" w:rsidRDefault="00B44963" w:rsidP="00111FFC">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lastRenderedPageBreak/>
        <w:t>Market share</w:t>
      </w:r>
    </w:p>
    <w:p w14:paraId="00E656FB" w14:textId="77777777" w:rsidR="00B44963" w:rsidRPr="00DD5C6F" w:rsidRDefault="00B44963" w:rsidP="00111FFC">
      <w:pPr>
        <w:rPr>
          <w:lang w:val="en-US"/>
        </w:rPr>
      </w:pPr>
      <w:proofErr w:type="spellStart"/>
      <w:r w:rsidRPr="00DD5C6F">
        <w:rPr>
          <w:b/>
          <w:bCs/>
          <w:lang w:val="en-US"/>
        </w:rPr>
        <w:t>Upwork</w:t>
      </w:r>
      <w:proofErr w:type="spellEnd"/>
      <w:r w:rsidRPr="00DD5C6F">
        <w:rPr>
          <w:lang w:val="en-US"/>
        </w:rPr>
        <w:t>: Significant market share in the freelancing industry, known for its extensive service offerings and user-friendly platform.</w:t>
      </w:r>
    </w:p>
    <w:p w14:paraId="1FA399AD" w14:textId="77777777" w:rsidR="00B44963" w:rsidRPr="00DD5C6F" w:rsidRDefault="00B44963" w:rsidP="00111FFC">
      <w:pPr>
        <w:rPr>
          <w:lang w:val="en-US"/>
        </w:rPr>
      </w:pPr>
      <w:r w:rsidRPr="00DD5C6F">
        <w:rPr>
          <w:b/>
          <w:bCs/>
          <w:lang w:val="en-US"/>
        </w:rPr>
        <w:t>Fiverr</w:t>
      </w:r>
      <w:r w:rsidRPr="00DD5C6F">
        <w:rPr>
          <w:lang w:val="en-US"/>
        </w:rPr>
        <w:t>: Strong presence in the gig-based service market, appealing to small businesses and individual clients.</w:t>
      </w:r>
    </w:p>
    <w:p w14:paraId="1953862B" w14:textId="77777777" w:rsidR="00DA010A" w:rsidRPr="00DD5C6F" w:rsidRDefault="00DA010A" w:rsidP="00DA010A">
      <w:pPr>
        <w:ind w:left="864"/>
        <w:outlineLvl w:val="0"/>
        <w:divId w:val="151869432"/>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position: </w:t>
      </w:r>
    </w:p>
    <w:p w14:paraId="344EE1A2" w14:textId="77777777" w:rsidR="00DA010A" w:rsidRPr="00DD5C6F" w:rsidRDefault="00DA010A" w:rsidP="00DA010A">
      <w:pPr>
        <w:divId w:val="151869432"/>
        <w:rPr>
          <w:lang w:val="en-US"/>
        </w:rPr>
      </w:pPr>
      <w:r w:rsidRPr="00DD5C6F">
        <w:rPr>
          <w:lang w:val="en-US"/>
        </w:rPr>
        <w:t xml:space="preserve">Fiverr's gig-based model and user-friendly interface have positioned it as a popular choice for quick, low-cost freelance services. The platform's focus on simplicity and accessibility has driven significant user growth and engagement </w:t>
      </w:r>
      <w:sdt>
        <w:sdtPr>
          <w:rPr>
            <w:lang w:val="en-US"/>
          </w:rPr>
          <w:id w:val="-1348018835"/>
          <w:citation/>
        </w:sdtPr>
        <w:sdtContent>
          <w:r w:rsidRPr="00DD5C6F">
            <w:rPr>
              <w:lang w:val="en-US"/>
            </w:rPr>
            <w:fldChar w:fldCharType="begin"/>
          </w:r>
          <w:r w:rsidRPr="00DD5C6F">
            <w:rPr>
              <w:lang w:val="en-US"/>
            </w:rPr>
            <w:instrText xml:space="preserve">CITATION Ste24 \l 1033 </w:instrText>
          </w:r>
          <w:r w:rsidRPr="00DD5C6F">
            <w:rPr>
              <w:lang w:val="en-US"/>
            </w:rPr>
            <w:fldChar w:fldCharType="separate"/>
          </w:r>
          <w:r w:rsidRPr="00DD5C6F">
            <w:rPr>
              <w:noProof/>
              <w:lang w:val="en-US"/>
            </w:rPr>
            <w:t>(Steven, 2024)</w:t>
          </w:r>
          <w:r w:rsidRPr="00DD5C6F">
            <w:rPr>
              <w:lang w:val="en-US"/>
            </w:rPr>
            <w:fldChar w:fldCharType="end"/>
          </w:r>
        </w:sdtContent>
      </w:sdt>
      <w:r w:rsidRPr="00DD5C6F">
        <w:rPr>
          <w:lang w:val="en-US"/>
        </w:rPr>
        <w:t>. </w:t>
      </w:r>
    </w:p>
    <w:p w14:paraId="5132DEAA" w14:textId="77777777" w:rsidR="00DA010A" w:rsidRPr="00DD5C6F" w:rsidRDefault="00DA010A" w:rsidP="00DA010A">
      <w:pPr>
        <w:ind w:left="864"/>
        <w:outlineLvl w:val="0"/>
        <w:divId w:val="151869432"/>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Growth trends</w:t>
      </w:r>
    </w:p>
    <w:p w14:paraId="7568D6FB" w14:textId="2794FF4B" w:rsidR="004A1874" w:rsidRDefault="00DA010A">
      <w:pPr>
        <w:divId w:val="151869432"/>
        <w:rPr>
          <w:rFonts w:hAnsi="Symbol"/>
        </w:rPr>
      </w:pPr>
      <w:r w:rsidRPr="00DD5C6F">
        <w:rPr>
          <w:b/>
          <w:bCs/>
          <w:lang w:val="en-US"/>
        </w:rPr>
        <w:t>Fiverr</w:t>
      </w:r>
      <w:r w:rsidRPr="00DD5C6F">
        <w:rPr>
          <w:lang w:val="en-US"/>
        </w:rPr>
        <w:t>: Rapid growth fueled by its user-friendly interface and wide-ranging services at low entry prices.</w:t>
      </w:r>
    </w:p>
    <w:p w14:paraId="2F3F8601" w14:textId="187FAEFD" w:rsidR="00975E0A" w:rsidRDefault="00975E0A">
      <w:pPr>
        <w:divId w:val="151869432"/>
      </w:pPr>
      <w:r>
        <w:rPr>
          <w:rFonts w:hAnsi="Symbol"/>
        </w:rPr>
        <w:t></w:t>
      </w:r>
      <w:r>
        <w:t xml:space="preserve">  </w:t>
      </w:r>
      <w:r w:rsidR="00A3139D">
        <w:t>8</w:t>
      </w:r>
      <w:r>
        <w:t>.</w:t>
      </w:r>
      <w:r w:rsidR="004A1874">
        <w:t>3</w:t>
      </w:r>
      <w:r>
        <w:t>.x.2 Freelancer.com</w:t>
      </w:r>
    </w:p>
    <w:p w14:paraId="4DC798CE" w14:textId="77777777" w:rsidR="009930BF" w:rsidRPr="00DD5C6F" w:rsidRDefault="009930BF" w:rsidP="00122789">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User base and engagement: </w:t>
      </w:r>
    </w:p>
    <w:p w14:paraId="7D3E00C8" w14:textId="77777777" w:rsidR="009930BF" w:rsidRPr="00DD5C6F" w:rsidRDefault="009930BF" w:rsidP="00122789">
      <w:pPr>
        <w:rPr>
          <w:lang w:val="en-US"/>
        </w:rPr>
      </w:pPr>
      <w:r w:rsidRPr="00DD5C6F">
        <w:rPr>
          <w:lang w:val="en-US"/>
        </w:rPr>
        <w:t xml:space="preserve">Freelancer.com boasts a vast user base, with millions of registered freelancers and clients worldwide. The platform supports a wide array of project categories, making it a versatile option for various freelance services </w:t>
      </w:r>
      <w:sdt>
        <w:sdtPr>
          <w:rPr>
            <w:lang w:val="en-US"/>
          </w:rPr>
          <w:id w:val="1677232757"/>
          <w:citation/>
        </w:sdtPr>
        <w:sdtContent>
          <w:r w:rsidRPr="00DD5C6F">
            <w:rPr>
              <w:lang w:val="en-US"/>
            </w:rPr>
            <w:fldChar w:fldCharType="begin"/>
          </w:r>
          <w:r w:rsidRPr="00DD5C6F">
            <w:rPr>
              <w:lang w:val="en-US"/>
            </w:rPr>
            <w:instrText xml:space="preserve">CITATION fre24 \l 1033 </w:instrText>
          </w:r>
          <w:r w:rsidRPr="00DD5C6F">
            <w:rPr>
              <w:lang w:val="en-US"/>
            </w:rPr>
            <w:fldChar w:fldCharType="separate"/>
          </w:r>
          <w:r w:rsidRPr="00DD5C6F">
            <w:rPr>
              <w:noProof/>
              <w:lang w:val="en-US"/>
            </w:rPr>
            <w:t>(Freelancermap GmbH, 2024)</w:t>
          </w:r>
          <w:r w:rsidRPr="00DD5C6F">
            <w:rPr>
              <w:lang w:val="en-US"/>
            </w:rPr>
            <w:fldChar w:fldCharType="end"/>
          </w:r>
        </w:sdtContent>
      </w:sdt>
      <w:r w:rsidRPr="00DD5C6F">
        <w:rPr>
          <w:lang w:val="en-US"/>
        </w:rPr>
        <w:t>. </w:t>
      </w:r>
    </w:p>
    <w:p w14:paraId="4EB0F2B7" w14:textId="77777777" w:rsidR="009930BF" w:rsidRPr="00DD5C6F" w:rsidRDefault="009930BF" w:rsidP="00122789">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user relationships and market perceptions </w:t>
      </w:r>
    </w:p>
    <w:p w14:paraId="755C2C45" w14:textId="77777777" w:rsidR="009930BF" w:rsidRPr="00DD5C6F" w:rsidRDefault="009930BF" w:rsidP="00122789">
      <w:pPr>
        <w:rPr>
          <w:lang w:val="en-US"/>
        </w:rPr>
      </w:pPr>
      <w:proofErr w:type="spellStart"/>
      <w:r w:rsidRPr="00DD5C6F">
        <w:rPr>
          <w:lang w:val="en-US"/>
        </w:rPr>
        <w:t>Freelancer.com's</w:t>
      </w:r>
      <w:proofErr w:type="spellEnd"/>
      <w:r w:rsidRPr="00DD5C6F">
        <w:rPr>
          <w:lang w:val="en-US"/>
        </w:rPr>
        <w:t xml:space="preserve">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t>
      </w:r>
      <w:sdt>
        <w:sdtPr>
          <w:rPr>
            <w:lang w:val="en-US"/>
          </w:rPr>
          <w:id w:val="81112973"/>
          <w:citation/>
        </w:sdtPr>
        <w:sdtContent>
          <w:r w:rsidRPr="00DD5C6F">
            <w:rPr>
              <w:lang w:val="en-US"/>
            </w:rPr>
            <w:fldChar w:fldCharType="begin"/>
          </w:r>
          <w:r w:rsidRPr="00DD5C6F">
            <w:rPr>
              <w:lang w:val="en-US"/>
            </w:rPr>
            <w:instrText xml:space="preserve">CITATION Cle201 \l 1033 </w:instrText>
          </w:r>
          <w:r w:rsidRPr="00DD5C6F">
            <w:rPr>
              <w:lang w:val="en-US"/>
            </w:rPr>
            <w:fldChar w:fldCharType="separate"/>
          </w:r>
          <w:r w:rsidRPr="00DD5C6F">
            <w:rPr>
              <w:noProof/>
              <w:lang w:val="en-US"/>
            </w:rPr>
            <w:t>(Clennett, 2020)</w:t>
          </w:r>
          <w:r w:rsidRPr="00DD5C6F">
            <w:rPr>
              <w:lang w:val="en-US"/>
            </w:rPr>
            <w:fldChar w:fldCharType="end"/>
          </w:r>
        </w:sdtContent>
      </w:sdt>
      <w:r w:rsidRPr="00DD5C6F">
        <w:rPr>
          <w:lang w:val="en-US"/>
        </w:rPr>
        <w:t>. </w:t>
      </w:r>
    </w:p>
    <w:p w14:paraId="6C1B5271" w14:textId="77777777" w:rsidR="009930BF" w:rsidRPr="00DD5C6F" w:rsidRDefault="009930BF" w:rsidP="00122789">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User base</w:t>
      </w:r>
    </w:p>
    <w:p w14:paraId="6F36B129" w14:textId="77777777" w:rsidR="009930BF" w:rsidRPr="00DD5C6F" w:rsidRDefault="009930BF" w:rsidP="00122789">
      <w:pPr>
        <w:rPr>
          <w:lang w:val="en-US"/>
        </w:rPr>
      </w:pPr>
      <w:r w:rsidRPr="00DD5C6F">
        <w:rPr>
          <w:b/>
          <w:bCs/>
          <w:lang w:val="en-US"/>
        </w:rPr>
        <w:t>Freelancer.com</w:t>
      </w:r>
      <w:r w:rsidRPr="00DD5C6F">
        <w:rPr>
          <w:lang w:val="en-US"/>
        </w:rPr>
        <w:t>: Millions of registered users worldwide, with a broad range of project categories.</w:t>
      </w:r>
    </w:p>
    <w:p w14:paraId="20375254" w14:textId="77777777" w:rsidR="009930BF" w:rsidRPr="00DD5C6F" w:rsidRDefault="009930BF" w:rsidP="00122789">
      <w:pPr>
        <w:ind w:left="864"/>
        <w:outlineLvl w:val="0"/>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Market share</w:t>
      </w:r>
    </w:p>
    <w:p w14:paraId="055E31AB" w14:textId="77777777" w:rsidR="009930BF" w:rsidRPr="00DD5C6F" w:rsidRDefault="009930BF" w:rsidP="00122789">
      <w:pPr>
        <w:rPr>
          <w:lang w:val="en-US"/>
        </w:rPr>
      </w:pPr>
      <w:r w:rsidRPr="00DD5C6F">
        <w:rPr>
          <w:b/>
          <w:bCs/>
          <w:lang w:val="en-US"/>
        </w:rPr>
        <w:t>Freelancer.com</w:t>
      </w:r>
      <w:r w:rsidRPr="00DD5C6F">
        <w:rPr>
          <w:lang w:val="en-US"/>
        </w:rPr>
        <w:t>: Extensive global reach with a competitive bidding system, attracting a diverse range of users.</w:t>
      </w:r>
    </w:p>
    <w:p w14:paraId="4586E9E9" w14:textId="77777777" w:rsidR="00EA3F62" w:rsidRPr="00DD5C6F" w:rsidRDefault="00EA3F62" w:rsidP="00EA3F62">
      <w:pPr>
        <w:ind w:left="864"/>
        <w:outlineLvl w:val="0"/>
        <w:divId w:val="151869432"/>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 xml:space="preserve">position: </w:t>
      </w:r>
    </w:p>
    <w:p w14:paraId="63C85F84" w14:textId="77777777" w:rsidR="00EA3F62" w:rsidRPr="00DD5C6F" w:rsidRDefault="00EA3F62" w:rsidP="00EA3F62">
      <w:pPr>
        <w:divId w:val="151869432"/>
        <w:rPr>
          <w:lang w:val="en-US"/>
        </w:rPr>
      </w:pPr>
      <w:proofErr w:type="spellStart"/>
      <w:r w:rsidRPr="00DD5C6F">
        <w:t>Freelancer.com's</w:t>
      </w:r>
      <w:proofErr w:type="spellEnd"/>
      <w:r w:rsidRPr="00DD5C6F">
        <w:t xml:space="preserve"> bidding system and extensive project categories make it a competitive platform for diverse freelance opportunities. Its global reach and versatility attract a broad spectrum of clients and freelancers</w:t>
      </w:r>
      <w:r w:rsidRPr="00DD5C6F">
        <w:rPr>
          <w:lang w:val="en-US"/>
        </w:rPr>
        <w:t xml:space="preserve"> </w:t>
      </w:r>
      <w:sdt>
        <w:sdtPr>
          <w:rPr>
            <w:lang w:val="en-US"/>
          </w:rPr>
          <w:id w:val="-552082190"/>
          <w:citation/>
        </w:sdtPr>
        <w:sdtContent>
          <w:r w:rsidRPr="00DD5C6F">
            <w:rPr>
              <w:lang w:val="en-US"/>
            </w:rPr>
            <w:fldChar w:fldCharType="begin"/>
          </w:r>
          <w:r w:rsidRPr="00DD5C6F">
            <w:rPr>
              <w:lang w:val="en-US"/>
            </w:rPr>
            <w:instrText xml:space="preserve"> CITATION Mel24 \l 1033 </w:instrText>
          </w:r>
          <w:r w:rsidRPr="00DD5C6F">
            <w:rPr>
              <w:lang w:val="en-US"/>
            </w:rPr>
            <w:fldChar w:fldCharType="separate"/>
          </w:r>
          <w:r w:rsidRPr="00DD5C6F">
            <w:rPr>
              <w:noProof/>
              <w:lang w:val="en-US"/>
            </w:rPr>
            <w:t>(Melidoniotis, 2024)</w:t>
          </w:r>
          <w:r w:rsidRPr="00DD5C6F">
            <w:rPr>
              <w:lang w:val="en-US"/>
            </w:rPr>
            <w:fldChar w:fldCharType="end"/>
          </w:r>
        </w:sdtContent>
      </w:sdt>
      <w:r w:rsidRPr="00DD5C6F">
        <w:rPr>
          <w:lang w:val="en-US"/>
        </w:rPr>
        <w:t>. </w:t>
      </w:r>
    </w:p>
    <w:p w14:paraId="19053CEC" w14:textId="77777777" w:rsidR="00EA3F62" w:rsidRPr="00DD5C6F" w:rsidRDefault="00EA3F62" w:rsidP="00EA3F62">
      <w:pPr>
        <w:ind w:left="864"/>
        <w:outlineLvl w:val="0"/>
        <w:divId w:val="151869432"/>
        <w:rPr>
          <w:rFonts w:asciiTheme="majorHAnsi" w:eastAsiaTheme="majorEastAsia" w:hAnsiTheme="majorHAnsi" w:cstheme="majorBidi"/>
          <w:b/>
          <w:bCs/>
          <w:color w:val="156082" w:themeColor="accent1"/>
        </w:rPr>
      </w:pPr>
      <w:r w:rsidRPr="00DD5C6F">
        <w:rPr>
          <w:rFonts w:asciiTheme="majorHAnsi" w:eastAsiaTheme="majorEastAsia" w:hAnsiTheme="majorHAnsi" w:cstheme="majorBidi"/>
          <w:b/>
          <w:bCs/>
          <w:color w:val="156082" w:themeColor="accent1"/>
        </w:rPr>
        <w:t>Growth trends</w:t>
      </w:r>
    </w:p>
    <w:p w14:paraId="3C437782" w14:textId="78FEE7C6" w:rsidR="004A1874" w:rsidRDefault="00EA3F62">
      <w:pPr>
        <w:divId w:val="151869432"/>
        <w:rPr>
          <w:rFonts w:hAnsi="Symbol"/>
        </w:rPr>
      </w:pPr>
      <w:r w:rsidRPr="00DD5C6F">
        <w:rPr>
          <w:b/>
          <w:bCs/>
          <w:lang w:val="en-US"/>
        </w:rPr>
        <w:t>Freelancer.com</w:t>
      </w:r>
      <w:r w:rsidRPr="00DD5C6F">
        <w:rPr>
          <w:lang w:val="en-US"/>
        </w:rPr>
        <w:t>: Steady growth with a large user base and diverse project categories, benefiting from its competitive bidding model.</w:t>
      </w:r>
    </w:p>
    <w:p w14:paraId="3304B21A" w14:textId="520C486E" w:rsidR="00975E0A" w:rsidRDefault="00975E0A">
      <w:pPr>
        <w:divId w:val="151869432"/>
      </w:pPr>
      <w:r>
        <w:rPr>
          <w:rFonts w:hAnsi="Symbol"/>
        </w:rPr>
        <w:t></w:t>
      </w:r>
      <w:r>
        <w:t xml:space="preserve">  </w:t>
      </w:r>
      <w:r w:rsidR="004A1874">
        <w:t>8</w:t>
      </w:r>
      <w:r>
        <w:t>.</w:t>
      </w:r>
      <w:r w:rsidR="004A1874">
        <w:t>3</w:t>
      </w:r>
      <w:r>
        <w:t>.</w:t>
      </w:r>
      <w:r w:rsidR="00A3139D">
        <w:t>x</w:t>
      </w:r>
      <w:r>
        <w:t xml:space="preserve">.3 </w:t>
      </w:r>
      <w:proofErr w:type="spellStart"/>
      <w:r>
        <w:t>Toptal</w:t>
      </w:r>
      <w:proofErr w:type="spellEnd"/>
    </w:p>
    <w:p w14:paraId="2D11062B" w14:textId="77777777" w:rsidR="006900CB" w:rsidRPr="002B785C" w:rsidRDefault="006900CB" w:rsidP="00122789">
      <w:pPr>
        <w:ind w:left="864"/>
        <w:outlineLvl w:val="0"/>
        <w:rPr>
          <w:rFonts w:asciiTheme="majorHAnsi" w:eastAsiaTheme="majorEastAsia" w:hAnsiTheme="majorHAnsi" w:cstheme="majorBidi"/>
          <w:b/>
          <w:bCs/>
          <w:color w:val="156082" w:themeColor="accent1"/>
        </w:rPr>
      </w:pPr>
      <w:r w:rsidRPr="002B785C">
        <w:rPr>
          <w:rFonts w:asciiTheme="majorHAnsi" w:eastAsiaTheme="majorEastAsia" w:hAnsiTheme="majorHAnsi" w:cstheme="majorBidi"/>
          <w:b/>
          <w:bCs/>
          <w:color w:val="156082" w:themeColor="accent1"/>
        </w:rPr>
        <w:t xml:space="preserve">User base and engagement: </w:t>
      </w:r>
    </w:p>
    <w:p w14:paraId="01267169" w14:textId="77777777" w:rsidR="006900CB" w:rsidRPr="002B785C" w:rsidRDefault="006900CB" w:rsidP="00122789">
      <w:proofErr w:type="spellStart"/>
      <w:r w:rsidRPr="002B785C">
        <w:t>Toptal's</w:t>
      </w:r>
      <w:proofErr w:type="spellEnd"/>
      <w:r w:rsidRPr="002B785C">
        <w:t xml:space="preserve"> user base is smaller but highly specialized, comprising elite freelancers and top-tier clients. The platform's exclusivity and focus on quality attract high-paying projects and long-term engagements </w:t>
      </w:r>
      <w:sdt>
        <w:sdtPr>
          <w:id w:val="-2147040446"/>
          <w:citation/>
        </w:sdtPr>
        <w:sdtContent>
          <w:r w:rsidRPr="002B785C">
            <w:fldChar w:fldCharType="begin"/>
          </w:r>
          <w:r w:rsidRPr="002B785C">
            <w:instrText xml:space="preserve">CITATION fre24 \l 1033 </w:instrText>
          </w:r>
          <w:r w:rsidRPr="002B785C">
            <w:fldChar w:fldCharType="separate"/>
          </w:r>
          <w:r w:rsidRPr="002B785C">
            <w:rPr>
              <w:noProof/>
            </w:rPr>
            <w:t>(Freelancermap GmbH, 2024)</w:t>
          </w:r>
          <w:r w:rsidRPr="002B785C">
            <w:fldChar w:fldCharType="end"/>
          </w:r>
        </w:sdtContent>
      </w:sdt>
      <w:r w:rsidRPr="002B785C">
        <w:t>. </w:t>
      </w:r>
      <w:r w:rsidRPr="002B785C">
        <w:rPr>
          <w:i/>
          <w:iCs/>
        </w:rPr>
        <w:t>Figure 5</w:t>
      </w:r>
      <w:r w:rsidRPr="002B785C">
        <w:t xml:space="preserve"> shows a survey from </w:t>
      </w:r>
      <w:proofErr w:type="spellStart"/>
      <w:r w:rsidRPr="002B785C">
        <w:rPr>
          <w:b/>
          <w:bCs/>
        </w:rPr>
        <w:t>Zety</w:t>
      </w:r>
      <w:proofErr w:type="spellEnd"/>
      <w:r w:rsidRPr="002B785C">
        <w:rPr>
          <w:vertAlign w:val="superscript"/>
        </w:rPr>
        <w:footnoteReference w:id="3"/>
      </w:r>
      <w:r w:rsidRPr="002B785C">
        <w:t xml:space="preserve"> breaking down weekly average hours spent on gig work</w:t>
      </w:r>
      <w:sdt>
        <w:sdtPr>
          <w:id w:val="-1079439208"/>
          <w:citation/>
        </w:sdtPr>
        <w:sdtContent>
          <w:r w:rsidRPr="002B785C">
            <w:fldChar w:fldCharType="begin"/>
          </w:r>
          <w:r w:rsidRPr="002B785C">
            <w:instrText xml:space="preserve"> CITATION Buf24 \l 1033 </w:instrText>
          </w:r>
          <w:r w:rsidRPr="002B785C">
            <w:fldChar w:fldCharType="separate"/>
          </w:r>
          <w:r w:rsidRPr="002B785C">
            <w:rPr>
              <w:noProof/>
            </w:rPr>
            <w:t xml:space="preserve"> (Buffett, 2024)</w:t>
          </w:r>
          <w:r w:rsidRPr="002B785C">
            <w:fldChar w:fldCharType="end"/>
          </w:r>
        </w:sdtContent>
      </w:sdt>
      <w:r w:rsidRPr="002B785C">
        <w:t>.</w:t>
      </w:r>
    </w:p>
    <w:p w14:paraId="3AD97371" w14:textId="77777777" w:rsidR="006900CB" w:rsidRPr="002B785C" w:rsidRDefault="006900CB" w:rsidP="00122789">
      <w:pPr>
        <w:ind w:left="864"/>
        <w:outlineLvl w:val="0"/>
        <w:rPr>
          <w:rFonts w:asciiTheme="majorHAnsi" w:eastAsiaTheme="majorEastAsia" w:hAnsiTheme="majorHAnsi" w:cstheme="majorBidi"/>
          <w:b/>
          <w:bCs/>
          <w:color w:val="156082" w:themeColor="accent1"/>
        </w:rPr>
      </w:pPr>
      <w:r w:rsidRPr="002B785C">
        <w:rPr>
          <w:rFonts w:asciiTheme="majorHAnsi" w:eastAsiaTheme="majorEastAsia" w:hAnsiTheme="majorHAnsi" w:cstheme="majorBidi"/>
          <w:b/>
          <w:bCs/>
          <w:color w:val="156082" w:themeColor="accent1"/>
        </w:rPr>
        <w:t>User base</w:t>
      </w:r>
    </w:p>
    <w:p w14:paraId="432E9147" w14:textId="77777777" w:rsidR="006900CB" w:rsidRPr="002B785C" w:rsidRDefault="006900CB" w:rsidP="00122789">
      <w:pPr>
        <w:rPr>
          <w:lang w:val="en-US"/>
        </w:rPr>
      </w:pPr>
      <w:proofErr w:type="spellStart"/>
      <w:r w:rsidRPr="002B785C">
        <w:rPr>
          <w:b/>
          <w:bCs/>
          <w:lang w:val="en-US"/>
        </w:rPr>
        <w:lastRenderedPageBreak/>
        <w:t>Toptal</w:t>
      </w:r>
      <w:proofErr w:type="spellEnd"/>
      <w:r w:rsidRPr="002B785C">
        <w:rPr>
          <w:lang w:val="en-US"/>
        </w:rPr>
        <w:t xml:space="preserve">: Smaller, specialized user base focused on elite talent and high-end clients </w:t>
      </w:r>
      <w:sdt>
        <w:sdtPr>
          <w:rPr>
            <w:lang w:val="en-US"/>
          </w:rPr>
          <w:id w:val="1819691302"/>
          <w:citation/>
        </w:sdtPr>
        <w:sdtContent>
          <w:r w:rsidRPr="002B785C">
            <w:rPr>
              <w:lang w:val="en-US"/>
            </w:rPr>
            <w:fldChar w:fldCharType="begin"/>
          </w:r>
          <w:r w:rsidRPr="002B785C">
            <w:rPr>
              <w:lang w:val="en-US"/>
            </w:rPr>
            <w:instrText xml:space="preserve">CITATION Mel24 \m Cle201 \m Bec23 \l 1033 </w:instrText>
          </w:r>
          <w:r w:rsidRPr="002B785C">
            <w:rPr>
              <w:lang w:val="en-US"/>
            </w:rPr>
            <w:fldChar w:fldCharType="separate"/>
          </w:r>
          <w:r w:rsidRPr="002B785C">
            <w:rPr>
              <w:noProof/>
              <w:lang w:val="en-US"/>
            </w:rPr>
            <w:t>(Melidoniotis, 2024; Clennett, 2020; Beckman, 2023)</w:t>
          </w:r>
          <w:r w:rsidRPr="002B785C">
            <w:rPr>
              <w:lang w:val="en-US"/>
            </w:rPr>
            <w:fldChar w:fldCharType="end"/>
          </w:r>
        </w:sdtContent>
      </w:sdt>
      <w:r w:rsidRPr="002B785C">
        <w:rPr>
          <w:lang w:val="en-US"/>
        </w:rPr>
        <w:t>.</w:t>
      </w:r>
    </w:p>
    <w:p w14:paraId="6C88289B" w14:textId="77777777" w:rsidR="006900CB" w:rsidRPr="002B785C" w:rsidRDefault="006900CB" w:rsidP="00122789"/>
    <w:p w14:paraId="3E8ABE04" w14:textId="77777777" w:rsidR="006900CB" w:rsidRPr="002B785C" w:rsidRDefault="006900CB" w:rsidP="00122789">
      <w:pPr>
        <w:jc w:val="center"/>
        <w:rPr>
          <w:lang w:val="en-US"/>
        </w:rPr>
      </w:pPr>
      <w:r w:rsidRPr="002B785C">
        <w:rPr>
          <w:noProof/>
          <w:lang w:val="en-US"/>
        </w:rPr>
        <w:drawing>
          <wp:inline distT="0" distB="0" distL="0" distR="0" wp14:anchorId="6D9B5115" wp14:editId="7A8276A8">
            <wp:extent cx="4139565" cy="3627120"/>
            <wp:effectExtent l="0" t="0" r="0" b="0"/>
            <wp:docPr id="1275319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9565" cy="3627120"/>
                    </a:xfrm>
                    <a:prstGeom prst="rect">
                      <a:avLst/>
                    </a:prstGeom>
                    <a:noFill/>
                  </pic:spPr>
                </pic:pic>
              </a:graphicData>
            </a:graphic>
          </wp:inline>
        </w:drawing>
      </w:r>
    </w:p>
    <w:p w14:paraId="6BA87518" w14:textId="77777777" w:rsidR="006900CB" w:rsidRPr="002B785C" w:rsidRDefault="006900CB" w:rsidP="00122789">
      <w:pPr>
        <w:rPr>
          <w:lang w:val="en-US"/>
        </w:rPr>
      </w:pPr>
    </w:p>
    <w:p w14:paraId="38A10B29" w14:textId="77777777" w:rsidR="006900CB" w:rsidRPr="002B785C" w:rsidRDefault="006900CB" w:rsidP="00122789">
      <w:pPr>
        <w:rPr>
          <w:lang w:val="en-US"/>
        </w:rPr>
      </w:pPr>
      <w:r w:rsidRPr="002B785C">
        <w:rPr>
          <w:noProof/>
        </w:rPr>
        <mc:AlternateContent>
          <mc:Choice Requires="wps">
            <w:drawing>
              <wp:anchor distT="0" distB="0" distL="114300" distR="114300" simplePos="0" relativeHeight="251658259" behindDoc="0" locked="0" layoutInCell="1" allowOverlap="1" wp14:anchorId="7A0EF7C0" wp14:editId="2B43702C">
                <wp:simplePos x="0" y="0"/>
                <wp:positionH relativeFrom="margin">
                  <wp:posOffset>0</wp:posOffset>
                </wp:positionH>
                <wp:positionV relativeFrom="paragraph">
                  <wp:posOffset>162086</wp:posOffset>
                </wp:positionV>
                <wp:extent cx="5212715" cy="635"/>
                <wp:effectExtent l="0" t="0" r="6985" b="8255"/>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92FE280" w14:textId="77777777" w:rsidR="006900CB" w:rsidRPr="00983D85" w:rsidRDefault="006900CB" w:rsidP="002B785C">
                            <w:pPr>
                              <w:pStyle w:val="Caption"/>
                              <w:jc w:val="center"/>
                              <w:rPr>
                                <w:noProof/>
                                <w:sz w:val="22"/>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CB0A98">
                              <w:t xml:space="preserve">A </w:t>
                            </w:r>
                            <w:proofErr w:type="spellStart"/>
                            <w:r>
                              <w:t>Zety</w:t>
                            </w:r>
                            <w:proofErr w:type="spellEnd"/>
                            <w:r>
                              <w:t xml:space="preserve"> survey of 985 respondents included a breakdown of the </w:t>
                            </w:r>
                            <w:r w:rsidRPr="00CB0A98">
                              <w:t>weekly average hours spent on gig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EF7C0" id="_x0000_s1038" type="#_x0000_t202" style="position:absolute;margin-left:0;margin-top:12.75pt;width:410.45pt;height:.05pt;z-index:25165825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" stroked="f">
                <v:textbox style="mso-fit-shape-to-text:t" inset="0,0,0,0">
                  <w:txbxContent>
                    <w:p w14:paraId="292FE280" w14:textId="77777777" w:rsidR="006900CB" w:rsidRPr="00983D85" w:rsidRDefault="006900CB" w:rsidP="002B785C">
                      <w:pPr>
                        <w:pStyle w:val="Caption"/>
                        <w:jc w:val="center"/>
                        <w:rPr>
                          <w:noProof/>
                          <w:sz w:val="22"/>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CB0A98">
                        <w:t xml:space="preserve">A </w:t>
                      </w:r>
                      <w:proofErr w:type="spellStart"/>
                      <w:r>
                        <w:t>Zety</w:t>
                      </w:r>
                      <w:proofErr w:type="spellEnd"/>
                      <w:r>
                        <w:t xml:space="preserve"> survey of 985 respondents included a breakdown of the </w:t>
                      </w:r>
                      <w:r w:rsidRPr="00CB0A98">
                        <w:t>weekly average hours spent on gig work.</w:t>
                      </w:r>
                    </w:p>
                  </w:txbxContent>
                </v:textbox>
                <w10:wrap type="topAndBottom" anchorx="margin"/>
              </v:shape>
            </w:pict>
          </mc:Fallback>
        </mc:AlternateContent>
      </w:r>
    </w:p>
    <w:p w14:paraId="1535FE09" w14:textId="77777777" w:rsidR="006900CB" w:rsidRPr="002B785C" w:rsidRDefault="006900CB" w:rsidP="00122789">
      <w:pPr>
        <w:ind w:left="864"/>
        <w:outlineLvl w:val="0"/>
        <w:rPr>
          <w:rFonts w:asciiTheme="majorHAnsi" w:eastAsiaTheme="majorEastAsia" w:hAnsiTheme="majorHAnsi" w:cstheme="majorBidi"/>
          <w:b/>
          <w:bCs/>
          <w:color w:val="156082" w:themeColor="accent1"/>
        </w:rPr>
      </w:pPr>
    </w:p>
    <w:p w14:paraId="535F6673" w14:textId="77777777" w:rsidR="006900CB" w:rsidRPr="002B785C" w:rsidRDefault="006900CB" w:rsidP="00122789">
      <w:pPr>
        <w:ind w:left="864"/>
        <w:outlineLvl w:val="0"/>
        <w:rPr>
          <w:rFonts w:asciiTheme="majorHAnsi" w:eastAsiaTheme="majorEastAsia" w:hAnsiTheme="majorHAnsi" w:cstheme="majorBidi"/>
          <w:b/>
          <w:bCs/>
          <w:color w:val="156082" w:themeColor="accent1"/>
        </w:rPr>
      </w:pPr>
      <w:r w:rsidRPr="002B785C">
        <w:rPr>
          <w:rFonts w:asciiTheme="majorHAnsi" w:eastAsiaTheme="majorEastAsia" w:hAnsiTheme="majorHAnsi" w:cstheme="majorBidi"/>
          <w:b/>
          <w:bCs/>
          <w:color w:val="156082" w:themeColor="accent1"/>
        </w:rPr>
        <w:t> Market share</w:t>
      </w:r>
    </w:p>
    <w:p w14:paraId="0DEA390D" w14:textId="77777777" w:rsidR="006900CB" w:rsidRPr="002B785C" w:rsidRDefault="006900CB" w:rsidP="00122789">
      <w:pPr>
        <w:rPr>
          <w:lang w:val="en-US"/>
        </w:rPr>
      </w:pPr>
      <w:proofErr w:type="spellStart"/>
      <w:r w:rsidRPr="002B785C">
        <w:rPr>
          <w:b/>
          <w:bCs/>
          <w:lang w:val="en-US"/>
        </w:rPr>
        <w:t>Toptal</w:t>
      </w:r>
      <w:proofErr w:type="spellEnd"/>
      <w:r w:rsidRPr="002B785C">
        <w:rPr>
          <w:lang w:val="en-US"/>
        </w:rPr>
        <w:t xml:space="preserve">: Niche market share focused on elite talent and enterprise clients, commanding higher rates and specialized projects </w:t>
      </w:r>
      <w:sdt>
        <w:sdtPr>
          <w:rPr>
            <w:lang w:val="en-US"/>
          </w:rPr>
          <w:id w:val="996917508"/>
          <w:citation/>
        </w:sdtPr>
        <w:sdtContent>
          <w:r w:rsidRPr="002B785C">
            <w:rPr>
              <w:lang w:val="en-US"/>
            </w:rPr>
            <w:fldChar w:fldCharType="begin"/>
          </w:r>
          <w:r w:rsidRPr="002B785C">
            <w:rPr>
              <w:lang w:val="en-US"/>
            </w:rPr>
            <w:instrText xml:space="preserve">CITATION Ste24 \m How23 \l 1033 </w:instrText>
          </w:r>
          <w:r w:rsidRPr="002B785C">
            <w:rPr>
              <w:lang w:val="en-US"/>
            </w:rPr>
            <w:fldChar w:fldCharType="separate"/>
          </w:r>
          <w:r w:rsidRPr="002B785C">
            <w:rPr>
              <w:noProof/>
              <w:lang w:val="en-US"/>
            </w:rPr>
            <w:t>(Steven, 2024; Wise, 2023)</w:t>
          </w:r>
          <w:r w:rsidRPr="002B785C">
            <w:rPr>
              <w:lang w:val="en-US"/>
            </w:rPr>
            <w:fldChar w:fldCharType="end"/>
          </w:r>
        </w:sdtContent>
      </w:sdt>
      <w:r w:rsidRPr="002B785C">
        <w:rPr>
          <w:lang w:val="en-US"/>
        </w:rPr>
        <w:t>.</w:t>
      </w:r>
    </w:p>
    <w:p w14:paraId="49D7F46A" w14:textId="77777777" w:rsidR="00A02735" w:rsidRPr="002B785C" w:rsidRDefault="00A02735" w:rsidP="00A02735">
      <w:pPr>
        <w:ind w:left="864"/>
        <w:outlineLvl w:val="0"/>
        <w:rPr>
          <w:rFonts w:asciiTheme="majorHAnsi" w:eastAsiaTheme="majorEastAsia" w:hAnsiTheme="majorHAnsi" w:cstheme="majorBidi"/>
          <w:b/>
          <w:bCs/>
          <w:color w:val="156082" w:themeColor="accent1"/>
        </w:rPr>
      </w:pPr>
      <w:r w:rsidRPr="002B785C">
        <w:rPr>
          <w:rFonts w:asciiTheme="majorHAnsi" w:eastAsiaTheme="majorEastAsia" w:hAnsiTheme="majorHAnsi" w:cstheme="majorBidi"/>
          <w:b/>
          <w:bCs/>
          <w:color w:val="156082" w:themeColor="accent1"/>
        </w:rPr>
        <w:t>Growth trends</w:t>
      </w:r>
    </w:p>
    <w:p w14:paraId="7CC85208" w14:textId="77777777" w:rsidR="00A02735" w:rsidRPr="002B785C" w:rsidRDefault="00A02735" w:rsidP="00A02735">
      <w:pPr>
        <w:rPr>
          <w:lang w:val="en-US"/>
        </w:rPr>
      </w:pPr>
      <w:proofErr w:type="spellStart"/>
      <w:r w:rsidRPr="002B785C">
        <w:rPr>
          <w:b/>
          <w:bCs/>
          <w:lang w:val="en-US"/>
        </w:rPr>
        <w:t>Toptal</w:t>
      </w:r>
      <w:proofErr w:type="spellEnd"/>
      <w:r w:rsidRPr="002B785C">
        <w:rPr>
          <w:lang w:val="en-US"/>
        </w:rPr>
        <w:t xml:space="preserve">: Robust growth in the high-end freelance market, attracting enterprise clients with its focus on top-tier talent </w:t>
      </w:r>
      <w:sdt>
        <w:sdtPr>
          <w:rPr>
            <w:lang w:val="en-US"/>
          </w:rPr>
          <w:id w:val="252329710"/>
          <w:citation/>
        </w:sdtPr>
        <w:sdtContent>
          <w:r w:rsidRPr="002B785C">
            <w:rPr>
              <w:lang w:val="en-US"/>
            </w:rPr>
            <w:fldChar w:fldCharType="begin"/>
          </w:r>
          <w:r w:rsidRPr="002B785C">
            <w:rPr>
              <w:lang w:val="en-US"/>
            </w:rPr>
            <w:instrText xml:space="preserve">CITATION Mel24 \m Cle201 \l 1033 </w:instrText>
          </w:r>
          <w:r w:rsidRPr="002B785C">
            <w:rPr>
              <w:lang w:val="en-US"/>
            </w:rPr>
            <w:fldChar w:fldCharType="separate"/>
          </w:r>
          <w:r w:rsidRPr="002B785C">
            <w:rPr>
              <w:noProof/>
              <w:lang w:val="en-US"/>
            </w:rPr>
            <w:t>(Melidoniotis, 2024; Clennett, 2020)</w:t>
          </w:r>
          <w:r w:rsidRPr="002B785C">
            <w:rPr>
              <w:lang w:val="en-US"/>
            </w:rPr>
            <w:fldChar w:fldCharType="end"/>
          </w:r>
        </w:sdtContent>
      </w:sdt>
      <w:r w:rsidRPr="002B785C">
        <w:rPr>
          <w:lang w:val="en-US"/>
        </w:rPr>
        <w:t>.</w:t>
      </w:r>
    </w:p>
    <w:p w14:paraId="1DBB4DAA" w14:textId="77777777" w:rsidR="00A02735" w:rsidRPr="002B785C" w:rsidRDefault="00A02735" w:rsidP="00122789">
      <w:pPr>
        <w:rPr>
          <w:lang w:val="en-US"/>
        </w:rPr>
      </w:pPr>
    </w:p>
    <w:p w14:paraId="3DE34A87" w14:textId="77777777" w:rsidR="0043229B" w:rsidRDefault="0043229B" w:rsidP="00176597">
      <w:pPr>
        <w:rPr>
          <w:lang w:val="en-US"/>
        </w:rPr>
      </w:pPr>
    </w:p>
    <w:p w14:paraId="48C4548C" w14:textId="77777777" w:rsidR="005F672F" w:rsidRDefault="005F672F" w:rsidP="00122789">
      <w:pPr>
        <w:rPr>
          <w:lang w:val="en-US"/>
        </w:rPr>
      </w:pPr>
      <w:proofErr w:type="spellStart"/>
      <w:r>
        <w:rPr>
          <w:lang w:val="en-US"/>
        </w:rPr>
        <w:t>Upwork's</w:t>
      </w:r>
      <w:proofErr w:type="spellEnd"/>
      <w:r w:rsidRPr="00467446">
        <w:rPr>
          <w:lang w:val="en-US"/>
        </w:rPr>
        <w:t xml:space="preserve"> user relationships and market perception stand out </w:t>
      </w:r>
      <w:r>
        <w:rPr>
          <w:lang w:val="en-US"/>
        </w:rPr>
        <w:t>for its balanced approach of offering</w:t>
      </w:r>
      <w:r w:rsidRPr="00467446">
        <w:rPr>
          <w:lang w:val="en-US"/>
        </w:rPr>
        <w:t xml:space="preserve"> a wide range of services while maintaining quality and security. Unlike </w:t>
      </w:r>
      <w:r>
        <w:rPr>
          <w:lang w:val="en-US"/>
        </w:rPr>
        <w:t>Fiverr's</w:t>
      </w:r>
      <w:r w:rsidRPr="00467446">
        <w:rPr>
          <w:lang w:val="en-US"/>
        </w:rPr>
        <w:t xml:space="preserve"> gig-based model and </w:t>
      </w:r>
      <w:proofErr w:type="spellStart"/>
      <w:r>
        <w:rPr>
          <w:lang w:val="en-US"/>
        </w:rPr>
        <w:t>Freelancer.com's</w:t>
      </w:r>
      <w:proofErr w:type="spellEnd"/>
      <w:r w:rsidRPr="00467446">
        <w:rPr>
          <w:lang w:val="en-US"/>
        </w:rPr>
        <w:t xml:space="preserve"> competitive bidding system, </w:t>
      </w:r>
      <w:proofErr w:type="spellStart"/>
      <w:r w:rsidRPr="00467446">
        <w:rPr>
          <w:lang w:val="en-US"/>
        </w:rPr>
        <w:t>Upwork</w:t>
      </w:r>
      <w:proofErr w:type="spellEnd"/>
      <w:r w:rsidRPr="00467446">
        <w:rPr>
          <w:lang w:val="en-US"/>
        </w:rPr>
        <w:t xml:space="preserve"> offers a more structured and comprehensive platform. Compared to </w:t>
      </w:r>
      <w:proofErr w:type="spellStart"/>
      <w:r w:rsidRPr="00467446">
        <w:rPr>
          <w:lang w:val="en-US"/>
        </w:rPr>
        <w:t>Toptal</w:t>
      </w:r>
      <w:proofErr w:type="spellEnd"/>
      <w:r w:rsidRPr="00467446">
        <w:rPr>
          <w:lang w:val="en-US"/>
        </w:rPr>
        <w:t xml:space="preserve">, </w:t>
      </w:r>
      <w:proofErr w:type="spellStart"/>
      <w:r w:rsidRPr="00467446">
        <w:rPr>
          <w:lang w:val="en-US"/>
        </w:rPr>
        <w:t>Upwork</w:t>
      </w:r>
      <w:proofErr w:type="spellEnd"/>
      <w:r w:rsidRPr="00467446">
        <w:rPr>
          <w:lang w:val="en-US"/>
        </w:rPr>
        <w:t xml:space="preserve"> is more accessible to a broader range of users, though it faces challenges in managing quality and user expectations </w:t>
      </w:r>
      <w:sdt>
        <w:sdtPr>
          <w:rPr>
            <w:lang w:val="en-US"/>
          </w:rPr>
          <w:id w:val="-1459487632"/>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467446">
        <w:rPr>
          <w:lang w:val="en-US"/>
        </w:rPr>
        <w:t>.</w:t>
      </w:r>
    </w:p>
    <w:p w14:paraId="2EEC5734" w14:textId="77777777" w:rsidR="005F672F" w:rsidRDefault="005F672F" w:rsidP="00122789">
      <w:pPr>
        <w:pStyle w:val="Heading2"/>
      </w:pPr>
    </w:p>
    <w:p w14:paraId="3BDA1F49" w14:textId="77777777" w:rsidR="005F672F" w:rsidRPr="00046102" w:rsidRDefault="005F672F" w:rsidP="00122789">
      <w:pPr>
        <w:rPr>
          <w:lang w:val="en-US"/>
        </w:rPr>
      </w:pPr>
      <w:r w:rsidRPr="00A5504D">
        <w:rPr>
          <w:lang w:val="en-US"/>
        </w:rPr>
        <w:t xml:space="preserve">In summary, </w:t>
      </w:r>
      <w:proofErr w:type="spellStart"/>
      <w:r w:rsidRPr="00A5504D">
        <w:rPr>
          <w:lang w:val="en-US"/>
        </w:rPr>
        <w:t>Upwork</w:t>
      </w:r>
      <w:proofErr w:type="spellEnd"/>
      <w:r w:rsidRPr="00A5504D">
        <w:rPr>
          <w:lang w:val="en-US"/>
        </w:rPr>
        <w:t xml:space="preserve">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proofErr w:type="spellStart"/>
      <w:r w:rsidRPr="00A5504D">
        <w:rPr>
          <w:lang w:val="en-US"/>
        </w:rPr>
        <w:t>Toptal's</w:t>
      </w:r>
      <w:proofErr w:type="spellEnd"/>
      <w:r w:rsidRPr="00A5504D">
        <w:rPr>
          <w:lang w:val="en-US"/>
        </w:rPr>
        <w:t xml:space="preserve"> focus on elite talent sets it apart in the high-end market:  </w:t>
      </w:r>
      <w:proofErr w:type="spellStart"/>
      <w:r w:rsidRPr="00A5504D">
        <w:rPr>
          <w:lang w:val="en-US"/>
        </w:rPr>
        <w:lastRenderedPageBreak/>
        <w:t>Upwork's</w:t>
      </w:r>
      <w:proofErr w:type="spellEnd"/>
      <w:r w:rsidRPr="00A5504D">
        <w:rPr>
          <w:lang w:val="en-US"/>
        </w:rPr>
        <w:t xml:space="preserve"> balanced approach and continuous innovation position it as a formidable competitor in the dynamic freelancing landscape.</w:t>
      </w:r>
    </w:p>
    <w:p w14:paraId="1FDD999C" w14:textId="77777777" w:rsidR="006A3DD1" w:rsidRPr="00467446" w:rsidRDefault="006A3DD1" w:rsidP="00176597">
      <w:pPr>
        <w:rPr>
          <w:lang w:val="en-US"/>
        </w:rPr>
      </w:pPr>
    </w:p>
    <w:p w14:paraId="23F6C930" w14:textId="77777777" w:rsidR="00464E3B" w:rsidRPr="00B74DED" w:rsidRDefault="00464E3B" w:rsidP="00EB377E">
      <w:pPr>
        <w:pStyle w:val="Heading2"/>
      </w:pPr>
      <w:r w:rsidRPr="00B74DED">
        <w:t>Summary of findings</w:t>
      </w:r>
    </w:p>
    <w:p w14:paraId="4D90EA23" w14:textId="77777777" w:rsidR="00464E3B" w:rsidRPr="00B74DED" w:rsidRDefault="00464E3B" w:rsidP="00464E3B">
      <w:pPr>
        <w:rPr>
          <w:lang w:val="en-US"/>
        </w:rPr>
      </w:pPr>
      <w:r w:rsidRPr="00B74DED">
        <w:rPr>
          <w:lang w:val="en-US"/>
        </w:rPr>
        <w:t xml:space="preserve">This study explored various facets of </w:t>
      </w:r>
      <w:proofErr w:type="spellStart"/>
      <w:r w:rsidRPr="00B74DED">
        <w:rPr>
          <w:lang w:val="en-US"/>
        </w:rPr>
        <w:t>Upwork</w:t>
      </w:r>
      <w:proofErr w:type="spellEnd"/>
      <w:r w:rsidRPr="00B74DED">
        <w:rPr>
          <w:lang w:val="en-US"/>
        </w:rPr>
        <w:t>, including its corporate dynamics, market positioning, user demographics, policies, and outlook. Key findings include:</w:t>
      </w:r>
    </w:p>
    <w:p w14:paraId="4B73274B" w14:textId="77777777" w:rsidR="00464E3B" w:rsidRPr="00B74DED" w:rsidRDefault="00464E3B" w:rsidP="00C11B0D">
      <w:pPr>
        <w:pStyle w:val="BodyText"/>
        <w:numPr>
          <w:ilvl w:val="0"/>
          <w:numId w:val="7"/>
        </w:numPr>
        <w:rPr>
          <w:lang w:val="en-US"/>
        </w:rPr>
      </w:pPr>
      <w:r w:rsidRPr="00B74DED">
        <w:rPr>
          <w:b/>
          <w:bCs/>
          <w:lang w:val="en-US"/>
        </w:rPr>
        <w:t>Corporate overview</w:t>
      </w:r>
      <w:r w:rsidRPr="00B74DED">
        <w:rPr>
          <w:lang w:val="en-US"/>
        </w:rPr>
        <w:t xml:space="preserve">: </w:t>
      </w:r>
      <w:proofErr w:type="spellStart"/>
      <w:r w:rsidRPr="00B74DED">
        <w:rPr>
          <w:lang w:val="en-US"/>
        </w:rPr>
        <w:t>Upwork</w:t>
      </w:r>
      <w:proofErr w:type="spellEnd"/>
      <w:r w:rsidRPr="00B74DED">
        <w:rPr>
          <w:lang w:val="en-US"/>
        </w:rPr>
        <w:t xml:space="preserve"> has established itself as a leading freelancing platform since its formation in 2015, following the merger of </w:t>
      </w:r>
      <w:proofErr w:type="spellStart"/>
      <w:r w:rsidRPr="00B74DED">
        <w:rPr>
          <w:lang w:val="en-US"/>
        </w:rPr>
        <w:t>Elance</w:t>
      </w:r>
      <w:proofErr w:type="spellEnd"/>
      <w:r w:rsidRPr="00B74DED">
        <w:rPr>
          <w:lang w:val="en-US"/>
        </w:rPr>
        <w:t xml:space="preserve"> and </w:t>
      </w:r>
      <w:proofErr w:type="spellStart"/>
      <w:r w:rsidRPr="00B74DED">
        <w:rPr>
          <w:lang w:val="en-US"/>
        </w:rPr>
        <w:t>oDesk</w:t>
      </w:r>
      <w:proofErr w:type="spellEnd"/>
      <w:r w:rsidRPr="00B74DED">
        <w:rPr>
          <w:lang w:val="en-US"/>
        </w:rPr>
        <w:t>. It offers a wide array of services and connects millions of freelancers with clients globally.</w:t>
      </w:r>
    </w:p>
    <w:p w14:paraId="1BB73546" w14:textId="77777777" w:rsidR="00464E3B" w:rsidRPr="00B74DED" w:rsidRDefault="00464E3B" w:rsidP="00C11B0D">
      <w:pPr>
        <w:pStyle w:val="BodyText"/>
        <w:numPr>
          <w:ilvl w:val="0"/>
          <w:numId w:val="7"/>
        </w:numPr>
        <w:rPr>
          <w:lang w:val="en-US"/>
        </w:rPr>
      </w:pPr>
      <w:r w:rsidRPr="00B74DED">
        <w:rPr>
          <w:b/>
          <w:bCs/>
          <w:lang w:val="en-US"/>
        </w:rPr>
        <w:t>Financial performance</w:t>
      </w:r>
      <w:r w:rsidRPr="00B74DED">
        <w:rPr>
          <w:lang w:val="en-US"/>
        </w:rPr>
        <w:t xml:space="preserve">: </w:t>
      </w:r>
      <w:proofErr w:type="spellStart"/>
      <w:r>
        <w:rPr>
          <w:lang w:val="en-US"/>
        </w:rPr>
        <w:t>Upwork's</w:t>
      </w:r>
      <w:proofErr w:type="spellEnd"/>
      <w:r w:rsidRPr="00B74DED">
        <w:rPr>
          <w:lang w:val="en-US"/>
        </w:rPr>
        <w:t xml:space="preserve"> revenue streams include service fees, transaction fees, and membership subscriptions. The company has shown consistent revenue growth, driven by an expanding user base and increased transaction volume.</w:t>
      </w:r>
    </w:p>
    <w:p w14:paraId="5E838DC7" w14:textId="77777777" w:rsidR="00464E3B" w:rsidRPr="00B74DED" w:rsidRDefault="00464E3B" w:rsidP="00C11B0D">
      <w:pPr>
        <w:pStyle w:val="BodyText"/>
        <w:numPr>
          <w:ilvl w:val="0"/>
          <w:numId w:val="7"/>
        </w:numPr>
        <w:rPr>
          <w:lang w:val="en-US"/>
        </w:rPr>
      </w:pPr>
      <w:r w:rsidRPr="00B74DED">
        <w:rPr>
          <w:b/>
          <w:bCs/>
          <w:lang w:val="en-US"/>
        </w:rPr>
        <w:t>Growth and expansion</w:t>
      </w:r>
      <w:r w:rsidRPr="00B74DED">
        <w:rPr>
          <w:lang w:val="en-US"/>
        </w:rPr>
        <w:t xml:space="preserve">: </w:t>
      </w:r>
      <w:proofErr w:type="spellStart"/>
      <w:r>
        <w:rPr>
          <w:lang w:val="en-US"/>
        </w:rPr>
        <w:t>Upwork's</w:t>
      </w:r>
      <w:proofErr w:type="spellEnd"/>
      <w:r w:rsidRPr="00B74DED">
        <w:rPr>
          <w:lang w:val="en-US"/>
        </w:rPr>
        <w:t xml:space="preserve"> strategic initiatives include investments in AI and machine learning, enhanced user experience, expanded enterprise solutions, global market expansion, and exploration of </w:t>
      </w:r>
      <w:proofErr w:type="spellStart"/>
      <w:r w:rsidRPr="00B74DED">
        <w:rPr>
          <w:lang w:val="en-US"/>
        </w:rPr>
        <w:t>blockchain</w:t>
      </w:r>
      <w:proofErr w:type="spellEnd"/>
      <w:r w:rsidRPr="00B74DED">
        <w:rPr>
          <w:lang w:val="en-US"/>
        </w:rPr>
        <w:t xml:space="preserve"> technology.</w:t>
      </w:r>
    </w:p>
    <w:p w14:paraId="77E2F2D7" w14:textId="77777777" w:rsidR="00464E3B" w:rsidRPr="00B74DED" w:rsidRDefault="00464E3B" w:rsidP="00C11B0D">
      <w:pPr>
        <w:pStyle w:val="BodyText"/>
        <w:numPr>
          <w:ilvl w:val="0"/>
          <w:numId w:val="7"/>
        </w:numPr>
        <w:rPr>
          <w:lang w:val="en-US"/>
        </w:rPr>
      </w:pPr>
      <w:r w:rsidRPr="00B74DED">
        <w:rPr>
          <w:b/>
          <w:bCs/>
          <w:lang w:val="en-US"/>
        </w:rPr>
        <w:t>Competition</w:t>
      </w:r>
      <w:r w:rsidRPr="00B74DED">
        <w:rPr>
          <w:lang w:val="en-US"/>
        </w:rPr>
        <w:t xml:space="preserve">: </w:t>
      </w:r>
      <w:proofErr w:type="spellStart"/>
      <w:r w:rsidRPr="00B74DED">
        <w:rPr>
          <w:lang w:val="en-US"/>
        </w:rPr>
        <w:t>Upwork</w:t>
      </w:r>
      <w:proofErr w:type="spellEnd"/>
      <w:r w:rsidRPr="00B74DED">
        <w:rPr>
          <w:lang w:val="en-US"/>
        </w:rPr>
        <w:t xml:space="preserve"> faces competition from Fiverr, Freelancer.com, and </w:t>
      </w:r>
      <w:proofErr w:type="spellStart"/>
      <w:r w:rsidRPr="00B74DED">
        <w:rPr>
          <w:lang w:val="en-US"/>
        </w:rPr>
        <w:t>Toptal</w:t>
      </w:r>
      <w:proofErr w:type="spellEnd"/>
      <w:r w:rsidRPr="00B74DED">
        <w:rPr>
          <w:lang w:val="en-US"/>
        </w:rPr>
        <w:t xml:space="preserve">. Each competitor has unique strengths, such as </w:t>
      </w:r>
      <w:r>
        <w:rPr>
          <w:lang w:val="en-US"/>
        </w:rPr>
        <w:t>Fiverr's</w:t>
      </w:r>
      <w:r w:rsidRPr="00B74DED">
        <w:rPr>
          <w:lang w:val="en-US"/>
        </w:rPr>
        <w:t xml:space="preserve"> gig-based model and </w:t>
      </w:r>
      <w:proofErr w:type="spellStart"/>
      <w:r>
        <w:rPr>
          <w:lang w:val="en-US"/>
        </w:rPr>
        <w:t>Toptal's</w:t>
      </w:r>
      <w:proofErr w:type="spellEnd"/>
      <w:r w:rsidRPr="00B74DED">
        <w:rPr>
          <w:lang w:val="en-US"/>
        </w:rPr>
        <w:t xml:space="preserve"> focus on elite talent.</w:t>
      </w:r>
    </w:p>
    <w:p w14:paraId="588B235B" w14:textId="77777777" w:rsidR="00464E3B" w:rsidRPr="00B74DED" w:rsidRDefault="00464E3B" w:rsidP="00C11B0D">
      <w:pPr>
        <w:pStyle w:val="BodyText"/>
        <w:numPr>
          <w:ilvl w:val="0"/>
          <w:numId w:val="7"/>
        </w:numPr>
        <w:rPr>
          <w:lang w:val="en-US"/>
        </w:rPr>
      </w:pPr>
      <w:r w:rsidRPr="00B74DED">
        <w:rPr>
          <w:b/>
          <w:bCs/>
          <w:lang w:val="en-US"/>
        </w:rPr>
        <w:t>User demographics and engagement</w:t>
      </w:r>
      <w:r w:rsidRPr="00B74DED">
        <w:rPr>
          <w:lang w:val="en-US"/>
        </w:rPr>
        <w:t xml:space="preserve">: </w:t>
      </w:r>
      <w:proofErr w:type="spellStart"/>
      <w:r w:rsidRPr="00B74DED">
        <w:rPr>
          <w:lang w:val="en-US"/>
        </w:rPr>
        <w:t>Upwork</w:t>
      </w:r>
      <w:proofErr w:type="spellEnd"/>
      <w:r w:rsidRPr="00B74DED">
        <w:rPr>
          <w:lang w:val="en-US"/>
        </w:rPr>
        <w:t xml:space="preserve"> serves a diverse user base of over eighteen million freelancers and five million clients. The platform supports various </w:t>
      </w:r>
      <w:proofErr w:type="spellStart"/>
      <w:r>
        <w:rPr>
          <w:lang w:val="en-US"/>
        </w:rPr>
        <w:t>conclusionscomcl</w:t>
      </w:r>
      <w:r w:rsidRPr="00B74DED">
        <w:rPr>
          <w:lang w:val="en-US"/>
        </w:rPr>
        <w:t>project</w:t>
      </w:r>
      <w:proofErr w:type="spellEnd"/>
      <w:r w:rsidRPr="00B74DED">
        <w:rPr>
          <w:lang w:val="en-US"/>
        </w:rPr>
        <w:t xml:space="preserve"> types, including hourly and fixed-price projects, across multiple categories.</w:t>
      </w:r>
    </w:p>
    <w:p w14:paraId="6CD840A2" w14:textId="77777777" w:rsidR="00464E3B" w:rsidRPr="00B74DED" w:rsidRDefault="00464E3B" w:rsidP="00C11B0D">
      <w:pPr>
        <w:pStyle w:val="BodyText"/>
        <w:numPr>
          <w:ilvl w:val="0"/>
          <w:numId w:val="7"/>
        </w:numPr>
        <w:rPr>
          <w:lang w:val="en-US"/>
        </w:rPr>
      </w:pPr>
      <w:r w:rsidRPr="00B74DED">
        <w:rPr>
          <w:b/>
          <w:bCs/>
          <w:lang w:val="en-US"/>
        </w:rPr>
        <w:t>Policy framework</w:t>
      </w:r>
      <w:r w:rsidRPr="00B74DED">
        <w:rPr>
          <w:lang w:val="en-US"/>
        </w:rPr>
        <w:t xml:space="preserve">: </w:t>
      </w:r>
      <w:proofErr w:type="spellStart"/>
      <w:r>
        <w:rPr>
          <w:lang w:val="en-US"/>
        </w:rPr>
        <w:t>Upwork's</w:t>
      </w:r>
      <w:proofErr w:type="spellEnd"/>
      <w:r w:rsidRPr="00B74DED">
        <w:rPr>
          <w:lang w:val="en-US"/>
        </w:rPr>
        <w:t xml:space="preserve"> policies aim to ensure fair and secure transactions, with enforcement mechanisms to address violations. The platform faces challenges in balancing the interests of freelancers and clients.</w:t>
      </w:r>
    </w:p>
    <w:p w14:paraId="3F347A3E" w14:textId="77777777" w:rsidR="00464E3B" w:rsidRPr="00B74DED" w:rsidRDefault="00464E3B" w:rsidP="00C11B0D">
      <w:pPr>
        <w:pStyle w:val="BodyText"/>
        <w:numPr>
          <w:ilvl w:val="0"/>
          <w:numId w:val="7"/>
        </w:numPr>
        <w:rPr>
          <w:lang w:val="en-US"/>
        </w:rPr>
      </w:pPr>
      <w:r w:rsidRPr="00B74DED">
        <w:rPr>
          <w:b/>
          <w:bCs/>
          <w:lang w:val="en-US"/>
        </w:rPr>
        <w:t>Exploiting loopholes</w:t>
      </w:r>
      <w:r w:rsidRPr="00B74DED">
        <w:rPr>
          <w:lang w:val="en-US"/>
        </w:rPr>
        <w:t xml:space="preserve">: Common strategies for bypassing </w:t>
      </w:r>
      <w:proofErr w:type="spellStart"/>
      <w:r>
        <w:rPr>
          <w:lang w:val="en-US"/>
        </w:rPr>
        <w:t>Upwork's</w:t>
      </w:r>
      <w:proofErr w:type="spellEnd"/>
      <w:r w:rsidRPr="00B74DED">
        <w:rPr>
          <w:lang w:val="en-US"/>
        </w:rPr>
        <w:t xml:space="preserve"> policies include off-platform transactions, fake profiles, and scope creep. These practices undermine trust and fairness on the platform.</w:t>
      </w:r>
    </w:p>
    <w:p w14:paraId="5B426BDF" w14:textId="77777777" w:rsidR="00464E3B" w:rsidRPr="00B74DED" w:rsidRDefault="00464E3B" w:rsidP="00C11B0D">
      <w:pPr>
        <w:pStyle w:val="BodyText"/>
        <w:numPr>
          <w:ilvl w:val="0"/>
          <w:numId w:val="7"/>
        </w:numPr>
        <w:rPr>
          <w:lang w:val="en-US"/>
        </w:rPr>
      </w:pPr>
      <w:r w:rsidRPr="00B74DED">
        <w:rPr>
          <w:b/>
          <w:bCs/>
          <w:lang w:val="en-US"/>
        </w:rPr>
        <w:t>Social media interconnections</w:t>
      </w:r>
      <w:r w:rsidRPr="00B74DED">
        <w:rPr>
          <w:lang w:val="en-US"/>
        </w:rPr>
        <w:t xml:space="preserve">: </w:t>
      </w:r>
      <w:proofErr w:type="spellStart"/>
      <w:r w:rsidRPr="00B74DED">
        <w:rPr>
          <w:lang w:val="en-US"/>
        </w:rPr>
        <w:t>Upwork</w:t>
      </w:r>
      <w:proofErr w:type="spellEnd"/>
      <w:r w:rsidRPr="00B74DED">
        <w:rPr>
          <w:lang w:val="en-US"/>
        </w:rPr>
        <w:t xml:space="preserve"> leverages social media for marketing, community building, reputation management, influencer partnerships, content distribution, and data analytics.</w:t>
      </w:r>
    </w:p>
    <w:p w14:paraId="1E313191" w14:textId="77777777" w:rsidR="00464E3B" w:rsidRPr="00B74DED" w:rsidRDefault="00464E3B" w:rsidP="00C11B0D">
      <w:pPr>
        <w:pStyle w:val="BodyText"/>
        <w:numPr>
          <w:ilvl w:val="0"/>
          <w:numId w:val="7"/>
        </w:numPr>
        <w:rPr>
          <w:lang w:val="en-US"/>
        </w:rPr>
      </w:pPr>
      <w:r w:rsidRPr="00B74DED">
        <w:rPr>
          <w:b/>
          <w:bCs/>
          <w:lang w:val="en-US"/>
        </w:rPr>
        <w:t>User relationships and market perception</w:t>
      </w:r>
      <w:r w:rsidRPr="00B74DED">
        <w:rPr>
          <w:lang w:val="en-US"/>
        </w:rPr>
        <w:t xml:space="preserve">: </w:t>
      </w:r>
      <w:proofErr w:type="spellStart"/>
      <w:r w:rsidRPr="00B74DED">
        <w:rPr>
          <w:lang w:val="en-US"/>
        </w:rPr>
        <w:t>Upwork</w:t>
      </w:r>
      <w:proofErr w:type="spellEnd"/>
      <w:r w:rsidRPr="00B74DED">
        <w:rPr>
          <w:lang w:val="en-US"/>
        </w:rPr>
        <w:t xml:space="preserve"> maintains strong user relationships but faces challenges with retention and attrition. External market perceptions are positive, but competition and regulatory changes pose risks.</w:t>
      </w:r>
    </w:p>
    <w:p w14:paraId="60473C33" w14:textId="77777777" w:rsidR="00464E3B" w:rsidRPr="00B74DED" w:rsidRDefault="00464E3B" w:rsidP="00C11B0D">
      <w:pPr>
        <w:pStyle w:val="BodyText"/>
        <w:numPr>
          <w:ilvl w:val="0"/>
          <w:numId w:val="7"/>
        </w:numPr>
        <w:rPr>
          <w:lang w:val="en-US"/>
        </w:rPr>
      </w:pPr>
      <w:r w:rsidRPr="003B7814">
        <w:rPr>
          <w:b/>
          <w:bCs/>
          <w:lang w:val="en-US"/>
        </w:rPr>
        <w:t>Outlook</w:t>
      </w:r>
      <w:r w:rsidRPr="00B74DED">
        <w:rPr>
          <w:lang w:val="en-US"/>
        </w:rPr>
        <w:t xml:space="preserve">: </w:t>
      </w:r>
      <w:proofErr w:type="spellStart"/>
      <w:r>
        <w:rPr>
          <w:lang w:val="en-US"/>
        </w:rPr>
        <w:t>Upwork's</w:t>
      </w:r>
      <w:proofErr w:type="spellEnd"/>
      <w:r w:rsidRPr="00B74DED">
        <w:rPr>
          <w:lang w:val="en-US"/>
        </w:rPr>
        <w:t xml:space="preserve"> future looks promising with ongoing technological advancements and strategic initiatives. The company </w:t>
      </w:r>
      <w:r>
        <w:rPr>
          <w:lang w:val="en-US"/>
        </w:rPr>
        <w:t xml:space="preserve">might expect </w:t>
      </w:r>
      <w:r w:rsidRPr="00B74DED">
        <w:rPr>
          <w:lang w:val="en-US"/>
        </w:rPr>
        <w:t>significant growth</w:t>
      </w:r>
      <w:r>
        <w:rPr>
          <w:lang w:val="en-US"/>
        </w:rPr>
        <w:t>,</w:t>
      </w:r>
      <w:r w:rsidRPr="00B74DED">
        <w:rPr>
          <w:lang w:val="en-US"/>
        </w:rPr>
        <w:t xml:space="preserve"> but must navigate challenges such as intense competition and regulatory changes. </w:t>
      </w:r>
    </w:p>
    <w:p w14:paraId="5FD357CA" w14:textId="77777777" w:rsidR="00464E3B" w:rsidRPr="00F818AE" w:rsidRDefault="00464E3B" w:rsidP="00AD4955">
      <w:pPr>
        <w:rPr>
          <w:lang w:val="en-US"/>
        </w:rPr>
      </w:pPr>
    </w:p>
    <w:p w14:paraId="6F623F4E" w14:textId="77777777" w:rsidR="00020D0F" w:rsidRPr="00020D0F" w:rsidRDefault="00020D0F" w:rsidP="00020D0F">
      <w:pPr>
        <w:spacing w:before="100" w:beforeAutospacing="1" w:after="100" w:afterAutospacing="1"/>
        <w:rPr>
          <w:sz w:val="24"/>
          <w:lang w:val="en-US"/>
        </w:rPr>
      </w:pPr>
      <w:r w:rsidRPr="00020D0F">
        <w:rPr>
          <w:sz w:val="24"/>
          <w:lang w:val="en-US"/>
        </w:rPr>
        <w:t xml:space="preserve">This is </w:t>
      </w:r>
      <w:r w:rsidRPr="00020D0F">
        <w:rPr>
          <w:b/>
          <w:bCs/>
          <w:sz w:val="24"/>
          <w:lang w:val="en-US"/>
        </w:rPr>
        <w:t>forward-looking but not prescriptive</w:t>
      </w:r>
      <w:r w:rsidRPr="00020D0F">
        <w:rPr>
          <w:sz w:val="24"/>
          <w:lang w:val="en-US"/>
        </w:rPr>
        <w:t>.</w:t>
      </w:r>
    </w:p>
    <w:p w14:paraId="27237CB0" w14:textId="12CAF8D8" w:rsidR="00020D0F" w:rsidRPr="00471638" w:rsidRDefault="00D67623" w:rsidP="00020D0F">
      <w:pPr>
        <w:spacing w:after="0"/>
        <w:rPr>
          <w:sz w:val="24"/>
          <w:highlight w:val="yellow"/>
          <w:lang w:val="en-US"/>
        </w:rPr>
      </w:pPr>
      <w:r>
        <w:rPr>
          <w:noProof/>
          <w:sz w:val="24"/>
          <w:highlight w:val="yellow"/>
          <w:lang w:val="en-US"/>
        </w:rPr>
      </w:r>
      <w:r w:rsidR="00D67623">
        <w:rPr>
          <w:noProof/>
          <w:sz w:val="24"/>
          <w:highlight w:val="yellow"/>
          <w:lang w:val="en-US"/>
        </w:rPr>
        <w:pict w14:anchorId="3BC86B59">
          <v:rect id="_x0000_i1050" style="width:0;height:1.5pt" o:hralign="center" o:hrstd="t" o:hr="t" fillcolor="#a0a0a0" stroked="f"/>
        </w:pict>
      </w:r>
      <w:r>
        <w:rPr>
          <w:noProof/>
          <w:sz w:val="24"/>
          <w:highlight w:val="yellow"/>
          <w:lang w:val="en-US"/>
        </w:rPr>
      </w:r>
      <w:r w:rsidR="00D67623">
        <w:rPr>
          <w:noProof/>
          <w:sz w:val="24"/>
          <w:highlight w:val="yellow"/>
          <w:lang w:val="en-US"/>
        </w:rPr>
        <w:pict w14:anchorId="7D148BE2">
          <v:rect id="_x0000_i1051" style="width:0;height:1.5pt" o:hralign="center" o:hrstd="t" o:hr="t" fillcolor="#a0a0a0" stroked="f"/>
        </w:pict>
      </w:r>
      <w:r>
        <w:rPr>
          <w:noProof/>
          <w:sz w:val="24"/>
          <w:highlight w:val="yellow"/>
          <w:lang w:val="en-US"/>
        </w:rPr>
      </w:r>
      <w:r w:rsidR="00D67623">
        <w:rPr>
          <w:noProof/>
          <w:sz w:val="24"/>
          <w:highlight w:val="yellow"/>
          <w:lang w:val="en-US"/>
        </w:rPr>
        <w:pict w14:anchorId="14BD7508">
          <v:rect id="_x0000_i1052" style="width:0;height:1.5pt" o:hralign="center" o:hrstd="t" o:hr="t" fillcolor="#a0a0a0" stroked="f"/>
        </w:pict>
      </w:r>
    </w:p>
    <w:p w14:paraId="3E0E7CC5" w14:textId="1BB022F7" w:rsidR="00E00867" w:rsidRDefault="00175824" w:rsidP="00E00867">
      <w:pPr>
        <w:pStyle w:val="Heading1"/>
        <w:rPr>
          <w:sz w:val="24"/>
          <w:lang w:val="en-US"/>
        </w:rPr>
      </w:pPr>
      <w:r>
        <w:t xml:space="preserve">9 </w:t>
      </w:r>
      <w:r w:rsidR="00E00867">
        <w:t>Recommendations</w:t>
      </w:r>
    </w:p>
    <w:p w14:paraId="38C7DD51" w14:textId="7E167188" w:rsidR="00020D0F" w:rsidRPr="00020D0F" w:rsidRDefault="00020D0F" w:rsidP="00020D0F">
      <w:pPr>
        <w:spacing w:before="100" w:beforeAutospacing="1" w:after="100" w:afterAutospacing="1"/>
        <w:rPr>
          <w:sz w:val="24"/>
          <w:lang w:val="en-US"/>
        </w:rPr>
      </w:pPr>
      <w:r w:rsidRPr="00020D0F">
        <w:rPr>
          <w:sz w:val="24"/>
          <w:lang w:val="en-US"/>
        </w:rPr>
        <w:t>This container is sequential but conceptually unified.</w:t>
      </w:r>
    </w:p>
    <w:p w14:paraId="6682333B" w14:textId="77777777" w:rsidR="00020D0F" w:rsidRPr="00020D0F" w:rsidRDefault="00020D0F" w:rsidP="00C11B0D">
      <w:pPr>
        <w:numPr>
          <w:ilvl w:val="0"/>
          <w:numId w:val="19"/>
        </w:numPr>
        <w:spacing w:before="100" w:beforeAutospacing="1" w:after="100" w:afterAutospacing="1"/>
        <w:rPr>
          <w:sz w:val="24"/>
          <w:lang w:val="en-US"/>
        </w:rPr>
      </w:pPr>
      <w:r w:rsidRPr="00020D0F">
        <w:rPr>
          <w:sz w:val="24"/>
          <w:lang w:val="en-US"/>
        </w:rPr>
        <w:lastRenderedPageBreak/>
        <w:t>Implications for freelancers</w:t>
      </w:r>
    </w:p>
    <w:p w14:paraId="2BF4513A" w14:textId="77777777" w:rsidR="00020D0F" w:rsidRPr="00020D0F" w:rsidRDefault="00020D0F" w:rsidP="00C11B0D">
      <w:pPr>
        <w:numPr>
          <w:ilvl w:val="0"/>
          <w:numId w:val="19"/>
        </w:numPr>
        <w:spacing w:before="100" w:beforeAutospacing="1" w:after="100" w:afterAutospacing="1"/>
        <w:rPr>
          <w:sz w:val="24"/>
          <w:lang w:val="en-US"/>
        </w:rPr>
      </w:pPr>
      <w:r w:rsidRPr="00020D0F">
        <w:rPr>
          <w:sz w:val="24"/>
          <w:lang w:val="en-US"/>
        </w:rPr>
        <w:t>Implications for hiring companies</w:t>
      </w:r>
    </w:p>
    <w:p w14:paraId="56DCDC09" w14:textId="77777777" w:rsidR="00020D0F" w:rsidRPr="00020D0F" w:rsidRDefault="00020D0F" w:rsidP="00C11B0D">
      <w:pPr>
        <w:numPr>
          <w:ilvl w:val="0"/>
          <w:numId w:val="19"/>
        </w:numPr>
        <w:spacing w:before="100" w:beforeAutospacing="1" w:after="100" w:afterAutospacing="1"/>
        <w:rPr>
          <w:sz w:val="24"/>
          <w:lang w:val="en-US"/>
        </w:rPr>
      </w:pPr>
      <w:r w:rsidRPr="00020D0F">
        <w:rPr>
          <w:sz w:val="24"/>
          <w:lang w:val="en-US"/>
        </w:rPr>
        <w:t>Governance implications</w:t>
      </w:r>
    </w:p>
    <w:p w14:paraId="71F2276C" w14:textId="77777777" w:rsidR="00020D0F" w:rsidRPr="00020D0F" w:rsidRDefault="00020D0F" w:rsidP="00C11B0D">
      <w:pPr>
        <w:numPr>
          <w:ilvl w:val="0"/>
          <w:numId w:val="19"/>
        </w:numPr>
        <w:spacing w:before="100" w:beforeAutospacing="1" w:after="100" w:afterAutospacing="1"/>
        <w:rPr>
          <w:sz w:val="24"/>
          <w:lang w:val="en-US"/>
        </w:rPr>
      </w:pPr>
      <w:r w:rsidRPr="00020D0F">
        <w:rPr>
          <w:sz w:val="24"/>
          <w:lang w:val="en-US"/>
        </w:rPr>
        <w:t>Recommendations</w:t>
      </w:r>
    </w:p>
    <w:p w14:paraId="71DF587C" w14:textId="77777777" w:rsidR="00020D0F" w:rsidRDefault="00020D0F" w:rsidP="00C11B0D">
      <w:pPr>
        <w:numPr>
          <w:ilvl w:val="0"/>
          <w:numId w:val="19"/>
        </w:numPr>
        <w:spacing w:before="100" w:beforeAutospacing="1" w:after="100" w:afterAutospacing="1"/>
        <w:rPr>
          <w:sz w:val="24"/>
          <w:lang w:val="en-US"/>
        </w:rPr>
      </w:pPr>
      <w:r w:rsidRPr="00020D0F">
        <w:rPr>
          <w:sz w:val="24"/>
          <w:lang w:val="en-US"/>
        </w:rPr>
        <w:t>Final conclusion</w:t>
      </w:r>
    </w:p>
    <w:p w14:paraId="563C22C0" w14:textId="37F79FE4" w:rsidR="006E349B" w:rsidRPr="00F818AE" w:rsidRDefault="006E349B" w:rsidP="005045C6">
      <w:pPr>
        <w:rPr>
          <w:lang w:val="en-US"/>
        </w:rPr>
      </w:pPr>
      <w:r w:rsidRPr="00F818AE">
        <w:rPr>
          <w:lang w:val="en-US"/>
        </w:rPr>
        <w:t xml:space="preserve">Impact on platform integrity </w:t>
      </w:r>
    </w:p>
    <w:p w14:paraId="0ACF3174" w14:textId="77777777" w:rsidR="006E349B" w:rsidRPr="00166A5F" w:rsidRDefault="006E349B" w:rsidP="005045C6">
      <w:pPr>
        <w:numPr>
          <w:ilvl w:val="0"/>
          <w:numId w:val="8"/>
        </w:numPr>
        <w:tabs>
          <w:tab w:val="num" w:pos="1440"/>
        </w:tabs>
        <w:spacing w:after="120"/>
        <w:rPr>
          <w:b/>
          <w:bCs/>
          <w:lang w:val="en-US"/>
        </w:rPr>
      </w:pPr>
      <w:r w:rsidRPr="00F818AE">
        <w:rPr>
          <w:lang w:val="en-US"/>
        </w:rPr>
        <w:t xml:space="preserve">Increased monitoring costs: </w:t>
      </w:r>
      <w:proofErr w:type="spellStart"/>
      <w:r w:rsidRPr="00F818AE">
        <w:rPr>
          <w:lang w:val="en-US"/>
        </w:rPr>
        <w:t>Upwork</w:t>
      </w:r>
      <w:proofErr w:type="spellEnd"/>
      <w:r w:rsidRPr="00F818AE">
        <w:rPr>
          <w:lang w:val="en-US"/>
        </w:rPr>
        <w:t xml:space="preserve"> must invest in advanced monitoring and enforcement mechanisms, increasing operational costs.</w:t>
      </w:r>
    </w:p>
    <w:p w14:paraId="70CD5B2B" w14:textId="77777777" w:rsidR="0006614E" w:rsidRPr="00127F90" w:rsidRDefault="0006614E" w:rsidP="0006614E">
      <w:pPr>
        <w:spacing w:after="120"/>
        <w:rPr>
          <w:vertAlign w:val="superscript"/>
          <w:lang w:val="en-US"/>
        </w:rPr>
      </w:pPr>
      <w:r>
        <w:rPr>
          <w:lang w:val="en-US"/>
        </w:rPr>
        <w:t>P</w:t>
      </w:r>
      <w:r w:rsidRPr="00E00A57">
        <w:rPr>
          <w:lang w:val="en-US"/>
        </w:rPr>
        <w:t xml:space="preserve">olicies and enforcement mechanisms aim to create a fair marketplace, but challenges persist </w:t>
      </w:r>
      <w:r>
        <w:rPr>
          <w:lang w:val="en-US"/>
        </w:rPr>
        <w:t>because some users exploit loopholes</w:t>
      </w:r>
      <w:r w:rsidRPr="00E00A57">
        <w:rPr>
          <w:lang w:val="en-US"/>
        </w:rPr>
        <w:t>. The platform remains popular due to its vast user base and diverse opportunities, but maintaining trust and integrity is an ongoing challenge.</w:t>
      </w:r>
    </w:p>
    <w:p w14:paraId="0E898EE0" w14:textId="77777777" w:rsidR="008571B9" w:rsidRPr="00B053A5" w:rsidRDefault="008571B9" w:rsidP="008571B9">
      <w:pPr>
        <w:spacing w:after="120"/>
        <w:rPr>
          <w:lang w:val="en-US"/>
        </w:rPr>
      </w:pPr>
      <w:r w:rsidRPr="00B053A5">
        <w:rPr>
          <w:b/>
          <w:bCs/>
          <w:lang w:val="en-US"/>
        </w:rPr>
        <w:t>Enhance user support</w:t>
      </w:r>
      <w:r w:rsidRPr="00B053A5">
        <w:rPr>
          <w:lang w:val="en-US"/>
        </w:rPr>
        <w:t xml:space="preserve">: </w:t>
      </w:r>
      <w:proofErr w:type="spellStart"/>
      <w:r w:rsidRPr="00B053A5">
        <w:rPr>
          <w:lang w:val="en-US"/>
        </w:rPr>
        <w:t>Upwork</w:t>
      </w:r>
      <w:proofErr w:type="spellEnd"/>
      <w:r w:rsidRPr="00B053A5">
        <w:rPr>
          <w:lang w:val="en-US"/>
        </w:rPr>
        <w:t xml:space="preserve"> should invest in improving customer support services to address user concerns more efficiently. This includes reducing response times, providing comprehensive support resources, and offering personalized assistance to both freelancers and clients.</w:t>
      </w:r>
    </w:p>
    <w:p w14:paraId="4E3ADF7F" w14:textId="77777777" w:rsidR="008571B9" w:rsidRPr="00B053A5" w:rsidRDefault="008571B9" w:rsidP="008571B9">
      <w:pPr>
        <w:spacing w:after="120"/>
        <w:rPr>
          <w:lang w:val="en-US"/>
        </w:rPr>
      </w:pPr>
      <w:r w:rsidRPr="00B053A5">
        <w:rPr>
          <w:b/>
          <w:bCs/>
          <w:lang w:val="en-US"/>
        </w:rPr>
        <w:t>Reduce fees</w:t>
      </w:r>
      <w:r w:rsidRPr="00B053A5">
        <w:rPr>
          <w:lang w:val="en-US"/>
        </w:rPr>
        <w:t xml:space="preserve">: To attract and retain more users, </w:t>
      </w:r>
      <w:proofErr w:type="spellStart"/>
      <w:r w:rsidRPr="00B053A5">
        <w:rPr>
          <w:lang w:val="en-US"/>
        </w:rPr>
        <w:t>Upwork</w:t>
      </w:r>
      <w:proofErr w:type="spellEnd"/>
      <w:r w:rsidRPr="00B053A5">
        <w:rPr>
          <w:lang w:val="en-US"/>
        </w:rPr>
        <w:t xml:space="preserve"> could consider revising its fee structure. Lowering service fees or offering more competitive pricing tiers, especially for new users, can make the platform more appealing and reduce attrition rates.</w:t>
      </w:r>
    </w:p>
    <w:p w14:paraId="439CE6D9" w14:textId="77777777" w:rsidR="008571B9" w:rsidRPr="00B053A5" w:rsidRDefault="008571B9" w:rsidP="008571B9">
      <w:pPr>
        <w:spacing w:after="120"/>
        <w:rPr>
          <w:lang w:val="en-US"/>
        </w:rPr>
      </w:pPr>
      <w:r w:rsidRPr="00B053A5">
        <w:rPr>
          <w:b/>
          <w:bCs/>
          <w:lang w:val="en-US"/>
        </w:rPr>
        <w:t>Strengthen policy enforcement</w:t>
      </w:r>
      <w:r w:rsidRPr="00B053A5">
        <w:rPr>
          <w:lang w:val="en-US"/>
        </w:rPr>
        <w:t xml:space="preserve">: </w:t>
      </w:r>
      <w:proofErr w:type="spellStart"/>
      <w:r w:rsidRPr="00B053A5">
        <w:rPr>
          <w:lang w:val="en-US"/>
        </w:rPr>
        <w:t>Upwork</w:t>
      </w:r>
      <w:proofErr w:type="spellEnd"/>
      <w:r w:rsidRPr="00B053A5">
        <w:rPr>
          <w:lang w:val="en-US"/>
        </w:rPr>
        <w:t xml:space="preserve"> should enhance its policy enforcement </w:t>
      </w:r>
      <w:r>
        <w:rPr>
          <w:lang w:val="en-US"/>
        </w:rPr>
        <w:t>to prevent fraud</w:t>
      </w:r>
      <w:r w:rsidRPr="00B053A5">
        <w:rPr>
          <w:lang w:val="en-US"/>
        </w:rPr>
        <w:t xml:space="preserve"> and ensure fairness. Implementing more robust verification processes and employing advanced AI algorithms can help identify and mitigate policy violations.</w:t>
      </w:r>
    </w:p>
    <w:p w14:paraId="7550F942" w14:textId="77777777" w:rsidR="008571B9" w:rsidRPr="00B053A5" w:rsidRDefault="008571B9" w:rsidP="008571B9">
      <w:pPr>
        <w:spacing w:after="120"/>
        <w:rPr>
          <w:lang w:val="en-US"/>
        </w:rPr>
      </w:pPr>
      <w:r w:rsidRPr="00B053A5">
        <w:rPr>
          <w:b/>
          <w:bCs/>
          <w:lang w:val="en-US"/>
        </w:rPr>
        <w:t>Expand training and resources</w:t>
      </w:r>
      <w:r w:rsidRPr="00B053A5">
        <w:rPr>
          <w:lang w:val="en-US"/>
        </w:rPr>
        <w:t xml:space="preserve">: Providing additional training and resources for freelancers and clients can help improve the overall quality of work on the platform. </w:t>
      </w:r>
      <w:proofErr w:type="spellStart"/>
      <w:r w:rsidRPr="00B053A5">
        <w:rPr>
          <w:lang w:val="en-US"/>
        </w:rPr>
        <w:t>Upwork</w:t>
      </w:r>
      <w:proofErr w:type="spellEnd"/>
      <w:r w:rsidRPr="00B053A5">
        <w:rPr>
          <w:lang w:val="en-US"/>
        </w:rPr>
        <w:t xml:space="preserve"> could offer online courses, webinars, and best practice guides to help users enhance their skills and navigate the platform effectively.</w:t>
      </w:r>
    </w:p>
    <w:p w14:paraId="3E773E6E" w14:textId="77777777" w:rsidR="008571B9" w:rsidRPr="00B053A5" w:rsidRDefault="008571B9" w:rsidP="008571B9">
      <w:pPr>
        <w:spacing w:after="120"/>
        <w:rPr>
          <w:lang w:val="en-US"/>
        </w:rPr>
      </w:pPr>
      <w:r w:rsidRPr="00B053A5">
        <w:rPr>
          <w:b/>
          <w:bCs/>
          <w:lang w:val="en-US"/>
        </w:rPr>
        <w:t>Invest in emerging technologies</w:t>
      </w:r>
      <w:r w:rsidRPr="00B053A5">
        <w:rPr>
          <w:lang w:val="en-US"/>
        </w:rPr>
        <w:t xml:space="preserve">: </w:t>
      </w:r>
      <w:proofErr w:type="spellStart"/>
      <w:r w:rsidRPr="00B053A5">
        <w:rPr>
          <w:lang w:val="en-US"/>
        </w:rPr>
        <w:t>Upwork</w:t>
      </w:r>
      <w:proofErr w:type="spellEnd"/>
      <w:r w:rsidRPr="00B053A5">
        <w:rPr>
          <w:lang w:val="en-US"/>
        </w:rPr>
        <w:t xml:space="preserve"> should continue investing in AI, machine learning, and </w:t>
      </w:r>
      <w:proofErr w:type="spellStart"/>
      <w:r w:rsidRPr="00B053A5">
        <w:rPr>
          <w:lang w:val="en-US"/>
        </w:rPr>
        <w:t>blockchain</w:t>
      </w:r>
      <w:proofErr w:type="spellEnd"/>
      <w:r w:rsidRPr="00B053A5">
        <w:rPr>
          <w:lang w:val="en-US"/>
        </w:rPr>
        <w:t xml:space="preserve">. These technologies can improve matching accuracy, enhance security, and streamline operations, providing a better user experience and maintaining </w:t>
      </w:r>
      <w:proofErr w:type="spellStart"/>
      <w:r>
        <w:rPr>
          <w:lang w:val="en-US"/>
        </w:rPr>
        <w:t>Upwork's</w:t>
      </w:r>
      <w:proofErr w:type="spellEnd"/>
      <w:r w:rsidRPr="00B053A5">
        <w:rPr>
          <w:lang w:val="en-US"/>
        </w:rPr>
        <w:t xml:space="preserve"> competitive edge.</w:t>
      </w:r>
    </w:p>
    <w:p w14:paraId="7FA2D9B3" w14:textId="77777777" w:rsidR="008571B9" w:rsidRPr="00B053A5" w:rsidRDefault="008571B9" w:rsidP="008571B9">
      <w:pPr>
        <w:spacing w:after="120"/>
        <w:rPr>
          <w:lang w:val="en-US"/>
        </w:rPr>
      </w:pPr>
      <w:r w:rsidRPr="00B053A5">
        <w:rPr>
          <w:b/>
          <w:bCs/>
          <w:lang w:val="en-US"/>
        </w:rPr>
        <w:t>Global market expansion</w:t>
      </w:r>
      <w:r w:rsidRPr="00B053A5">
        <w:rPr>
          <w:lang w:val="en-US"/>
        </w:rPr>
        <w:t xml:space="preserve">: To capture new user bases, </w:t>
      </w:r>
      <w:proofErr w:type="spellStart"/>
      <w:r w:rsidRPr="00B053A5">
        <w:rPr>
          <w:lang w:val="en-US"/>
        </w:rPr>
        <w:t>Upwork</w:t>
      </w:r>
      <w:proofErr w:type="spellEnd"/>
      <w:r w:rsidRPr="00B053A5">
        <w:rPr>
          <w:lang w:val="en-US"/>
        </w:rPr>
        <w:t xml:space="preserve"> should </w:t>
      </w:r>
      <w:r>
        <w:rPr>
          <w:lang w:val="en-US"/>
        </w:rPr>
        <w:t>expand</w:t>
      </w:r>
      <w:r w:rsidRPr="00B053A5">
        <w:rPr>
          <w:lang w:val="en-US"/>
        </w:rPr>
        <w:t xml:space="preserve"> its presence in emerging markets. Localizing the platform, tailoring marketing strategies to regional preferences, and forming partnerships with local businesses can drive growth in these areas.</w:t>
      </w:r>
    </w:p>
    <w:p w14:paraId="25869CC4" w14:textId="77777777" w:rsidR="008571B9" w:rsidRPr="00B053A5" w:rsidRDefault="008571B9" w:rsidP="008571B9">
      <w:pPr>
        <w:spacing w:after="120"/>
        <w:rPr>
          <w:lang w:val="en-US"/>
        </w:rPr>
      </w:pPr>
      <w:r w:rsidRPr="00B053A5">
        <w:rPr>
          <w:b/>
          <w:bCs/>
          <w:lang w:val="en-US"/>
        </w:rPr>
        <w:t>Enhance community engagement</w:t>
      </w:r>
      <w:r w:rsidRPr="00B053A5">
        <w:rPr>
          <w:lang w:val="en-US"/>
        </w:rPr>
        <w:t xml:space="preserve">: </w:t>
      </w:r>
      <w:r>
        <w:rPr>
          <w:lang w:val="en-US"/>
        </w:rPr>
        <w:t>Build and nurture a strong community of freelancers and clients to boost</w:t>
      </w:r>
      <w:r w:rsidRPr="00B053A5">
        <w:rPr>
          <w:lang w:val="en-US"/>
        </w:rPr>
        <w:t xml:space="preserve"> user loyalty and satisfaction. </w:t>
      </w:r>
      <w:proofErr w:type="spellStart"/>
      <w:r w:rsidRPr="00B053A5">
        <w:rPr>
          <w:lang w:val="en-US"/>
        </w:rPr>
        <w:t>Upwork</w:t>
      </w:r>
      <w:proofErr w:type="spellEnd"/>
      <w:r w:rsidRPr="00B053A5">
        <w:rPr>
          <w:lang w:val="en-US"/>
        </w:rPr>
        <w:t xml:space="preserve"> should continue to leverage social media for community building, encourage user-generated content, and facilitate peer-to-peer support and networking.</w:t>
      </w:r>
    </w:p>
    <w:p w14:paraId="3838E50B" w14:textId="77777777" w:rsidR="008571B9" w:rsidRDefault="008571B9" w:rsidP="008571B9">
      <w:pPr>
        <w:spacing w:after="120"/>
        <w:rPr>
          <w:lang w:val="en-US"/>
        </w:rPr>
      </w:pPr>
      <w:r w:rsidRPr="00B053A5">
        <w:rPr>
          <w:b/>
          <w:bCs/>
          <w:lang w:val="en-US"/>
        </w:rPr>
        <w:t>Monitor regulatory changes</w:t>
      </w:r>
      <w:r w:rsidRPr="00B053A5">
        <w:rPr>
          <w:lang w:val="en-US"/>
        </w:rPr>
        <w:t xml:space="preserve">: </w:t>
      </w:r>
      <w:proofErr w:type="spellStart"/>
      <w:r w:rsidRPr="00B053A5">
        <w:rPr>
          <w:lang w:val="en-US"/>
        </w:rPr>
        <w:t>Upwork</w:t>
      </w:r>
      <w:proofErr w:type="spellEnd"/>
      <w:r w:rsidRPr="00B053A5">
        <w:rPr>
          <w:lang w:val="en-US"/>
        </w:rPr>
        <w:t xml:space="preserve"> must stay ahead of regulatory changes affecting the gig economy. Proactively engaging with policymakers and adapting to new regulations can help mitigate potential risks and ensure compliance, protecting </w:t>
      </w:r>
      <w:proofErr w:type="spellStart"/>
      <w:r>
        <w:rPr>
          <w:lang w:val="en-US"/>
        </w:rPr>
        <w:t>Upwork's</w:t>
      </w:r>
      <w:proofErr w:type="spellEnd"/>
      <w:r w:rsidRPr="00B053A5">
        <w:rPr>
          <w:lang w:val="en-US"/>
        </w:rPr>
        <w:t xml:space="preserve"> business model. </w:t>
      </w:r>
    </w:p>
    <w:p w14:paraId="6D3D5612" w14:textId="77777777" w:rsidR="006F2FB6" w:rsidRPr="00D2716B" w:rsidRDefault="006F2FB6" w:rsidP="00EB377E">
      <w:pPr>
        <w:pStyle w:val="Heading2"/>
      </w:pPr>
      <w:r w:rsidRPr="00956AA8">
        <w:t>Projections for the next 3, 5, and 10 years</w:t>
      </w:r>
      <w:r w:rsidRPr="00D2716B">
        <w:t> </w:t>
      </w:r>
    </w:p>
    <w:p w14:paraId="651BEB7F" w14:textId="77777777" w:rsidR="006F2FB6" w:rsidRDefault="006F2FB6" w:rsidP="00E238BD">
      <w:pPr>
        <w:pStyle w:val="Heading-3"/>
      </w:pPr>
      <w:r w:rsidRPr="00D2716B">
        <w:t xml:space="preserve">3-year projection: </w:t>
      </w:r>
    </w:p>
    <w:p w14:paraId="7B2643D2" w14:textId="77777777" w:rsidR="006F2FB6" w:rsidRPr="00D2716B" w:rsidRDefault="006F2FB6" w:rsidP="006F2FB6">
      <w:pPr>
        <w:rPr>
          <w:lang w:val="en-US"/>
        </w:rPr>
      </w:pPr>
      <w:r w:rsidRPr="00D2716B">
        <w:rPr>
          <w:lang w:val="en-US"/>
        </w:rPr>
        <w:t xml:space="preserve">In the next three years, </w:t>
      </w:r>
      <w:proofErr w:type="spellStart"/>
      <w:r w:rsidRPr="00D2716B">
        <w:rPr>
          <w:lang w:val="en-US"/>
        </w:rPr>
        <w:t>Upwork</w:t>
      </w:r>
      <w:proofErr w:type="spellEnd"/>
      <w:r w:rsidRPr="00D2716B">
        <w:rPr>
          <w:lang w:val="en-US"/>
        </w:rPr>
        <w:t xml:space="preserve"> </w:t>
      </w:r>
      <w:r>
        <w:rPr>
          <w:lang w:val="en-US"/>
        </w:rPr>
        <w:t xml:space="preserve">shall </w:t>
      </w:r>
      <w:r w:rsidRPr="00D2716B">
        <w:rPr>
          <w:lang w:val="en-US"/>
        </w:rPr>
        <w:t xml:space="preserve">solidify its position as a leader in the freelancing market. The integration of AI and machine learning will significantly improve matching accuracy, </w:t>
      </w:r>
      <w:r>
        <w:rPr>
          <w:lang w:val="en-US"/>
        </w:rPr>
        <w:t>thereby increasing</w:t>
      </w:r>
      <w:r w:rsidRPr="00D2716B">
        <w:rPr>
          <w:lang w:val="en-US"/>
        </w:rPr>
        <w:t xml:space="preserve"> user satisfaction. The expansion of enterprise solutions will attract more large organizations, driving revenue growth. </w:t>
      </w:r>
      <w:proofErr w:type="spellStart"/>
      <w:r w:rsidRPr="00D2716B">
        <w:rPr>
          <w:lang w:val="en-US"/>
        </w:rPr>
        <w:t>Upwork's</w:t>
      </w:r>
      <w:proofErr w:type="spellEnd"/>
      <w:r w:rsidRPr="00D2716B">
        <w:rPr>
          <w:lang w:val="en-US"/>
        </w:rPr>
        <w:t xml:space="preserve"> global market expansion will also start to show results, with increased user registrations from emerging markets </w:t>
      </w:r>
      <w:sdt>
        <w:sdtPr>
          <w:rPr>
            <w:lang w:val="en-US"/>
          </w:rPr>
          <w:id w:val="-1656910528"/>
          <w:citation/>
        </w:sdtPr>
        <w:sdtContent>
          <w:r>
            <w:rPr>
              <w:lang w:val="en-US"/>
            </w:rPr>
            <w:fldChar w:fldCharType="begin"/>
          </w:r>
          <w:r>
            <w:rPr>
              <w:lang w:val="en-US"/>
            </w:rPr>
            <w:instrText xml:space="preserve"> CITATION How23 \l 1033 </w:instrText>
          </w:r>
          <w:r>
            <w:rPr>
              <w:lang w:val="en-US"/>
            </w:rPr>
            <w:fldChar w:fldCharType="separate"/>
          </w:r>
          <w:r w:rsidRPr="00A26319">
            <w:rPr>
              <w:noProof/>
              <w:lang w:val="en-US"/>
            </w:rPr>
            <w:t>(Wise, 2023)</w:t>
          </w:r>
          <w:r>
            <w:rPr>
              <w:lang w:val="en-US"/>
            </w:rPr>
            <w:fldChar w:fldCharType="end"/>
          </w:r>
        </w:sdtContent>
      </w:sdt>
      <w:r w:rsidRPr="00D2716B">
        <w:rPr>
          <w:lang w:val="en-US"/>
        </w:rPr>
        <w:t>. </w:t>
      </w:r>
    </w:p>
    <w:p w14:paraId="0604C395" w14:textId="77777777" w:rsidR="006F2FB6" w:rsidRDefault="006F2FB6" w:rsidP="00E238BD">
      <w:pPr>
        <w:pStyle w:val="Heading-3"/>
      </w:pPr>
      <w:r w:rsidRPr="00D2716B">
        <w:lastRenderedPageBreak/>
        <w:t xml:space="preserve">5-year projection: </w:t>
      </w:r>
    </w:p>
    <w:p w14:paraId="7FCFDB01" w14:textId="77777777" w:rsidR="006F2FB6" w:rsidRPr="00D2716B" w:rsidRDefault="006F2FB6" w:rsidP="006F2FB6">
      <w:pPr>
        <w:rPr>
          <w:lang w:val="en-US"/>
        </w:rPr>
      </w:pPr>
      <w:r w:rsidRPr="00D2716B">
        <w:rPr>
          <w:lang w:val="en-US"/>
        </w:rPr>
        <w:t xml:space="preserve">Over the next five years, </w:t>
      </w:r>
      <w:proofErr w:type="spellStart"/>
      <w:r w:rsidRPr="00D2716B">
        <w:rPr>
          <w:lang w:val="en-US"/>
        </w:rPr>
        <w:t>Upwork's</w:t>
      </w:r>
      <w:proofErr w:type="spellEnd"/>
      <w:r w:rsidRPr="00D2716B">
        <w:rPr>
          <w:lang w:val="en-US"/>
        </w:rPr>
        <w:t xml:space="preserve"> technological advancements and strategic initiatives will lead to substantial growth in its user base and revenue. The platform will become more sophisticated, offering </w:t>
      </w:r>
      <w:r>
        <w:rPr>
          <w:lang w:val="en-US"/>
        </w:rPr>
        <w:t xml:space="preserve">a </w:t>
      </w:r>
      <w:r w:rsidRPr="00D2716B">
        <w:rPr>
          <w:lang w:val="en-US"/>
        </w:rPr>
        <w:t xml:space="preserve">seamless user experience and comprehensive project management tools. </w:t>
      </w:r>
      <w:r>
        <w:rPr>
          <w:lang w:val="en-US"/>
        </w:rPr>
        <w:t xml:space="preserve">In the period, e </w:t>
      </w:r>
      <w:proofErr w:type="spellStart"/>
      <w:r w:rsidRPr="00D2716B">
        <w:rPr>
          <w:lang w:val="en-US"/>
        </w:rPr>
        <w:t>Upwork's</w:t>
      </w:r>
      <w:proofErr w:type="spellEnd"/>
      <w:r w:rsidRPr="00D2716B">
        <w:rPr>
          <w:lang w:val="en-US"/>
        </w:rPr>
        <w:t xml:space="preserve"> enterprise solutions will </w:t>
      </w:r>
      <w:r>
        <w:rPr>
          <w:lang w:val="en-US"/>
        </w:rPr>
        <w:t>experience broad</w:t>
      </w:r>
      <w:r w:rsidRPr="00D2716B">
        <w:rPr>
          <w:lang w:val="en-US"/>
        </w:rPr>
        <w:t xml:space="preserve"> adopt</w:t>
      </w:r>
      <w:r>
        <w:rPr>
          <w:lang w:val="en-US"/>
        </w:rPr>
        <w:t>ion</w:t>
      </w:r>
      <w:r w:rsidRPr="00D2716B">
        <w:rPr>
          <w:lang w:val="en-US"/>
        </w:rPr>
        <w:t xml:space="preserve">, and the company will have a strong presence in </w:t>
      </w:r>
      <w:r>
        <w:rPr>
          <w:lang w:val="en-US"/>
        </w:rPr>
        <w:t xml:space="preserve">different </w:t>
      </w:r>
      <w:r w:rsidRPr="00D2716B">
        <w:rPr>
          <w:lang w:val="en-US"/>
        </w:rPr>
        <w:t xml:space="preserve">international markets. The use of </w:t>
      </w:r>
      <w:proofErr w:type="spellStart"/>
      <w:r w:rsidRPr="00D2716B">
        <w:rPr>
          <w:lang w:val="en-US"/>
        </w:rPr>
        <w:t>blockchain</w:t>
      </w:r>
      <w:proofErr w:type="spellEnd"/>
      <w:r w:rsidRPr="00D2716B">
        <w:rPr>
          <w:lang w:val="en-US"/>
        </w:rPr>
        <w:t xml:space="preserve"> technology may become a standard feature, further enhancing trust and security </w:t>
      </w:r>
      <w:sdt>
        <w:sdtPr>
          <w:rPr>
            <w:lang w:val="en-US"/>
          </w:rPr>
          <w:id w:val="-905988735"/>
          <w:citation/>
        </w:sdtPr>
        <w:sdtContent>
          <w:r>
            <w:rPr>
              <w:lang w:val="en-US"/>
            </w:rPr>
            <w:fldChar w:fldCharType="begin"/>
          </w:r>
          <w:r>
            <w:rPr>
              <w:lang w:val="en-US"/>
            </w:rPr>
            <w:instrText xml:space="preserve">CITATION Cle201 \l 1033 </w:instrText>
          </w:r>
          <w:r>
            <w:rPr>
              <w:lang w:val="en-US"/>
            </w:rPr>
            <w:fldChar w:fldCharType="separate"/>
          </w:r>
          <w:r w:rsidRPr="00A26319">
            <w:rPr>
              <w:noProof/>
              <w:lang w:val="en-US"/>
            </w:rPr>
            <w:t>(Clennett, 2020)</w:t>
          </w:r>
          <w:r>
            <w:rPr>
              <w:lang w:val="en-US"/>
            </w:rPr>
            <w:fldChar w:fldCharType="end"/>
          </w:r>
        </w:sdtContent>
      </w:sdt>
      <w:r w:rsidRPr="00D2716B">
        <w:rPr>
          <w:lang w:val="en-US"/>
        </w:rPr>
        <w:t>. </w:t>
      </w:r>
    </w:p>
    <w:p w14:paraId="6411B830" w14:textId="77777777" w:rsidR="006F2FB6" w:rsidRDefault="006F2FB6" w:rsidP="00E238BD">
      <w:pPr>
        <w:pStyle w:val="Heading-3"/>
      </w:pPr>
      <w:r w:rsidRPr="00D2716B">
        <w:t xml:space="preserve">10-year projection: </w:t>
      </w:r>
    </w:p>
    <w:p w14:paraId="16D3E8F9" w14:textId="77777777" w:rsidR="006F2FB6" w:rsidRPr="00D2716B" w:rsidRDefault="006F2FB6" w:rsidP="006F2FB6">
      <w:pPr>
        <w:rPr>
          <w:lang w:val="en-US"/>
        </w:rPr>
      </w:pPr>
      <w:r w:rsidRPr="00D2716B">
        <w:rPr>
          <w:lang w:val="en-US"/>
        </w:rPr>
        <w:t xml:space="preserve">In </w:t>
      </w:r>
      <w:r>
        <w:rPr>
          <w:lang w:val="en-US"/>
        </w:rPr>
        <w:t xml:space="preserve">10 years, </w:t>
      </w:r>
      <w:proofErr w:type="spellStart"/>
      <w:r>
        <w:rPr>
          <w:lang w:val="en-US"/>
        </w:rPr>
        <w:t>Upwork</w:t>
      </w:r>
      <w:proofErr w:type="spellEnd"/>
      <w:r>
        <w:rPr>
          <w:lang w:val="en-US"/>
        </w:rPr>
        <w:t xml:space="preserve"> aims </w:t>
      </w:r>
      <w:r w:rsidRPr="00D2716B">
        <w:rPr>
          <w:lang w:val="en-US"/>
        </w:rPr>
        <w:t xml:space="preserve">to be a dominant force in the global freelancing industry. The platform will be substantially automated, with AI managing </w:t>
      </w:r>
      <w:r>
        <w:rPr>
          <w:lang w:val="en-US"/>
        </w:rPr>
        <w:t xml:space="preserve">an increasing number of </w:t>
      </w:r>
      <w:r w:rsidRPr="00D2716B">
        <w:rPr>
          <w:lang w:val="en-US"/>
        </w:rPr>
        <w:t xml:space="preserve">matching and project management processes. </w:t>
      </w:r>
      <w:proofErr w:type="spellStart"/>
      <w:r w:rsidRPr="00D2716B">
        <w:rPr>
          <w:lang w:val="en-US"/>
        </w:rPr>
        <w:t>Upwork's</w:t>
      </w:r>
      <w:proofErr w:type="spellEnd"/>
      <w:r w:rsidRPr="00D2716B">
        <w:rPr>
          <w:lang w:val="en-US"/>
        </w:rPr>
        <w:t xml:space="preserve"> enterprise solutions will be integral to the workforce strategies of large organizations. The company will have a significant footprint in emerging markets, </w:t>
      </w:r>
      <w:r>
        <w:rPr>
          <w:lang w:val="en-US"/>
        </w:rPr>
        <w:t>which will contribute</w:t>
      </w:r>
      <w:r w:rsidRPr="00D2716B">
        <w:rPr>
          <w:lang w:val="en-US"/>
        </w:rPr>
        <w:t xml:space="preserve"> to its sustained growth. </w:t>
      </w:r>
      <w:proofErr w:type="spellStart"/>
      <w:r w:rsidRPr="00D2716B">
        <w:rPr>
          <w:lang w:val="en-US"/>
        </w:rPr>
        <w:t>Blockchain</w:t>
      </w:r>
      <w:proofErr w:type="spellEnd"/>
      <w:r w:rsidRPr="00D2716B">
        <w:rPr>
          <w:lang w:val="en-US"/>
        </w:rPr>
        <w:t xml:space="preserve"> technology will be fully integrated, providing unparalleled transparency and security. </w:t>
      </w:r>
      <w:proofErr w:type="spellStart"/>
      <w:r w:rsidRPr="00D2716B">
        <w:rPr>
          <w:lang w:val="en-US"/>
        </w:rPr>
        <w:t>Upwork's</w:t>
      </w:r>
      <w:proofErr w:type="spellEnd"/>
      <w:r w:rsidRPr="00D2716B">
        <w:rPr>
          <w:lang w:val="en-US"/>
        </w:rPr>
        <w:t xml:space="preserve"> continuous innovation and adaptation to market trends will ensure its long-term success </w:t>
      </w:r>
      <w:sdt>
        <w:sdtPr>
          <w:rPr>
            <w:lang w:val="en-US"/>
          </w:rPr>
          <w:id w:val="161664889"/>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D2716B">
        <w:rPr>
          <w:lang w:val="en-US"/>
        </w:rPr>
        <w:t>. </w:t>
      </w:r>
    </w:p>
    <w:p w14:paraId="5A9D62A2" w14:textId="77777777" w:rsidR="006F2FB6" w:rsidRPr="00D2716B" w:rsidRDefault="006F2FB6" w:rsidP="00EB377E">
      <w:pPr>
        <w:pStyle w:val="Heading2"/>
      </w:pPr>
      <w:r w:rsidRPr="009E3A85">
        <w:t>Potential challenges and opportunities</w:t>
      </w:r>
      <w:r w:rsidRPr="00D2716B">
        <w:t> </w:t>
      </w:r>
    </w:p>
    <w:p w14:paraId="62DDDA4F" w14:textId="77777777" w:rsidR="006F2FB6" w:rsidRPr="00D2716B" w:rsidRDefault="006F2FB6" w:rsidP="00E238BD">
      <w:pPr>
        <w:pStyle w:val="Heading-3"/>
      </w:pPr>
      <w:r>
        <w:t xml:space="preserve"> </w:t>
      </w:r>
      <w:r w:rsidRPr="00956AA8">
        <w:t>Challenges</w:t>
      </w:r>
      <w:r w:rsidRPr="00D2716B">
        <w:t> </w:t>
      </w:r>
    </w:p>
    <w:p w14:paraId="740CF365" w14:textId="77777777" w:rsidR="006F2FB6" w:rsidRDefault="006F2FB6" w:rsidP="001071EB">
      <w:pPr>
        <w:pStyle w:val="Heading-4"/>
      </w:pPr>
      <w:r w:rsidRPr="00D2716B">
        <w:t xml:space="preserve">Intense competition: </w:t>
      </w:r>
    </w:p>
    <w:p w14:paraId="2FE25CB5" w14:textId="77777777" w:rsidR="006F2FB6" w:rsidRPr="00D2716B" w:rsidRDefault="006F2FB6" w:rsidP="006F2FB6">
      <w:pPr>
        <w:rPr>
          <w:lang w:val="en-US"/>
        </w:rPr>
      </w:pPr>
      <w:proofErr w:type="spellStart"/>
      <w:r w:rsidRPr="00D2716B">
        <w:rPr>
          <w:lang w:val="en-US"/>
        </w:rPr>
        <w:t>Upwork</w:t>
      </w:r>
      <w:proofErr w:type="spellEnd"/>
      <w:r w:rsidRPr="00D2716B">
        <w:rPr>
          <w:lang w:val="en-US"/>
        </w:rPr>
        <w:t xml:space="preserve"> faces intense competition from other freelancing platforms like Fiverr, Freelancer.com, and </w:t>
      </w:r>
      <w:proofErr w:type="spellStart"/>
      <w:r w:rsidRPr="00D2716B">
        <w:rPr>
          <w:lang w:val="en-US"/>
        </w:rPr>
        <w:t>Toptal</w:t>
      </w:r>
      <w:proofErr w:type="spellEnd"/>
      <w:r w:rsidRPr="00D2716B">
        <w:rPr>
          <w:lang w:val="en-US"/>
        </w:rPr>
        <w:t>. Staying ahead will require continuous innovation and differentiation</w:t>
      </w:r>
      <w:r>
        <w:rPr>
          <w:lang w:val="en-US"/>
        </w:rPr>
        <w:t xml:space="preserve"> </w:t>
      </w:r>
      <w:sdt>
        <w:sdtPr>
          <w:rPr>
            <w:lang w:val="en-US"/>
          </w:rPr>
          <w:id w:val="-1768993338"/>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D2716B">
        <w:rPr>
          <w:lang w:val="en-US"/>
        </w:rPr>
        <w:t>. </w:t>
      </w:r>
    </w:p>
    <w:p w14:paraId="1A0B5EB4" w14:textId="77777777" w:rsidR="006F2FB6" w:rsidRDefault="006F2FB6" w:rsidP="001071EB">
      <w:pPr>
        <w:pStyle w:val="Heading-4"/>
      </w:pPr>
      <w:r w:rsidRPr="00D2716B">
        <w:t xml:space="preserve">Regulatory changes: </w:t>
      </w:r>
    </w:p>
    <w:p w14:paraId="413CD5CA" w14:textId="77777777" w:rsidR="006F2FB6" w:rsidRPr="00D2716B" w:rsidRDefault="006F2FB6" w:rsidP="006F2FB6">
      <w:pPr>
        <w:rPr>
          <w:lang w:val="en-US"/>
        </w:rPr>
      </w:pPr>
      <w:r w:rsidRPr="00D2716B">
        <w:rPr>
          <w:lang w:val="en-US"/>
        </w:rPr>
        <w:t xml:space="preserve">As the gig economy grows, regulatory changes concerning freelancer rights, taxation, and platform responsibilities could pose challenges. </w:t>
      </w:r>
      <w:proofErr w:type="spellStart"/>
      <w:r w:rsidRPr="00D2716B">
        <w:rPr>
          <w:lang w:val="en-US"/>
        </w:rPr>
        <w:t>Upwork</w:t>
      </w:r>
      <w:proofErr w:type="spellEnd"/>
      <w:r w:rsidRPr="00D2716B">
        <w:rPr>
          <w:lang w:val="en-US"/>
        </w:rPr>
        <w:t xml:space="preserve"> will need to navigate these changes carefully to maintain compliance and protect its business model </w:t>
      </w:r>
      <w:sdt>
        <w:sdtPr>
          <w:rPr>
            <w:lang w:val="en-US"/>
          </w:rPr>
          <w:id w:val="-2136946462"/>
          <w:citation/>
        </w:sdtPr>
        <w:sdtContent>
          <w:r>
            <w:rPr>
              <w:lang w:val="en-US"/>
            </w:rPr>
            <w:fldChar w:fldCharType="begin"/>
          </w:r>
          <w:r>
            <w:rPr>
              <w:lang w:val="en-US"/>
            </w:rPr>
            <w:instrText xml:space="preserve"> CITATION How23 \l 1033 </w:instrText>
          </w:r>
          <w:r>
            <w:rPr>
              <w:lang w:val="en-US"/>
            </w:rPr>
            <w:fldChar w:fldCharType="separate"/>
          </w:r>
          <w:r w:rsidRPr="00A26319">
            <w:rPr>
              <w:noProof/>
              <w:lang w:val="en-US"/>
            </w:rPr>
            <w:t>(Wise, 2023)</w:t>
          </w:r>
          <w:r>
            <w:rPr>
              <w:lang w:val="en-US"/>
            </w:rPr>
            <w:fldChar w:fldCharType="end"/>
          </w:r>
        </w:sdtContent>
      </w:sdt>
      <w:r w:rsidRPr="00D2716B">
        <w:rPr>
          <w:lang w:val="en-US"/>
        </w:rPr>
        <w:t>. </w:t>
      </w:r>
    </w:p>
    <w:p w14:paraId="55E27B47" w14:textId="77777777" w:rsidR="006F2FB6" w:rsidRDefault="006F2FB6" w:rsidP="001071EB">
      <w:pPr>
        <w:pStyle w:val="Heading-4"/>
      </w:pPr>
      <w:r w:rsidRPr="00D2716B">
        <w:t xml:space="preserve">Economic fluctuations: </w:t>
      </w:r>
    </w:p>
    <w:p w14:paraId="6CA024E9" w14:textId="77777777" w:rsidR="006F2FB6" w:rsidRPr="00D2716B" w:rsidRDefault="006F2FB6" w:rsidP="006F2FB6">
      <w:pPr>
        <w:rPr>
          <w:lang w:val="en-US"/>
        </w:rPr>
      </w:pPr>
      <w:r w:rsidRPr="00D2716B">
        <w:rPr>
          <w:lang w:val="en-US"/>
        </w:rPr>
        <w:t xml:space="preserve">Economic downturns can affect the demand for freelance services. </w:t>
      </w:r>
      <w:proofErr w:type="spellStart"/>
      <w:r w:rsidRPr="00D2716B">
        <w:rPr>
          <w:lang w:val="en-US"/>
        </w:rPr>
        <w:t>Upwork</w:t>
      </w:r>
      <w:proofErr w:type="spellEnd"/>
      <w:r w:rsidRPr="00D2716B">
        <w:rPr>
          <w:lang w:val="en-US"/>
        </w:rPr>
        <w:t xml:space="preserve"> must develop strategies to mitigate the impact of economic fluctuations on its business </w:t>
      </w:r>
      <w:sdt>
        <w:sdtPr>
          <w:rPr>
            <w:lang w:val="en-US"/>
          </w:rPr>
          <w:id w:val="734123148"/>
          <w:citation/>
        </w:sdtPr>
        <w:sdtContent>
          <w:r>
            <w:rPr>
              <w:lang w:val="en-US"/>
            </w:rPr>
            <w:fldChar w:fldCharType="begin"/>
          </w:r>
          <w:r>
            <w:rPr>
              <w:lang w:val="en-US"/>
            </w:rPr>
            <w:instrText xml:space="preserve">CITATION Ste24 \l 1033 </w:instrText>
          </w:r>
          <w:r>
            <w:rPr>
              <w:lang w:val="en-US"/>
            </w:rPr>
            <w:fldChar w:fldCharType="separate"/>
          </w:r>
          <w:r w:rsidRPr="00A26319">
            <w:rPr>
              <w:noProof/>
              <w:lang w:val="en-US"/>
            </w:rPr>
            <w:t>(Steven, 2024)</w:t>
          </w:r>
          <w:r>
            <w:rPr>
              <w:lang w:val="en-US"/>
            </w:rPr>
            <w:fldChar w:fldCharType="end"/>
          </w:r>
        </w:sdtContent>
      </w:sdt>
      <w:r w:rsidRPr="00D2716B">
        <w:rPr>
          <w:lang w:val="en-US"/>
        </w:rPr>
        <w:t>. </w:t>
      </w:r>
    </w:p>
    <w:p w14:paraId="56B501D8" w14:textId="77777777" w:rsidR="006F2FB6" w:rsidRDefault="006F2FB6" w:rsidP="001071EB">
      <w:pPr>
        <w:pStyle w:val="Heading-4"/>
      </w:pPr>
      <w:r w:rsidRPr="00D2716B">
        <w:t xml:space="preserve">User trust and security: </w:t>
      </w:r>
    </w:p>
    <w:p w14:paraId="79149767" w14:textId="77777777" w:rsidR="006F2FB6" w:rsidRPr="00D2716B" w:rsidRDefault="006F2FB6" w:rsidP="006F2FB6">
      <w:pPr>
        <w:rPr>
          <w:lang w:val="en-US"/>
        </w:rPr>
      </w:pPr>
      <w:r w:rsidRPr="00D2716B">
        <w:rPr>
          <w:lang w:val="en-US"/>
        </w:rPr>
        <w:t xml:space="preserve">Maintaining user trust and ensuring platform security will be ongoing challenges. </w:t>
      </w:r>
      <w:proofErr w:type="spellStart"/>
      <w:r w:rsidRPr="00D2716B">
        <w:rPr>
          <w:lang w:val="en-US"/>
        </w:rPr>
        <w:t>Upwork</w:t>
      </w:r>
      <w:proofErr w:type="spellEnd"/>
      <w:r w:rsidRPr="00D2716B">
        <w:rPr>
          <w:lang w:val="en-US"/>
        </w:rPr>
        <w:t xml:space="preserve"> must continue to invest in robust security measures and transparent policies to protect users </w:t>
      </w:r>
      <w:sdt>
        <w:sdtPr>
          <w:rPr>
            <w:lang w:val="en-US"/>
          </w:rPr>
          <w:id w:val="-7990063"/>
          <w:citation/>
        </w:sdtPr>
        <w:sdtContent>
          <w:r>
            <w:rPr>
              <w:lang w:val="en-US"/>
            </w:rPr>
            <w:fldChar w:fldCharType="begin"/>
          </w:r>
          <w:r>
            <w:rPr>
              <w:lang w:val="en-US"/>
            </w:rPr>
            <w:instrText xml:space="preserve">CITATION Cle201 \l 1033 </w:instrText>
          </w:r>
          <w:r>
            <w:rPr>
              <w:lang w:val="en-US"/>
            </w:rPr>
            <w:fldChar w:fldCharType="separate"/>
          </w:r>
          <w:r w:rsidRPr="00A26319">
            <w:rPr>
              <w:noProof/>
              <w:lang w:val="en-US"/>
            </w:rPr>
            <w:t>(Clennett, 2020)</w:t>
          </w:r>
          <w:r>
            <w:rPr>
              <w:lang w:val="en-US"/>
            </w:rPr>
            <w:fldChar w:fldCharType="end"/>
          </w:r>
        </w:sdtContent>
      </w:sdt>
      <w:r w:rsidRPr="00D2716B">
        <w:rPr>
          <w:lang w:val="en-US"/>
        </w:rPr>
        <w:t>. </w:t>
      </w:r>
    </w:p>
    <w:p w14:paraId="260145C0" w14:textId="77777777" w:rsidR="006F2FB6" w:rsidRPr="00D2716B" w:rsidRDefault="006F2FB6" w:rsidP="00E238BD">
      <w:pPr>
        <w:pStyle w:val="Heading-3"/>
      </w:pPr>
      <w:r w:rsidRPr="00D2716B">
        <w:t>Opportunities </w:t>
      </w:r>
    </w:p>
    <w:p w14:paraId="19DDAFFE" w14:textId="77777777" w:rsidR="006F2FB6" w:rsidRDefault="006F2FB6" w:rsidP="001071EB">
      <w:pPr>
        <w:pStyle w:val="Heading-4"/>
      </w:pPr>
      <w:r w:rsidRPr="00D2716B">
        <w:t xml:space="preserve">Growing demand for remote work: </w:t>
      </w:r>
    </w:p>
    <w:p w14:paraId="68B5638F" w14:textId="77777777" w:rsidR="006F2FB6" w:rsidRPr="00D2716B" w:rsidRDefault="006F2FB6" w:rsidP="006F2FB6">
      <w:pPr>
        <w:rPr>
          <w:lang w:val="en-US"/>
        </w:rPr>
      </w:pPr>
      <w:r w:rsidRPr="00D2716B">
        <w:rPr>
          <w:lang w:val="en-US"/>
        </w:rPr>
        <w:t xml:space="preserve">The increasing acceptance of remote work presents a significant opportunity for </w:t>
      </w:r>
      <w:proofErr w:type="spellStart"/>
      <w:r w:rsidRPr="00D2716B">
        <w:rPr>
          <w:lang w:val="en-US"/>
        </w:rPr>
        <w:t>Upwork</w:t>
      </w:r>
      <w:proofErr w:type="spellEnd"/>
      <w:r w:rsidRPr="00D2716B">
        <w:rPr>
          <w:lang w:val="en-US"/>
        </w:rPr>
        <w:t xml:space="preserve">. By positioning itself as the go-to platform for remote talent, </w:t>
      </w:r>
      <w:proofErr w:type="spellStart"/>
      <w:r w:rsidRPr="00D2716B">
        <w:rPr>
          <w:lang w:val="en-US"/>
        </w:rPr>
        <w:t>Upwork</w:t>
      </w:r>
      <w:proofErr w:type="spellEnd"/>
      <w:r w:rsidRPr="00D2716B">
        <w:rPr>
          <w:lang w:val="en-US"/>
        </w:rPr>
        <w:t xml:space="preserve"> can capture a larger share of the market </w:t>
      </w:r>
      <w:sdt>
        <w:sdtPr>
          <w:rPr>
            <w:lang w:val="en-US"/>
          </w:rPr>
          <w:id w:val="-1316177520"/>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D2716B">
        <w:rPr>
          <w:lang w:val="en-US"/>
        </w:rPr>
        <w:t>. </w:t>
      </w:r>
    </w:p>
    <w:p w14:paraId="11B95F4F" w14:textId="77777777" w:rsidR="006F2FB6" w:rsidRDefault="006F2FB6" w:rsidP="001071EB">
      <w:pPr>
        <w:pStyle w:val="Heading-4"/>
      </w:pPr>
      <w:r w:rsidRPr="00D2716B">
        <w:t xml:space="preserve">Technological advancements: </w:t>
      </w:r>
    </w:p>
    <w:p w14:paraId="0F8A24EE" w14:textId="77777777" w:rsidR="006F2FB6" w:rsidRPr="00D2716B" w:rsidRDefault="006F2FB6" w:rsidP="006F2FB6">
      <w:pPr>
        <w:rPr>
          <w:lang w:val="en-US"/>
        </w:rPr>
      </w:pPr>
      <w:r w:rsidRPr="00D2716B">
        <w:rPr>
          <w:lang w:val="en-US"/>
        </w:rPr>
        <w:t xml:space="preserve">Advancements in AI, machine learning, and </w:t>
      </w:r>
      <w:proofErr w:type="spellStart"/>
      <w:r w:rsidRPr="00D2716B">
        <w:rPr>
          <w:lang w:val="en-US"/>
        </w:rPr>
        <w:t>blockchain</w:t>
      </w:r>
      <w:proofErr w:type="spellEnd"/>
      <w:r w:rsidRPr="00D2716B">
        <w:rPr>
          <w:lang w:val="en-US"/>
        </w:rPr>
        <w:t xml:space="preserve"> technology offer opportunities for </w:t>
      </w:r>
      <w:proofErr w:type="spellStart"/>
      <w:r w:rsidRPr="00D2716B">
        <w:rPr>
          <w:lang w:val="en-US"/>
        </w:rPr>
        <w:t>Upwork</w:t>
      </w:r>
      <w:proofErr w:type="spellEnd"/>
      <w:r w:rsidRPr="00D2716B">
        <w:rPr>
          <w:lang w:val="en-US"/>
        </w:rPr>
        <w:t xml:space="preserve"> to enhance its platform and differentiate itself from competitors. Leveraging these technologies can improve user experience and operational efficiency</w:t>
      </w:r>
      <w:r>
        <w:rPr>
          <w:lang w:val="en-US"/>
        </w:rPr>
        <w:t xml:space="preserve"> </w:t>
      </w:r>
      <w:sdt>
        <w:sdtPr>
          <w:rPr>
            <w:lang w:val="en-US"/>
          </w:rPr>
          <w:id w:val="-917012908"/>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D2716B">
        <w:rPr>
          <w:lang w:val="en-US"/>
        </w:rPr>
        <w:t>. </w:t>
      </w:r>
    </w:p>
    <w:p w14:paraId="41B78006" w14:textId="77777777" w:rsidR="006F2FB6" w:rsidRDefault="006F2FB6" w:rsidP="001071EB">
      <w:pPr>
        <w:pStyle w:val="Heading-4"/>
      </w:pPr>
      <w:r w:rsidRPr="00D2716B">
        <w:t xml:space="preserve">Expansion into new markets: </w:t>
      </w:r>
    </w:p>
    <w:p w14:paraId="37B73D8C" w14:textId="77777777" w:rsidR="006F2FB6" w:rsidRDefault="006F2FB6" w:rsidP="006F2FB6">
      <w:pPr>
        <w:rPr>
          <w:lang w:val="en-US"/>
        </w:rPr>
      </w:pPr>
      <w:r w:rsidRPr="00D2716B">
        <w:rPr>
          <w:lang w:val="en-US"/>
        </w:rPr>
        <w:t xml:space="preserve">Expanding into emerging markets with high </w:t>
      </w:r>
      <w:r>
        <w:rPr>
          <w:lang w:val="en-US"/>
        </w:rPr>
        <w:t>growth potential</w:t>
      </w:r>
      <w:r w:rsidRPr="00D2716B">
        <w:rPr>
          <w:lang w:val="en-US"/>
        </w:rPr>
        <w:t xml:space="preserve"> presents a significant opportunity for </w:t>
      </w:r>
      <w:proofErr w:type="spellStart"/>
      <w:r w:rsidRPr="00D2716B">
        <w:rPr>
          <w:lang w:val="en-US"/>
        </w:rPr>
        <w:t>Upwork</w:t>
      </w:r>
      <w:proofErr w:type="spellEnd"/>
      <w:r w:rsidRPr="00D2716B">
        <w:rPr>
          <w:lang w:val="en-US"/>
        </w:rPr>
        <w:t>. Tailoring its platform to meet the needs of these markets can drive user acquisition and revenue growth</w:t>
      </w:r>
      <w:r>
        <w:rPr>
          <w:lang w:val="en-US"/>
        </w:rPr>
        <w:t>.</w:t>
      </w:r>
      <w:r w:rsidRPr="00D2716B">
        <w:rPr>
          <w:lang w:val="en-US"/>
        </w:rPr>
        <w:t xml:space="preserve"> </w:t>
      </w:r>
      <w:sdt>
        <w:sdtPr>
          <w:rPr>
            <w:lang w:val="en-US"/>
          </w:rPr>
          <w:id w:val="1555663245"/>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D2716B">
        <w:rPr>
          <w:lang w:val="en-US"/>
        </w:rPr>
        <w:t>. </w:t>
      </w:r>
    </w:p>
    <w:p w14:paraId="2A0E0D02" w14:textId="77777777" w:rsidR="006F2FB6" w:rsidRPr="00D2716B" w:rsidRDefault="006F2FB6" w:rsidP="006F2FB6">
      <w:pPr>
        <w:rPr>
          <w:lang w:val="en-US"/>
        </w:rPr>
      </w:pPr>
      <w:r w:rsidRPr="00D2716B">
        <w:rPr>
          <w:lang w:val="en-US"/>
        </w:rPr>
        <w:lastRenderedPageBreak/>
        <w:t xml:space="preserve">In summary, </w:t>
      </w:r>
      <w:proofErr w:type="spellStart"/>
      <w:r>
        <w:rPr>
          <w:lang w:val="en-US"/>
        </w:rPr>
        <w:t>Upwork's</w:t>
      </w:r>
      <w:proofErr w:type="spellEnd"/>
      <w:r w:rsidRPr="00D2716B">
        <w:rPr>
          <w:lang w:val="en-US"/>
        </w:rPr>
        <w:t xml:space="preserve"> outlook is promising, with </w:t>
      </w:r>
      <w:r>
        <w:rPr>
          <w:lang w:val="en-US"/>
        </w:rPr>
        <w:t xml:space="preserve">different </w:t>
      </w:r>
      <w:r w:rsidRPr="00D2716B">
        <w:rPr>
          <w:lang w:val="en-US"/>
        </w:rPr>
        <w:t xml:space="preserve">strategic initiatives and technological advancements on the horizon. The </w:t>
      </w:r>
      <w:r>
        <w:rPr>
          <w:lang w:val="en-US"/>
        </w:rPr>
        <w:t>company's</w:t>
      </w:r>
      <w:r w:rsidRPr="00D2716B">
        <w:rPr>
          <w:lang w:val="en-US"/>
        </w:rPr>
        <w:t xml:space="preserve"> ability to navigate challenges and capitalize on opportunities will determine its long-term success in the competitive freelancing market.</w:t>
      </w:r>
    </w:p>
    <w:p w14:paraId="7815D29A" w14:textId="77777777" w:rsidR="006F2FB6" w:rsidRPr="00D36838" w:rsidRDefault="006F2FB6" w:rsidP="00EB377E">
      <w:pPr>
        <w:pStyle w:val="Heading2"/>
      </w:pPr>
      <w:r w:rsidRPr="00D36838">
        <w:t>C</w:t>
      </w:r>
      <w:r>
        <w:t>onclusion</w:t>
      </w:r>
    </w:p>
    <w:p w14:paraId="783D45B8" w14:textId="77777777" w:rsidR="006F2FB6" w:rsidRPr="00B74DED" w:rsidRDefault="006F2FB6" w:rsidP="006F2FB6">
      <w:pPr>
        <w:rPr>
          <w:lang w:val="en-US"/>
        </w:rPr>
      </w:pPr>
      <w:r w:rsidRPr="00B74DED">
        <w:rPr>
          <w:lang w:val="en-US"/>
        </w:rPr>
        <w:t xml:space="preserve">The conclusion summarizes the </w:t>
      </w:r>
      <w:r>
        <w:rPr>
          <w:lang w:val="en-US"/>
        </w:rPr>
        <w:t>study's key findings</w:t>
      </w:r>
      <w:r w:rsidRPr="00B74DED">
        <w:rPr>
          <w:lang w:val="en-US"/>
        </w:rPr>
        <w:t xml:space="preserve">, discusses the implications for freelancers and hiring companies, and provides recommendations for </w:t>
      </w:r>
      <w:proofErr w:type="spellStart"/>
      <w:r>
        <w:rPr>
          <w:lang w:val="en-US"/>
        </w:rPr>
        <w:t>Upwork's</w:t>
      </w:r>
      <w:proofErr w:type="spellEnd"/>
      <w:r w:rsidRPr="00B74DED">
        <w:rPr>
          <w:lang w:val="en-US"/>
        </w:rPr>
        <w:t xml:space="preserve"> strategic improvements and future growth. </w:t>
      </w:r>
    </w:p>
    <w:p w14:paraId="1CE2AC39" w14:textId="77777777" w:rsidR="006F2FB6" w:rsidRPr="00B74DED" w:rsidRDefault="006F2FB6" w:rsidP="00EB377E">
      <w:pPr>
        <w:pStyle w:val="Heading2"/>
      </w:pPr>
      <w:r w:rsidRPr="003B7814">
        <w:t xml:space="preserve">Recommendations for </w:t>
      </w:r>
      <w:proofErr w:type="spellStart"/>
      <w:r>
        <w:t>Upwork's</w:t>
      </w:r>
      <w:proofErr w:type="spellEnd"/>
      <w:r w:rsidRPr="003B7814">
        <w:t xml:space="preserve"> future development</w:t>
      </w:r>
      <w:r w:rsidRPr="00B74DED">
        <w:t> </w:t>
      </w:r>
    </w:p>
    <w:p w14:paraId="3EF5DB60" w14:textId="77777777" w:rsidR="006F2FB6" w:rsidRDefault="006F2FB6" w:rsidP="00E238BD">
      <w:pPr>
        <w:pStyle w:val="Heading-3"/>
      </w:pPr>
      <w:r w:rsidRPr="00B74DED">
        <w:t xml:space="preserve">Enhance user support: </w:t>
      </w:r>
    </w:p>
    <w:p w14:paraId="78EDD574" w14:textId="77777777" w:rsidR="006F2FB6" w:rsidRPr="00B74DED" w:rsidRDefault="006F2FB6" w:rsidP="006F2FB6">
      <w:pPr>
        <w:rPr>
          <w:lang w:val="en-US"/>
        </w:rPr>
      </w:pPr>
      <w:proofErr w:type="spellStart"/>
      <w:r w:rsidRPr="00B74DED">
        <w:rPr>
          <w:lang w:val="en-US"/>
        </w:rPr>
        <w:t>Upwork</w:t>
      </w:r>
      <w:proofErr w:type="spellEnd"/>
      <w:r w:rsidRPr="00B74DED">
        <w:rPr>
          <w:lang w:val="en-US"/>
        </w:rPr>
        <w:t xml:space="preserve">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Content>
          <w:r>
            <w:rPr>
              <w:lang w:val="en-US"/>
            </w:rPr>
            <w:fldChar w:fldCharType="begin"/>
          </w:r>
          <w:r>
            <w:rPr>
              <w:lang w:val="en-US"/>
            </w:rPr>
            <w:instrText xml:space="preserve"> CITATION Mel24 \l 1033 </w:instrText>
          </w:r>
          <w:r>
            <w:rPr>
              <w:lang w:val="en-US"/>
            </w:rPr>
            <w:fldChar w:fldCharType="separate"/>
          </w:r>
          <w:r w:rsidRPr="00A26319">
            <w:rPr>
              <w:noProof/>
              <w:lang w:val="en-US"/>
            </w:rPr>
            <w:t>(Melidoniotis, 2024)</w:t>
          </w:r>
          <w:r>
            <w:rPr>
              <w:lang w:val="en-US"/>
            </w:rPr>
            <w:fldChar w:fldCharType="end"/>
          </w:r>
        </w:sdtContent>
      </w:sdt>
      <w:r w:rsidRPr="00B74DED">
        <w:rPr>
          <w:lang w:val="en-US"/>
        </w:rPr>
        <w:t>. </w:t>
      </w:r>
    </w:p>
    <w:p w14:paraId="5722AC57" w14:textId="77777777" w:rsidR="006F2FB6" w:rsidRDefault="006F2FB6" w:rsidP="00E238BD">
      <w:pPr>
        <w:pStyle w:val="Heading-3"/>
      </w:pPr>
      <w:r w:rsidRPr="00B74DED">
        <w:t xml:space="preserve">Reduce fees: </w:t>
      </w:r>
    </w:p>
    <w:p w14:paraId="683A6057" w14:textId="77777777" w:rsidR="006F2FB6" w:rsidRPr="00B74DED" w:rsidRDefault="006F2FB6" w:rsidP="006F2FB6">
      <w:pPr>
        <w:rPr>
          <w:lang w:val="en-US"/>
        </w:rPr>
      </w:pPr>
      <w:r w:rsidRPr="00B74DED">
        <w:rPr>
          <w:lang w:val="en-US"/>
        </w:rPr>
        <w:t xml:space="preserve">To attract and retain more users, </w:t>
      </w:r>
      <w:proofErr w:type="spellStart"/>
      <w:r w:rsidRPr="00B74DED">
        <w:rPr>
          <w:lang w:val="en-US"/>
        </w:rPr>
        <w:t>Upwork</w:t>
      </w:r>
      <w:proofErr w:type="spellEnd"/>
      <w:r w:rsidRPr="00B74DED">
        <w:rPr>
          <w:lang w:val="en-US"/>
        </w:rPr>
        <w:t xml:space="preserve"> could consider revising its fee structure. Lowering service fees or offering more competitive pricing tiers, especially for inexperienced users, can make the platform more appealing and reduce attrition rates</w:t>
      </w:r>
      <w:r>
        <w:rPr>
          <w:lang w:val="en-US"/>
        </w:rPr>
        <w:t xml:space="preserve"> </w:t>
      </w:r>
      <w:sdt>
        <w:sdtPr>
          <w:rPr>
            <w:lang w:val="en-US"/>
          </w:rPr>
          <w:id w:val="-192463302"/>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B74DED">
        <w:rPr>
          <w:lang w:val="en-US"/>
        </w:rPr>
        <w:t>. </w:t>
      </w:r>
    </w:p>
    <w:p w14:paraId="228EE889" w14:textId="77777777" w:rsidR="006F2FB6" w:rsidRDefault="006F2FB6" w:rsidP="00E238BD">
      <w:pPr>
        <w:pStyle w:val="Heading-3"/>
      </w:pPr>
      <w:r w:rsidRPr="00B74DED">
        <w:t xml:space="preserve">Strengthen policy enforcement: </w:t>
      </w:r>
    </w:p>
    <w:p w14:paraId="5F7B9E11" w14:textId="77777777" w:rsidR="006F2FB6" w:rsidRPr="00B74DED" w:rsidRDefault="006F2FB6" w:rsidP="006F2FB6">
      <w:pPr>
        <w:rPr>
          <w:lang w:val="en-US"/>
        </w:rPr>
      </w:pPr>
      <w:proofErr w:type="spellStart"/>
      <w:r w:rsidRPr="00B74DED">
        <w:rPr>
          <w:lang w:val="en-US"/>
        </w:rPr>
        <w:t>Upwork</w:t>
      </w:r>
      <w:proofErr w:type="spellEnd"/>
      <w:r w:rsidRPr="00B74DED">
        <w:rPr>
          <w:lang w:val="en-US"/>
        </w:rPr>
        <w:t xml:space="preserve">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Content>
          <w:r>
            <w:rPr>
              <w:lang w:val="en-US"/>
            </w:rPr>
            <w:fldChar w:fldCharType="begin"/>
          </w:r>
          <w:r>
            <w:rPr>
              <w:lang w:val="en-US"/>
            </w:rPr>
            <w:instrText xml:space="preserve"> CITATION Bec23 \l 1033 </w:instrText>
          </w:r>
          <w:r>
            <w:rPr>
              <w:lang w:val="en-US"/>
            </w:rPr>
            <w:fldChar w:fldCharType="separate"/>
          </w:r>
          <w:r w:rsidRPr="00A26319">
            <w:rPr>
              <w:noProof/>
              <w:lang w:val="en-US"/>
            </w:rPr>
            <w:t>(Beckman, 2023)</w:t>
          </w:r>
          <w:r>
            <w:rPr>
              <w:lang w:val="en-US"/>
            </w:rPr>
            <w:fldChar w:fldCharType="end"/>
          </w:r>
        </w:sdtContent>
      </w:sdt>
      <w:r w:rsidRPr="00B74DED">
        <w:rPr>
          <w:lang w:val="en-US"/>
        </w:rPr>
        <w:t>. </w:t>
      </w:r>
    </w:p>
    <w:p w14:paraId="246BEB43" w14:textId="77777777" w:rsidR="006F2FB6" w:rsidRDefault="006F2FB6" w:rsidP="00E238BD">
      <w:pPr>
        <w:pStyle w:val="Heading-3"/>
      </w:pPr>
      <w:r w:rsidRPr="00B74DED">
        <w:t xml:space="preserve">Expand training and resources: </w:t>
      </w:r>
    </w:p>
    <w:p w14:paraId="5B2D3132" w14:textId="77777777" w:rsidR="006F2FB6" w:rsidRPr="00B74DED" w:rsidRDefault="006F2FB6" w:rsidP="006F2FB6">
      <w:pPr>
        <w:rPr>
          <w:lang w:val="en-US"/>
        </w:rPr>
      </w:pPr>
      <w:r w:rsidRPr="00B74DED">
        <w:rPr>
          <w:lang w:val="en-US"/>
        </w:rPr>
        <w:t xml:space="preserve">Providing additional training and resources for freelancers and clients can help improve the overall quality of work on the platform. </w:t>
      </w:r>
      <w:proofErr w:type="spellStart"/>
      <w:r w:rsidRPr="00B74DED">
        <w:rPr>
          <w:lang w:val="en-US"/>
        </w:rPr>
        <w:t>Upwork</w:t>
      </w:r>
      <w:proofErr w:type="spellEnd"/>
      <w:r w:rsidRPr="00B74DED">
        <w:rPr>
          <w:lang w:val="en-US"/>
        </w:rPr>
        <w:t xml:space="preserve"> could offer online courses, webinars, and best practice guides to help users enhance their skills and navigate the platform effectively</w:t>
      </w:r>
      <w:r>
        <w:rPr>
          <w:lang w:val="en-US"/>
        </w:rPr>
        <w:t xml:space="preserve"> </w:t>
      </w:r>
      <w:sdt>
        <w:sdtPr>
          <w:rPr>
            <w:lang w:val="en-US"/>
          </w:rPr>
          <w:id w:val="120969451"/>
          <w:citation/>
        </w:sdtPr>
        <w:sdtContent>
          <w:r>
            <w:rPr>
              <w:lang w:val="en-US"/>
            </w:rPr>
            <w:fldChar w:fldCharType="begin"/>
          </w:r>
          <w:r>
            <w:rPr>
              <w:lang w:val="en-US"/>
            </w:rPr>
            <w:instrText xml:space="preserve">CITATION Cle201 \l 1033 </w:instrText>
          </w:r>
          <w:r>
            <w:rPr>
              <w:lang w:val="en-US"/>
            </w:rPr>
            <w:fldChar w:fldCharType="separate"/>
          </w:r>
          <w:r w:rsidRPr="00A26319">
            <w:rPr>
              <w:noProof/>
              <w:lang w:val="en-US"/>
            </w:rPr>
            <w:t>(Clennett, 2020)</w:t>
          </w:r>
          <w:r>
            <w:rPr>
              <w:lang w:val="en-US"/>
            </w:rPr>
            <w:fldChar w:fldCharType="end"/>
          </w:r>
        </w:sdtContent>
      </w:sdt>
      <w:r w:rsidRPr="00B74DED">
        <w:rPr>
          <w:lang w:val="en-US"/>
        </w:rPr>
        <w:t>. </w:t>
      </w:r>
    </w:p>
    <w:p w14:paraId="6FC52C6B" w14:textId="77777777" w:rsidR="006F2FB6" w:rsidRDefault="006F2FB6" w:rsidP="00E238BD">
      <w:pPr>
        <w:pStyle w:val="Heading-3"/>
      </w:pPr>
      <w:r w:rsidRPr="00B74DED">
        <w:t xml:space="preserve">Invest in emerging technologies: </w:t>
      </w:r>
    </w:p>
    <w:p w14:paraId="7A45FC3B" w14:textId="77777777" w:rsidR="006F2FB6" w:rsidRPr="00B74DED" w:rsidRDefault="006F2FB6" w:rsidP="006F2FB6">
      <w:pPr>
        <w:rPr>
          <w:lang w:val="en-US"/>
        </w:rPr>
      </w:pPr>
      <w:proofErr w:type="spellStart"/>
      <w:r w:rsidRPr="00B74DED">
        <w:rPr>
          <w:lang w:val="en-US"/>
        </w:rPr>
        <w:t>Upwork</w:t>
      </w:r>
      <w:proofErr w:type="spellEnd"/>
      <w:r w:rsidRPr="00B74DED">
        <w:rPr>
          <w:lang w:val="en-US"/>
        </w:rPr>
        <w:t xml:space="preserve"> should continue investing in emerging technologies such as AI, machine learning, and </w:t>
      </w:r>
      <w:proofErr w:type="spellStart"/>
      <w:r w:rsidRPr="00B74DED">
        <w:rPr>
          <w:lang w:val="en-US"/>
        </w:rPr>
        <w:t>blockchain</w:t>
      </w:r>
      <w:proofErr w:type="spellEnd"/>
      <w:r w:rsidRPr="00B74DED">
        <w:rPr>
          <w:lang w:val="en-US"/>
        </w:rPr>
        <w:t xml:space="preserve">. These technologies can improve matching accuracy, enhance security, and streamline operations, providing a better user experience and maintaining </w:t>
      </w:r>
      <w:proofErr w:type="spellStart"/>
      <w:r>
        <w:rPr>
          <w:lang w:val="en-US"/>
        </w:rPr>
        <w:t>Upwork's</w:t>
      </w:r>
      <w:proofErr w:type="spellEnd"/>
      <w:r w:rsidRPr="00B74DED">
        <w:rPr>
          <w:lang w:val="en-US"/>
        </w:rPr>
        <w:t xml:space="preserve"> competitive edge </w:t>
      </w:r>
      <w:sdt>
        <w:sdtPr>
          <w:rPr>
            <w:lang w:val="en-US"/>
          </w:rPr>
          <w:id w:val="-1470888248"/>
          <w:citation/>
        </w:sdtPr>
        <w:sdtContent>
          <w:r>
            <w:rPr>
              <w:lang w:val="en-US"/>
            </w:rPr>
            <w:fldChar w:fldCharType="begin"/>
          </w:r>
          <w:r>
            <w:rPr>
              <w:lang w:val="en-US"/>
            </w:rPr>
            <w:instrText xml:space="preserve"> CITATION Upw23 \l 1033 </w:instrText>
          </w:r>
          <w:r>
            <w:rPr>
              <w:lang w:val="en-US"/>
            </w:rPr>
            <w:fldChar w:fldCharType="separate"/>
          </w:r>
          <w:r w:rsidRPr="00A26319">
            <w:rPr>
              <w:noProof/>
              <w:lang w:val="en-US"/>
            </w:rPr>
            <w:t>(Upwork Inc., Investor Relations, 2023)</w:t>
          </w:r>
          <w:r>
            <w:rPr>
              <w:lang w:val="en-US"/>
            </w:rPr>
            <w:fldChar w:fldCharType="end"/>
          </w:r>
        </w:sdtContent>
      </w:sdt>
      <w:r w:rsidRPr="00B74DED">
        <w:rPr>
          <w:lang w:val="en-US"/>
        </w:rPr>
        <w:t>. </w:t>
      </w:r>
    </w:p>
    <w:p w14:paraId="69EA4AE8" w14:textId="77777777" w:rsidR="006F2FB6" w:rsidRDefault="006F2FB6" w:rsidP="00E238BD">
      <w:pPr>
        <w:pStyle w:val="Heading-3"/>
      </w:pPr>
      <w:r w:rsidRPr="00B74DED">
        <w:t xml:space="preserve">Global market expansion: </w:t>
      </w:r>
    </w:p>
    <w:p w14:paraId="5C48A0A3" w14:textId="77777777" w:rsidR="006F2FB6" w:rsidRPr="00B74DED" w:rsidRDefault="006F2FB6" w:rsidP="006F2FB6">
      <w:pPr>
        <w:rPr>
          <w:lang w:val="en-US"/>
        </w:rPr>
      </w:pPr>
      <w:r w:rsidRPr="00B74DED">
        <w:rPr>
          <w:lang w:val="en-US"/>
        </w:rPr>
        <w:t xml:space="preserve">To capture new user bases, </w:t>
      </w:r>
      <w:proofErr w:type="spellStart"/>
      <w:r w:rsidRPr="00B74DED">
        <w:rPr>
          <w:lang w:val="en-US"/>
        </w:rPr>
        <w:t>Upwork</w:t>
      </w:r>
      <w:proofErr w:type="spellEnd"/>
      <w:r w:rsidRPr="00B74DED">
        <w:rPr>
          <w:lang w:val="en-US"/>
        </w:rPr>
        <w:t xml:space="preserve"> should </w:t>
      </w:r>
      <w:r>
        <w:rPr>
          <w:lang w:val="en-US"/>
        </w:rPr>
        <w:t>expand</w:t>
      </w:r>
      <w:r w:rsidRPr="00B74DED">
        <w:rPr>
          <w:lang w:val="en-US"/>
        </w:rPr>
        <w:t xml:space="preserve"> its presence in emerging markets. Localizing the platform, tailoring marketing strategies to regional preferences, and forming partnerships with local businesses can drive growth in these areas </w:t>
      </w:r>
      <w:sdt>
        <w:sdtPr>
          <w:rPr>
            <w:lang w:val="en-US"/>
          </w:rPr>
          <w:id w:val="1848288823"/>
          <w:citation/>
        </w:sdtPr>
        <w:sdtContent>
          <w:r>
            <w:rPr>
              <w:lang w:val="en-US"/>
            </w:rPr>
            <w:fldChar w:fldCharType="begin"/>
          </w:r>
          <w:r>
            <w:rPr>
              <w:lang w:val="en-US"/>
            </w:rPr>
            <w:instrText xml:space="preserve"> CITATION How23 \l 1033 </w:instrText>
          </w:r>
          <w:r>
            <w:rPr>
              <w:lang w:val="en-US"/>
            </w:rPr>
            <w:fldChar w:fldCharType="separate"/>
          </w:r>
          <w:r w:rsidRPr="00A26319">
            <w:rPr>
              <w:noProof/>
              <w:lang w:val="en-US"/>
            </w:rPr>
            <w:t>(Wise, 2023)</w:t>
          </w:r>
          <w:r>
            <w:rPr>
              <w:lang w:val="en-US"/>
            </w:rPr>
            <w:fldChar w:fldCharType="end"/>
          </w:r>
        </w:sdtContent>
      </w:sdt>
      <w:r w:rsidRPr="00B74DED">
        <w:rPr>
          <w:lang w:val="en-US"/>
        </w:rPr>
        <w:t>. </w:t>
      </w:r>
    </w:p>
    <w:p w14:paraId="69477ECE" w14:textId="77777777" w:rsidR="006F2FB6" w:rsidRDefault="006F2FB6" w:rsidP="00E238BD">
      <w:pPr>
        <w:pStyle w:val="Heading-3"/>
      </w:pPr>
      <w:r w:rsidRPr="00B74DED">
        <w:t xml:space="preserve">Enhance community engagement: </w:t>
      </w:r>
    </w:p>
    <w:p w14:paraId="76D88CC2" w14:textId="77777777" w:rsidR="006F2FB6" w:rsidRPr="00B74DED" w:rsidRDefault="006F2FB6" w:rsidP="006F2FB6">
      <w:pPr>
        <w:rPr>
          <w:lang w:val="en-US"/>
        </w:rPr>
      </w:pPr>
      <w:r w:rsidRPr="00B74DED">
        <w:rPr>
          <w:lang w:val="en-US"/>
        </w:rPr>
        <w:t xml:space="preserve">Building and nurturing a strong community of freelancers and clients can enhance user loyalty and satisfaction. </w:t>
      </w:r>
      <w:proofErr w:type="spellStart"/>
      <w:r w:rsidRPr="00B74DED">
        <w:rPr>
          <w:lang w:val="en-US"/>
        </w:rPr>
        <w:t>Upwork</w:t>
      </w:r>
      <w:proofErr w:type="spellEnd"/>
      <w:r w:rsidRPr="00B74DED">
        <w:rPr>
          <w:lang w:val="en-US"/>
        </w:rPr>
        <w:t xml:space="preserve"> should continue to leverage social media for community building, encourage user-generated content, and facilitate peer-to-peer support and networking </w:t>
      </w:r>
      <w:sdt>
        <w:sdtPr>
          <w:rPr>
            <w:lang w:val="en-US"/>
          </w:rPr>
          <w:id w:val="-685984326"/>
          <w:citation/>
        </w:sdtPr>
        <w:sdtContent>
          <w:r>
            <w:rPr>
              <w:lang w:val="en-US"/>
            </w:rPr>
            <w:fldChar w:fldCharType="begin"/>
          </w:r>
          <w:r>
            <w:rPr>
              <w:lang w:val="en-US"/>
            </w:rPr>
            <w:instrText xml:space="preserve">CITATION Ste24 \l 1033 </w:instrText>
          </w:r>
          <w:r>
            <w:rPr>
              <w:lang w:val="en-US"/>
            </w:rPr>
            <w:fldChar w:fldCharType="separate"/>
          </w:r>
          <w:r w:rsidRPr="00A26319">
            <w:rPr>
              <w:noProof/>
              <w:lang w:val="en-US"/>
            </w:rPr>
            <w:t>(Steven, 2024)</w:t>
          </w:r>
          <w:r>
            <w:rPr>
              <w:lang w:val="en-US"/>
            </w:rPr>
            <w:fldChar w:fldCharType="end"/>
          </w:r>
        </w:sdtContent>
      </w:sdt>
      <w:r w:rsidRPr="00B74DED">
        <w:rPr>
          <w:lang w:val="en-US"/>
        </w:rPr>
        <w:t>. </w:t>
      </w:r>
    </w:p>
    <w:p w14:paraId="6C9CEC34" w14:textId="77777777" w:rsidR="006F2FB6" w:rsidRDefault="006F2FB6" w:rsidP="00E238BD">
      <w:pPr>
        <w:pStyle w:val="Heading-3"/>
      </w:pPr>
      <w:r w:rsidRPr="00B74DED">
        <w:t xml:space="preserve">Monitor regulatory changes: </w:t>
      </w:r>
    </w:p>
    <w:p w14:paraId="5B1E7F4D" w14:textId="77777777" w:rsidR="006F2FB6" w:rsidRPr="00B74DED" w:rsidRDefault="006F2FB6" w:rsidP="006F2FB6">
      <w:pPr>
        <w:rPr>
          <w:lang w:val="en-US"/>
        </w:rPr>
      </w:pPr>
      <w:proofErr w:type="spellStart"/>
      <w:r w:rsidRPr="00B74DED">
        <w:rPr>
          <w:lang w:val="en-US"/>
        </w:rPr>
        <w:t>Upwork</w:t>
      </w:r>
      <w:proofErr w:type="spellEnd"/>
      <w:r w:rsidRPr="00B74DED">
        <w:rPr>
          <w:lang w:val="en-US"/>
        </w:rPr>
        <w:t xml:space="preserve"> must stay ahead of regulatory changes affecting the gig economy. Proactively engaging with policymakers and adapting to new regulations can help mitigate potential risks and ensure compliance, protecting </w:t>
      </w:r>
      <w:proofErr w:type="spellStart"/>
      <w:r>
        <w:rPr>
          <w:lang w:val="en-US"/>
        </w:rPr>
        <w:t>Upwork's</w:t>
      </w:r>
      <w:proofErr w:type="spellEnd"/>
      <w:r w:rsidRPr="00B74DED">
        <w:rPr>
          <w:lang w:val="en-US"/>
        </w:rPr>
        <w:t xml:space="preserve"> business model</w:t>
      </w:r>
      <w:r>
        <w:rPr>
          <w:lang w:val="en-US"/>
        </w:rPr>
        <w:t xml:space="preserve"> </w:t>
      </w:r>
      <w:sdt>
        <w:sdtPr>
          <w:rPr>
            <w:lang w:val="en-US"/>
          </w:rPr>
          <w:id w:val="-1911071191"/>
          <w:citation/>
        </w:sdtPr>
        <w:sdtContent>
          <w:r>
            <w:rPr>
              <w:lang w:val="en-US"/>
            </w:rPr>
            <w:fldChar w:fldCharType="begin"/>
          </w:r>
          <w:r>
            <w:rPr>
              <w:lang w:val="en-US"/>
            </w:rPr>
            <w:instrText xml:space="preserve">CITATION fre24 \l 1033 </w:instrText>
          </w:r>
          <w:r>
            <w:rPr>
              <w:lang w:val="en-US"/>
            </w:rPr>
            <w:fldChar w:fldCharType="separate"/>
          </w:r>
          <w:r w:rsidRPr="00A26319">
            <w:rPr>
              <w:noProof/>
              <w:lang w:val="en-US"/>
            </w:rPr>
            <w:t>(Freelancermap GmbH, 2024)</w:t>
          </w:r>
          <w:r>
            <w:rPr>
              <w:lang w:val="en-US"/>
            </w:rPr>
            <w:fldChar w:fldCharType="end"/>
          </w:r>
        </w:sdtContent>
      </w:sdt>
      <w:r w:rsidRPr="00B74DED">
        <w:rPr>
          <w:lang w:val="en-US"/>
        </w:rPr>
        <w:t>.</w:t>
      </w:r>
    </w:p>
    <w:p w14:paraId="3C0682EA" w14:textId="77777777" w:rsidR="006F2FB6" w:rsidRDefault="006F2FB6" w:rsidP="006F2FB6">
      <w:pPr>
        <w:rPr>
          <w:lang w:val="en-US"/>
        </w:rPr>
      </w:pPr>
      <w:r w:rsidRPr="00B74DED">
        <w:rPr>
          <w:lang w:val="en-US"/>
        </w:rPr>
        <w:t xml:space="preserve">In conclusion, </w:t>
      </w:r>
      <w:proofErr w:type="spellStart"/>
      <w:r>
        <w:rPr>
          <w:lang w:val="en-US"/>
        </w:rPr>
        <w:t>Upwork's</w:t>
      </w:r>
      <w:proofErr w:type="spellEnd"/>
      <w:r w:rsidRPr="00B74DED">
        <w:rPr>
          <w:lang w:val="en-US"/>
        </w:rPr>
        <w:t xml:space="preserve"> strategic initiatives and continuous improvements position it well for future growth. By addressing the identified challenges and seizing new opportunities, </w:t>
      </w:r>
      <w:proofErr w:type="spellStart"/>
      <w:r w:rsidRPr="00B74DED">
        <w:rPr>
          <w:lang w:val="en-US"/>
        </w:rPr>
        <w:t>Upwork</w:t>
      </w:r>
      <w:proofErr w:type="spellEnd"/>
      <w:r w:rsidRPr="00B74DED">
        <w:rPr>
          <w:lang w:val="en-US"/>
        </w:rPr>
        <w:t xml:space="preserve"> can enhance its platform, foster user satisfaction, and maintain its leadership in the freelancing market.</w:t>
      </w:r>
    </w:p>
    <w:p w14:paraId="55ABBB97" w14:textId="77777777" w:rsidR="006F2FB6" w:rsidRPr="0016520E" w:rsidRDefault="006F2FB6" w:rsidP="00EB377E">
      <w:pPr>
        <w:pStyle w:val="Heading2"/>
      </w:pPr>
      <w:r w:rsidRPr="0016520E">
        <w:lastRenderedPageBreak/>
        <w:t>Exploiting loopholes and bypassing policies</w:t>
      </w:r>
    </w:p>
    <w:p w14:paraId="38487263" w14:textId="77777777" w:rsidR="006F2FB6" w:rsidRPr="0016520E" w:rsidRDefault="006F2FB6" w:rsidP="006F2FB6">
      <w:pPr>
        <w:rPr>
          <w:lang w:val="en-US"/>
        </w:rPr>
      </w:pPr>
      <w:r w:rsidRPr="0016520E">
        <w:rPr>
          <w:lang w:val="en-US"/>
        </w:rPr>
        <w:t xml:space="preserve">Through my research, I discovered several common tactics used by freelancers to bypass </w:t>
      </w:r>
      <w:proofErr w:type="spellStart"/>
      <w:r>
        <w:rPr>
          <w:lang w:val="en-US"/>
        </w:rPr>
        <w:t>Upwork's</w:t>
      </w:r>
      <w:proofErr w:type="spellEnd"/>
      <w:r w:rsidRPr="0016520E">
        <w:rPr>
          <w:lang w:val="en-US"/>
        </w:rPr>
        <w:t xml:space="preserve"> policies:</w:t>
      </w:r>
    </w:p>
    <w:p w14:paraId="4E591455" w14:textId="77777777" w:rsidR="006F2FB6" w:rsidRPr="0016520E" w:rsidRDefault="006F2FB6" w:rsidP="00C11B0D">
      <w:pPr>
        <w:numPr>
          <w:ilvl w:val="0"/>
          <w:numId w:val="9"/>
        </w:numPr>
        <w:textAlignment w:val="center"/>
        <w:rPr>
          <w:b/>
          <w:bCs/>
          <w:szCs w:val="22"/>
          <w:lang w:val="en-US"/>
        </w:rPr>
      </w:pPr>
      <w:r w:rsidRPr="0016520E">
        <w:rPr>
          <w:b/>
          <w:bCs/>
          <w:szCs w:val="22"/>
          <w:lang w:val="en-US"/>
        </w:rPr>
        <w:t>US-based accounts by proxy</w:t>
      </w:r>
      <w:r w:rsidRPr="0016520E">
        <w:rPr>
          <w:szCs w:val="22"/>
          <w:lang w:val="en-US"/>
        </w:rPr>
        <w:t>: Overseas users have acquaintances open US-based accounts, providing official documentation and even participating in interviews and meetings.</w:t>
      </w:r>
    </w:p>
    <w:p w14:paraId="4A6DEEF3" w14:textId="77777777" w:rsidR="006F2FB6" w:rsidRPr="0016520E" w:rsidRDefault="006F2FB6" w:rsidP="00C11B0D">
      <w:pPr>
        <w:numPr>
          <w:ilvl w:val="0"/>
          <w:numId w:val="9"/>
        </w:numPr>
        <w:textAlignment w:val="center"/>
        <w:rPr>
          <w:b/>
          <w:bCs/>
          <w:szCs w:val="22"/>
          <w:lang w:val="en-US"/>
        </w:rPr>
      </w:pPr>
      <w:r w:rsidRPr="0016520E">
        <w:rPr>
          <w:b/>
          <w:bCs/>
          <w:szCs w:val="22"/>
          <w:lang w:val="en-US"/>
        </w:rPr>
        <w:t>Remote access tools</w:t>
      </w:r>
      <w:r w:rsidRPr="0016520E">
        <w:rPr>
          <w:szCs w:val="22"/>
          <w:lang w:val="en-US"/>
        </w:rPr>
        <w:t xml:space="preserve">: Freelancers use tools like </w:t>
      </w:r>
      <w:proofErr w:type="spellStart"/>
      <w:r w:rsidRPr="0091675B">
        <w:rPr>
          <w:b/>
          <w:bCs/>
          <w:szCs w:val="22"/>
          <w:lang w:val="en-US"/>
        </w:rPr>
        <w:t>AnyDesk</w:t>
      </w:r>
      <w:proofErr w:type="spellEnd"/>
      <w:r w:rsidRPr="00A37439">
        <w:rPr>
          <w:rStyle w:val="FootnoteReference"/>
          <w:szCs w:val="22"/>
          <w:lang w:val="en-US"/>
        </w:rPr>
        <w:footnoteReference w:id="4"/>
      </w:r>
      <w:r w:rsidRPr="00A37439">
        <w:rPr>
          <w:szCs w:val="22"/>
          <w:lang w:val="en-US"/>
        </w:rPr>
        <w:t xml:space="preserve"> </w:t>
      </w:r>
      <w:r w:rsidRPr="0016520E">
        <w:rPr>
          <w:szCs w:val="22"/>
          <w:lang w:val="en-US"/>
        </w:rPr>
        <w:t>to access US-based accounts from abroad, masking their actual location.</w:t>
      </w:r>
    </w:p>
    <w:p w14:paraId="7674B398" w14:textId="77777777" w:rsidR="006F2FB6" w:rsidRPr="0016520E" w:rsidRDefault="006F2FB6" w:rsidP="00C11B0D">
      <w:pPr>
        <w:numPr>
          <w:ilvl w:val="0"/>
          <w:numId w:val="9"/>
        </w:numPr>
        <w:spacing w:after="0"/>
        <w:textAlignment w:val="center"/>
        <w:rPr>
          <w:b/>
          <w:bCs/>
          <w:szCs w:val="22"/>
          <w:lang w:val="en-US"/>
        </w:rPr>
      </w:pPr>
      <w:r w:rsidRPr="0016520E">
        <w:rPr>
          <w:b/>
          <w:bCs/>
          <w:szCs w:val="22"/>
          <w:lang w:val="en-US"/>
        </w:rPr>
        <w:t>Bot usage</w:t>
      </w:r>
      <w:r w:rsidRPr="0016520E">
        <w:rPr>
          <w:szCs w:val="22"/>
          <w:lang w:val="en-US"/>
        </w:rPr>
        <w:t xml:space="preserve">: Software bots impersonate developers, logging hours on </w:t>
      </w:r>
      <w:proofErr w:type="spellStart"/>
      <w:r>
        <w:rPr>
          <w:szCs w:val="22"/>
          <w:lang w:val="en-US"/>
        </w:rPr>
        <w:t>Upwork's</w:t>
      </w:r>
      <w:proofErr w:type="spellEnd"/>
      <w:r w:rsidRPr="0016520E">
        <w:rPr>
          <w:szCs w:val="22"/>
          <w:lang w:val="en-US"/>
        </w:rPr>
        <w:t xml:space="preserve"> system by capturing random screens from development environments. This allows multiple users to share the workload while maximizing logged hours.</w:t>
      </w:r>
    </w:p>
    <w:p w14:paraId="20528FCD" w14:textId="77777777" w:rsidR="00020D0F" w:rsidRPr="00020D0F" w:rsidRDefault="00020D0F" w:rsidP="00020D0F">
      <w:pPr>
        <w:spacing w:before="100" w:beforeAutospacing="1" w:after="100" w:afterAutospacing="1"/>
        <w:rPr>
          <w:sz w:val="24"/>
          <w:lang w:val="en-US"/>
        </w:rPr>
      </w:pPr>
      <w:r w:rsidRPr="00020D0F">
        <w:rPr>
          <w:b/>
          <w:bCs/>
          <w:sz w:val="24"/>
          <w:lang w:val="en-US"/>
        </w:rPr>
        <w:t>Rule</w:t>
      </w:r>
    </w:p>
    <w:p w14:paraId="1A635D9A" w14:textId="77777777" w:rsidR="00020D0F" w:rsidRPr="00020D0F" w:rsidRDefault="00020D0F" w:rsidP="00C11B0D">
      <w:pPr>
        <w:numPr>
          <w:ilvl w:val="0"/>
          <w:numId w:val="20"/>
        </w:numPr>
        <w:spacing w:before="100" w:beforeAutospacing="1" w:after="100" w:afterAutospacing="1"/>
        <w:rPr>
          <w:sz w:val="24"/>
          <w:lang w:val="en-US"/>
        </w:rPr>
      </w:pPr>
      <w:r w:rsidRPr="00020D0F">
        <w:rPr>
          <w:sz w:val="24"/>
          <w:lang w:val="en-US"/>
        </w:rPr>
        <w:t>Nothing new appears here</w:t>
      </w:r>
    </w:p>
    <w:p w14:paraId="710AA446" w14:textId="77777777" w:rsidR="00020D0F" w:rsidRPr="00020D0F" w:rsidRDefault="00020D0F" w:rsidP="00C11B0D">
      <w:pPr>
        <w:numPr>
          <w:ilvl w:val="0"/>
          <w:numId w:val="20"/>
        </w:numPr>
        <w:spacing w:before="100" w:beforeAutospacing="1" w:after="100" w:afterAutospacing="1"/>
        <w:rPr>
          <w:sz w:val="24"/>
          <w:lang w:val="en-US"/>
        </w:rPr>
      </w:pPr>
      <w:r w:rsidRPr="00020D0F">
        <w:rPr>
          <w:sz w:val="24"/>
          <w:lang w:val="en-US"/>
        </w:rPr>
        <w:t>Only synthesis</w:t>
      </w:r>
    </w:p>
    <w:p w14:paraId="06E4BA01" w14:textId="7025CAD8" w:rsidR="001231DD" w:rsidRDefault="00D67623" w:rsidP="00020D0F">
      <w:r>
        <w:rPr>
          <w:noProof/>
          <w:sz w:val="24"/>
          <w:highlight w:val="yellow"/>
          <w:lang w:val="en-US"/>
        </w:rPr>
      </w:r>
      <w:r w:rsidR="00D67623">
        <w:rPr>
          <w:noProof/>
          <w:sz w:val="24"/>
          <w:highlight w:val="yellow"/>
          <w:lang w:val="en-US"/>
        </w:rPr>
        <w:pict w14:anchorId="5E617D05">
          <v:rect id="_x0000_i1053" style="width:0;height:1.5pt" o:hralign="center" o:hrstd="t" o:hr="t" fillcolor="#a0a0a0" stroked="f"/>
        </w:pict>
      </w:r>
      <w:r>
        <w:rPr>
          <w:noProof/>
          <w:sz w:val="24"/>
          <w:highlight w:val="yellow"/>
          <w:lang w:val="en-US"/>
        </w:rPr>
      </w:r>
      <w:r w:rsidR="00D67623">
        <w:rPr>
          <w:noProof/>
          <w:sz w:val="24"/>
          <w:highlight w:val="yellow"/>
          <w:lang w:val="en-US"/>
        </w:rPr>
        <w:pict w14:anchorId="63954285">
          <v:rect id="_x0000_i1054" style="width:0;height:1.5pt" o:hralign="center" o:hrstd="t" o:hr="t" fillcolor="#a0a0a0" stroked="f"/>
        </w:pict>
      </w:r>
      <w:r>
        <w:rPr>
          <w:noProof/>
          <w:sz w:val="24"/>
          <w:highlight w:val="yellow"/>
          <w:lang w:val="en-US"/>
        </w:rPr>
      </w:r>
      <w:r w:rsidR="00D67623">
        <w:rPr>
          <w:noProof/>
          <w:sz w:val="24"/>
          <w:highlight w:val="yellow"/>
          <w:lang w:val="en-US"/>
        </w:rPr>
        <w:pict w14:anchorId="6199B48D">
          <v:rect id="_x0000_i1055" style="width:0;height:1.5pt" o:hralign="center" o:hrstd="t" o:hr="t" fillcolor="#a0a0a0" stroked="f"/>
        </w:pict>
      </w:r>
    </w:p>
    <w:p w14:paraId="18EC0C57" w14:textId="77777777" w:rsidR="003660A8" w:rsidRDefault="003660A8" w:rsidP="00DD1CD6">
      <w:pPr>
        <w:autoSpaceDE w:val="0"/>
        <w:autoSpaceDN w:val="0"/>
        <w:adjustRightInd w:val="0"/>
        <w:spacing w:after="0"/>
        <w:rPr>
          <w:lang w:val="en-US"/>
        </w:rPr>
      </w:pPr>
    </w:p>
    <w:p w14:paraId="540DF92A" w14:textId="0C5DB788" w:rsidR="003700B5" w:rsidRDefault="003700B5" w:rsidP="00DD1CD6">
      <w:pPr>
        <w:autoSpaceDE w:val="0"/>
        <w:autoSpaceDN w:val="0"/>
        <w:adjustRightInd w:val="0"/>
        <w:spacing w:after="0"/>
        <w:rPr>
          <w:lang w:val="en-US"/>
        </w:rPr>
      </w:pPr>
      <w:r>
        <w:rPr>
          <w:noProof/>
          <w:lang w:val="en-US"/>
        </w:rPr>
        <mc:AlternateContent>
          <mc:Choice Requires="wps">
            <w:drawing>
              <wp:anchor distT="0" distB="0" distL="114300" distR="114300" simplePos="0" relativeHeight="251658244"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4743E58B" id="Straight Connector 4" o:spid="_x0000_s1026" style="position:absolute;flip:y;z-index:2516582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41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strokecolor="black [3200]" strokeweight=".5pt">
                <v:stroke joinstyle="miter"/>
                <w10:wrap anchorx="margin"/>
              </v:line>
            </w:pict>
          </mc:Fallback>
        </mc:AlternateContent>
      </w:r>
    </w:p>
    <w:p w14:paraId="6047B7A1" w14:textId="73A63138" w:rsidR="003700B5" w:rsidRDefault="003700B5" w:rsidP="00DD1CD6">
      <w:pPr>
        <w:autoSpaceDE w:val="0"/>
        <w:autoSpaceDN w:val="0"/>
        <w:adjustRightInd w:val="0"/>
        <w:spacing w:after="0"/>
        <w:rPr>
          <w:lang w:val="en-US"/>
        </w:rPr>
      </w:pPr>
    </w:p>
    <w:p w14:paraId="53C76C4B" w14:textId="595C07D7" w:rsidR="004B7E78" w:rsidRPr="004B7E78" w:rsidRDefault="00AC2DD5" w:rsidP="004B7E78">
      <w:pPr>
        <w:spacing w:after="0" w:line="480" w:lineRule="auto"/>
        <w:ind w:firstLine="720"/>
        <w:rPr>
          <w:rFonts w:eastAsiaTheme="minorEastAsia"/>
          <w:color w:val="467886" w:themeColor="hyperlink"/>
          <w:kern w:val="24"/>
          <w:sz w:val="24"/>
          <w:u w:val="single"/>
          <w:lang w:val="en-US" w:eastAsia="ja-JP"/>
        </w:rPr>
      </w:pPr>
      <w:r>
        <w:rPr>
          <w:noProof/>
        </w:rPr>
        <w:drawing>
          <wp:anchor distT="0" distB="0" distL="114300" distR="114300" simplePos="0" relativeHeight="251658246" behindDoc="0" locked="0" layoutInCell="1" allowOverlap="1" wp14:anchorId="1AA0BD74" wp14:editId="2B7D2EB0">
            <wp:simplePos x="0" y="0"/>
            <wp:positionH relativeFrom="column">
              <wp:posOffset>-10795</wp:posOffset>
            </wp:positionH>
            <wp:positionV relativeFrom="paragraph">
              <wp:posOffset>251049</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4B7E78">
        <w:rPr>
          <w:rFonts w:eastAsiaTheme="minorEastAsia"/>
          <w:noProof/>
          <w:kern w:val="24"/>
          <w:sz w:val="24"/>
          <w:lang w:val="en-US" w:eastAsia="ja-JP"/>
        </w:rPr>
        <w:drawing>
          <wp:anchor distT="0" distB="0" distL="114300" distR="114300" simplePos="0" relativeHeight="251658245" behindDoc="0" locked="0" layoutInCell="1" allowOverlap="1" wp14:anchorId="249268AB" wp14:editId="0BBC4529">
            <wp:simplePos x="0" y="0"/>
            <wp:positionH relativeFrom="column">
              <wp:posOffset>66675</wp:posOffset>
            </wp:positionH>
            <wp:positionV relativeFrom="paragraph">
              <wp:posOffset>5080</wp:posOffset>
            </wp:positionV>
            <wp:extent cx="172012" cy="164592"/>
            <wp:effectExtent l="0" t="0" r="0" b="6985"/>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012" cy="164592"/>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4B7E78">
        <w:rPr>
          <w:rFonts w:eastAsiaTheme="minorEastAsia"/>
          <w:kern w:val="24"/>
          <w:sz w:val="24"/>
          <w:lang w:val="en-US" w:eastAsia="ja-JP"/>
        </w:rPr>
        <w:t xml:space="preserve"> </w:t>
      </w:r>
      <w:hyperlink r:id="rId22" w:history="1">
        <w:r w:rsidR="004B7E78" w:rsidRPr="004B7E78">
          <w:rPr>
            <w:rFonts w:eastAsiaTheme="minorEastAsia"/>
            <w:color w:val="467886" w:themeColor="hyperlink"/>
            <w:kern w:val="24"/>
            <w:sz w:val="24"/>
            <w:u w:val="single"/>
            <w:lang w:val="en-US" w:eastAsia="ja-JP"/>
          </w:rPr>
          <w:t>https://leocadiopaulo.academia.edu/</w:t>
        </w:r>
      </w:hyperlink>
    </w:p>
    <w:p w14:paraId="70A70DC0" w14:textId="131EA187" w:rsidR="004B7E78" w:rsidRDefault="00F774BD" w:rsidP="00E8589B">
      <w:pPr>
        <w:autoSpaceDE w:val="0"/>
        <w:autoSpaceDN w:val="0"/>
        <w:adjustRightInd w:val="0"/>
        <w:spacing w:after="0" w:line="480" w:lineRule="auto"/>
      </w:pPr>
      <w:r>
        <w:rPr>
          <w:noProof/>
        </w:rPr>
        <w:drawing>
          <wp:anchor distT="0" distB="0" distL="114300" distR="114300" simplePos="0" relativeHeight="251658247" behindDoc="0" locked="0" layoutInCell="1" allowOverlap="1" wp14:anchorId="11B952A3" wp14:editId="184AB7E9">
            <wp:simplePos x="0" y="0"/>
            <wp:positionH relativeFrom="column">
              <wp:posOffset>-15464</wp:posOffset>
            </wp:positionH>
            <wp:positionV relativeFrom="paragraph">
              <wp:posOffset>333375</wp:posOffset>
            </wp:positionV>
            <wp:extent cx="365760" cy="274320"/>
            <wp:effectExtent l="0" t="0" r="0" b="0"/>
            <wp:wrapNone/>
            <wp:docPr id="177061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654" name="Picture 17706136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760" cy="274320"/>
                    </a:xfrm>
                    <a:prstGeom prst="rect">
                      <a:avLst/>
                    </a:prstGeom>
                  </pic:spPr>
                </pic:pic>
              </a:graphicData>
            </a:graphic>
            <wp14:sizeRelH relativeFrom="margin">
              <wp14:pctWidth>0</wp14:pctWidth>
            </wp14:sizeRelH>
            <wp14:sizeRelV relativeFrom="margin">
              <wp14:pctHeight>0</wp14:pctHeight>
            </wp14:sizeRelV>
          </wp:anchor>
        </w:drawing>
      </w:r>
      <w:r w:rsidR="00AC2DD5">
        <w:rPr>
          <w:b/>
          <w:bCs/>
        </w:rPr>
        <w:t xml:space="preserve">               </w:t>
      </w:r>
      <w:hyperlink r:id="rId24" w:history="1">
        <w:r w:rsidR="00AC2DD5" w:rsidRPr="00AC2DD5">
          <w:rPr>
            <w:rFonts w:eastAsiaTheme="minorEastAsia"/>
            <w:color w:val="467886" w:themeColor="hyperlink"/>
            <w:kern w:val="24"/>
            <w:sz w:val="24"/>
            <w:lang w:val="en-US" w:eastAsia="ja-JP"/>
          </w:rPr>
          <w:t>https://www.researchgate.net/profile/Paulo_Leocadio/</w:t>
        </w:r>
      </w:hyperlink>
    </w:p>
    <w:p w14:paraId="6B88730F" w14:textId="611C3B5F" w:rsidR="001F7E99" w:rsidRDefault="00016288" w:rsidP="00016288">
      <w:pPr>
        <w:autoSpaceDE w:val="0"/>
        <w:autoSpaceDN w:val="0"/>
        <w:adjustRightInd w:val="0"/>
        <w:spacing w:after="120"/>
        <w:rPr>
          <w:rFonts w:ascii="Lato" w:eastAsia="Lato" w:hAnsi="Lato" w:cs="Lato"/>
          <w:b/>
          <w:bCs/>
          <w:caps/>
          <w:color w:val="7DB06F"/>
          <w:sz w:val="51"/>
          <w:szCs w:val="51"/>
        </w:rPr>
      </w:pPr>
      <w:r>
        <w:rPr>
          <w:b/>
          <w:bCs/>
        </w:rPr>
        <w:t xml:space="preserve">               </w:t>
      </w:r>
      <w:hyperlink r:id="rId25">
        <w:r>
          <w:rPr>
            <w:rStyle w:val="Hyperlink"/>
          </w:rPr>
          <w:t>Researcher ID: LNQ-5734-2024</w:t>
        </w:r>
      </w:hyperlink>
    </w:p>
    <w:p w14:paraId="6CB30381" w14:textId="77777777" w:rsidR="001F7E99" w:rsidRDefault="001F7E99" w:rsidP="001F7E99"/>
    <w:p w14:paraId="642B43F1" w14:textId="4F1EEE41" w:rsidR="003660A8" w:rsidRPr="003660A8" w:rsidRDefault="003660A8" w:rsidP="00E73D07">
      <w:pPr>
        <w:autoSpaceDE w:val="0"/>
        <w:autoSpaceDN w:val="0"/>
        <w:adjustRightInd w:val="0"/>
        <w:spacing w:after="120"/>
        <w:rPr>
          <w:b/>
        </w:rPr>
      </w:pPr>
      <w:r w:rsidRPr="003660A8">
        <w:rPr>
          <w:b/>
          <w:bCs/>
        </w:rPr>
        <w:t>Conflicts of Interest</w:t>
      </w:r>
      <w:r w:rsidRPr="003660A8">
        <w:t>: The author declares no conflict of interest.</w:t>
      </w:r>
      <w:r w:rsidRPr="003660A8">
        <w:rPr>
          <w:b/>
        </w:rPr>
        <w:t xml:space="preserve"> </w:t>
      </w:r>
    </w:p>
    <w:p w14:paraId="6ADA51C2" w14:textId="7989C4AE" w:rsidR="003660A8" w:rsidRPr="003660A8" w:rsidRDefault="003660A8" w:rsidP="00E73D07">
      <w:pPr>
        <w:autoSpaceDE w:val="0"/>
        <w:autoSpaceDN w:val="0"/>
        <w:adjustRightInd w:val="0"/>
        <w:spacing w:after="120"/>
      </w:pPr>
      <w:r w:rsidRPr="003660A8">
        <w:rPr>
          <w:b/>
          <w:bCs/>
        </w:rPr>
        <w:t>Copyright</w:t>
      </w:r>
      <w:r w:rsidRPr="003660A8">
        <w:t>: © 202</w:t>
      </w:r>
      <w:r w:rsidR="005A3763">
        <w:t>6</w:t>
      </w:r>
      <w:r w:rsidRPr="003660A8">
        <w:t xml:space="preserve"> Paulo H. </w:t>
      </w:r>
      <w:proofErr w:type="spellStart"/>
      <w:r w:rsidRPr="003660A8">
        <w:t>Leocadio</w:t>
      </w:r>
      <w:proofErr w:type="spellEnd"/>
      <w:r w:rsidRPr="003660A8">
        <w:t xml:space="preserve">. This is an open-access article distributed under the terms of the </w:t>
      </w:r>
      <w:r w:rsidR="00C66DA1">
        <w:t xml:space="preserve">CC BY 4.0 Attribution License, which permits unrestricted use, distribution, and reproduction in any medium, provided the due credits to the </w:t>
      </w:r>
      <w:r w:rsidRPr="003660A8">
        <w:t>original author and source.</w:t>
      </w:r>
    </w:p>
    <w:p w14:paraId="547F7E2E" w14:textId="77777777" w:rsidR="003660A8" w:rsidRPr="003660A8" w:rsidRDefault="003660A8" w:rsidP="00E73D07">
      <w:pPr>
        <w:autoSpaceDE w:val="0"/>
        <w:autoSpaceDN w:val="0"/>
        <w:adjustRightInd w:val="0"/>
        <w:spacing w:after="120"/>
      </w:pPr>
      <w:r w:rsidRPr="003660A8">
        <w:rPr>
          <w:b/>
          <w:bCs/>
        </w:rPr>
        <w:t>Licensing and permissions</w:t>
      </w:r>
      <w:r w:rsidRPr="003660A8">
        <w:t>: CCBY 4.0.</w:t>
      </w:r>
    </w:p>
    <w:p w14:paraId="7EE5FAEF" w14:textId="566301D9" w:rsidR="00E73D07" w:rsidRPr="00E73D07" w:rsidRDefault="003660A8" w:rsidP="00E73D07">
      <w:pPr>
        <w:autoSpaceDE w:val="0"/>
        <w:autoSpaceDN w:val="0"/>
        <w:adjustRightInd w:val="0"/>
        <w:spacing w:after="120"/>
        <w:rPr>
          <w:lang w:val="en-US"/>
        </w:rPr>
      </w:pPr>
      <w:r w:rsidRPr="003660A8">
        <w:rPr>
          <w:b/>
          <w:bCs/>
        </w:rPr>
        <w:t>Data availability statemen</w:t>
      </w:r>
      <w:r w:rsidRPr="003660A8">
        <w:rPr>
          <w:bCs/>
        </w:rPr>
        <w:t>t</w:t>
      </w:r>
      <w:r w:rsidRPr="003660A8">
        <w:rPr>
          <w:b/>
        </w:rPr>
        <w:t xml:space="preserve">: </w:t>
      </w:r>
      <w:r w:rsidR="00E73D07" w:rsidRPr="00370A80">
        <w:rPr>
          <w:lang w:val="en-US"/>
        </w:rPr>
        <w:t xml:space="preserve">No </w:t>
      </w:r>
      <w:r w:rsidR="004F4D77">
        <w:rPr>
          <w:lang w:val="en-US"/>
        </w:rPr>
        <w:t xml:space="preserve">use </w:t>
      </w:r>
      <w:r w:rsidR="00C66DA1">
        <w:rPr>
          <w:lang w:val="en-US"/>
        </w:rPr>
        <w:t xml:space="preserve">of </w:t>
      </w:r>
      <w:r w:rsidR="004F4D77">
        <w:rPr>
          <w:lang w:val="en-US"/>
        </w:rPr>
        <w:t xml:space="preserve">data when </w:t>
      </w:r>
      <w:r w:rsidR="00E73D07" w:rsidRPr="00370A80">
        <w:rPr>
          <w:lang w:val="en-US"/>
        </w:rPr>
        <w:t>authoring this paper, other than publicly</w:t>
      </w:r>
      <w:r w:rsidR="009B1770">
        <w:rPr>
          <w:lang w:val="en-US"/>
        </w:rPr>
        <w:t xml:space="preserve"> </w:t>
      </w:r>
      <w:r w:rsidR="00E73D07" w:rsidRPr="00E73D07">
        <w:rPr>
          <w:lang w:val="en-US"/>
        </w:rPr>
        <w:t>available citations.</w:t>
      </w:r>
    </w:p>
    <w:p w14:paraId="3A188A8B" w14:textId="4DF3B77B" w:rsidR="003660A8" w:rsidRPr="003660A8" w:rsidRDefault="003660A8" w:rsidP="003660A8">
      <w:pPr>
        <w:autoSpaceDE w:val="0"/>
        <w:autoSpaceDN w:val="0"/>
        <w:adjustRightInd w:val="0"/>
        <w:spacing w:after="0"/>
        <w:rPr>
          <w:i/>
          <w:lang w:val="en-US"/>
        </w:rPr>
      </w:pPr>
    </w:p>
    <w:p w14:paraId="7C807EDF" w14:textId="0B12A8E4" w:rsidR="00571560" w:rsidRPr="00571560" w:rsidRDefault="00571560" w:rsidP="00571560">
      <w:pPr>
        <w:autoSpaceDE w:val="0"/>
        <w:autoSpaceDN w:val="0"/>
        <w:adjustRightInd w:val="0"/>
        <w:spacing w:after="0"/>
      </w:pPr>
      <w:r>
        <w:rPr>
          <w:lang w:val="en-US"/>
        </w:rPr>
        <w:t xml:space="preserve">This pre-print is </w:t>
      </w:r>
      <w:r w:rsidR="00D62871">
        <w:rPr>
          <w:lang w:val="en-US"/>
        </w:rPr>
        <w:t>a</w:t>
      </w:r>
      <w:r w:rsidR="00256857">
        <w:rPr>
          <w:lang w:val="en-US"/>
        </w:rPr>
        <w:t xml:space="preserve">n unpublished </w:t>
      </w:r>
      <w:r w:rsidR="00D62871">
        <w:rPr>
          <w:lang w:val="en-US"/>
        </w:rPr>
        <w:t>working ve</w:t>
      </w:r>
      <w:r w:rsidR="00256857">
        <w:rPr>
          <w:lang w:val="en-US"/>
        </w:rPr>
        <w:t xml:space="preserve">rsion of this research paper, catalogued under the DOI </w:t>
      </w:r>
      <w:r w:rsidRPr="00571560">
        <w:t>10.6084/m9.figshare.26308327</w:t>
      </w:r>
      <w:r w:rsidR="00256857">
        <w:t>.</w:t>
      </w:r>
    </w:p>
    <w:p w14:paraId="514B0AB7" w14:textId="77777777" w:rsidR="00080004" w:rsidRDefault="00080004">
      <w:pPr>
        <w:spacing w:after="0"/>
        <w:rPr>
          <w:lang w:val="en-US"/>
        </w:rPr>
      </w:pPr>
      <w:r>
        <w:rPr>
          <w:lang w:val="en-US"/>
        </w:rPr>
        <w:br w:type="page"/>
      </w:r>
    </w:p>
    <w:p w14:paraId="5CB13234" w14:textId="77777777" w:rsidR="00675AC3" w:rsidRDefault="00675AC3">
      <w:pPr>
        <w:spacing w:after="0"/>
        <w:rPr>
          <w:lang w:val="en-US"/>
        </w:rPr>
      </w:pPr>
      <w:r>
        <w:rPr>
          <w:lang w:val="en-US"/>
        </w:rPr>
        <w:lastRenderedPageBreak/>
        <w:br w:type="page"/>
      </w:r>
    </w:p>
    <w:p w14:paraId="497231BC" w14:textId="1139424D" w:rsidR="008D36C6" w:rsidRDefault="008D36C6" w:rsidP="00080004">
      <w:pPr>
        <w:autoSpaceDE w:val="0"/>
        <w:autoSpaceDN w:val="0"/>
        <w:adjustRightInd w:val="0"/>
        <w:spacing w:after="0"/>
        <w:rPr>
          <w:lang w:val="en-US"/>
        </w:rPr>
      </w:pPr>
      <w:r>
        <w:rPr>
          <w:lang w:val="en-US"/>
        </w:rPr>
        <w:lastRenderedPageBreak/>
        <w:br w:type="page"/>
      </w:r>
    </w:p>
    <w:p w14:paraId="5102DAA7" w14:textId="18BF8813" w:rsidR="008D36C6" w:rsidRDefault="008D36C6" w:rsidP="006D1185">
      <w:pPr>
        <w:pStyle w:val="Heading1"/>
        <w:rPr>
          <w:lang w:val="en-US"/>
        </w:rPr>
      </w:pPr>
      <w:r>
        <w:lastRenderedPageBreak/>
        <w:t>Table of Figures</w:t>
      </w:r>
    </w:p>
    <w:p w14:paraId="3ECC8BC0" w14:textId="7AB4B05C" w:rsidR="002D18D6"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r>
        <w:rPr>
          <w:lang w:val="en-US"/>
        </w:rPr>
        <w:fldChar w:fldCharType="begin"/>
      </w:r>
      <w:r>
        <w:rPr>
          <w:lang w:val="en-US"/>
        </w:rPr>
        <w:instrText xml:space="preserve"> TOC \h \z \t "Bibliography" \c </w:instrText>
      </w:r>
      <w:r>
        <w:rPr>
          <w:lang w:val="en-US"/>
        </w:rPr>
        <w:fldChar w:fldCharType="separate"/>
      </w:r>
      <w:hyperlink w:anchor="_Toc220149335" w:history="1">
        <w:r w:rsidR="002D18D6" w:rsidRPr="00625762">
          <w:rPr>
            <w:rStyle w:val="Hyperlink"/>
            <w:noProof/>
          </w:rPr>
          <w:t xml:space="preserve">Beckman, J. (2023, October 30). </w:t>
        </w:r>
        <w:r w:rsidR="002D18D6" w:rsidRPr="00625762">
          <w:rPr>
            <w:rStyle w:val="Hyperlink"/>
            <w:i/>
            <w:iCs/>
            <w:noProof/>
          </w:rPr>
          <w:t>80+ Upwork Statistics in 2023: Revenue, Users &amp; More.</w:t>
        </w:r>
        <w:r w:rsidR="002D18D6" w:rsidRPr="00625762">
          <w:rPr>
            <w:rStyle w:val="Hyperlink"/>
            <w:noProof/>
          </w:rPr>
          <w:t xml:space="preserve"> Retrieved February 23, 2024, from Techreport: https://techreport.com/statistics/upwork-statistics/</w:t>
        </w:r>
        <w:r w:rsidR="002D18D6">
          <w:rPr>
            <w:noProof/>
            <w:webHidden/>
          </w:rPr>
          <w:tab/>
        </w:r>
        <w:r w:rsidR="002D18D6">
          <w:rPr>
            <w:noProof/>
            <w:webHidden/>
          </w:rPr>
          <w:fldChar w:fldCharType="begin"/>
        </w:r>
        <w:r w:rsidR="002D18D6">
          <w:rPr>
            <w:noProof/>
            <w:webHidden/>
          </w:rPr>
          <w:instrText xml:space="preserve"> PAGEREF _Toc220149335 \h </w:instrText>
        </w:r>
        <w:r w:rsidR="002D18D6">
          <w:rPr>
            <w:noProof/>
            <w:webHidden/>
          </w:rPr>
        </w:r>
        <w:r w:rsidR="002D18D6">
          <w:rPr>
            <w:noProof/>
            <w:webHidden/>
          </w:rPr>
          <w:fldChar w:fldCharType="separate"/>
        </w:r>
        <w:r w:rsidR="002D18D6">
          <w:rPr>
            <w:noProof/>
            <w:webHidden/>
          </w:rPr>
          <w:t>38</w:t>
        </w:r>
        <w:r w:rsidR="002D18D6">
          <w:rPr>
            <w:noProof/>
            <w:webHidden/>
          </w:rPr>
          <w:fldChar w:fldCharType="end"/>
        </w:r>
      </w:hyperlink>
    </w:p>
    <w:p w14:paraId="481A0B2F" w14:textId="7995971D"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6" w:history="1">
        <w:r w:rsidRPr="00625762">
          <w:rPr>
            <w:rStyle w:val="Hyperlink"/>
            <w:noProof/>
          </w:rPr>
          <w:t xml:space="preserve">Buffett, J. (2024, June 12). </w:t>
        </w:r>
        <w:r w:rsidRPr="00625762">
          <w:rPr>
            <w:rStyle w:val="Hyperlink"/>
            <w:i/>
            <w:iCs/>
            <w:noProof/>
          </w:rPr>
          <w:t>Workers on the Gig Economy: 2022 Statistics.</w:t>
        </w:r>
        <w:r w:rsidRPr="00625762">
          <w:rPr>
            <w:rStyle w:val="Hyperlink"/>
            <w:noProof/>
          </w:rPr>
          <w:t xml:space="preserve"> Retrieved July 13, 2024, from Zety: https://zety.com/blog/workers-on-gig-economy</w:t>
        </w:r>
        <w:r>
          <w:rPr>
            <w:noProof/>
            <w:webHidden/>
          </w:rPr>
          <w:tab/>
        </w:r>
        <w:r>
          <w:rPr>
            <w:noProof/>
            <w:webHidden/>
          </w:rPr>
          <w:fldChar w:fldCharType="begin"/>
        </w:r>
        <w:r>
          <w:rPr>
            <w:noProof/>
            <w:webHidden/>
          </w:rPr>
          <w:instrText xml:space="preserve"> PAGEREF _Toc220149336 \h </w:instrText>
        </w:r>
        <w:r>
          <w:rPr>
            <w:noProof/>
            <w:webHidden/>
          </w:rPr>
        </w:r>
        <w:r>
          <w:rPr>
            <w:noProof/>
            <w:webHidden/>
          </w:rPr>
          <w:fldChar w:fldCharType="separate"/>
        </w:r>
        <w:r>
          <w:rPr>
            <w:noProof/>
            <w:webHidden/>
          </w:rPr>
          <w:t>38</w:t>
        </w:r>
        <w:r>
          <w:rPr>
            <w:noProof/>
            <w:webHidden/>
          </w:rPr>
          <w:fldChar w:fldCharType="end"/>
        </w:r>
      </w:hyperlink>
    </w:p>
    <w:p w14:paraId="2A2BE57D" w14:textId="78103719" w:rsidR="002D18D6" w:rsidRDefault="00435784">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7" w:history="1">
        <w:r>
          <w:rPr>
            <w:rStyle w:val="Hyperlink"/>
            <w:noProof/>
          </w:rPr>
          <w:t>Clennett, S. (2020, September 09). Upwork Review: All you need to know. Retrieved February 0213, 2024, from Wise Australia Pty Ltd: https://wise.com/au/blog/upwork-review</w:t>
        </w:r>
        <w:r>
          <w:rPr>
            <w:rStyle w:val="Hyperlink"/>
            <w:noProof/>
          </w:rPr>
          <w:tab/>
          <w:t>38</w:t>
        </w:r>
      </w:hyperlink>
    </w:p>
    <w:p w14:paraId="710FB6F6" w14:textId="3240A78C"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8" w:history="1">
        <w:r>
          <w:rPr>
            <w:rStyle w:val="Hyperlink"/>
            <w:noProof/>
          </w:rPr>
          <w:t>Freelancermap GmbH. (2024). The Freelancer Study 2024. freelancermap.com. Nuremberg: freelancermap GmbH. Retrieved Juy 21, 2023, from https://www.freelancermap.com/market-study</w:t>
        </w:r>
        <w:r>
          <w:rPr>
            <w:rStyle w:val="Hyperlink"/>
            <w:noProof/>
          </w:rPr>
          <w:tab/>
          <w:t>38</w:t>
        </w:r>
      </w:hyperlink>
    </w:p>
    <w:p w14:paraId="02EAF14F" w14:textId="241837F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9" w:history="1">
        <w:r w:rsidRPr="00625762">
          <w:rPr>
            <w:rStyle w:val="Hyperlink"/>
            <w:noProof/>
          </w:rPr>
          <w:t xml:space="preserve">Kempton, B. (2023, October 27). </w:t>
        </w:r>
        <w:r w:rsidRPr="00625762">
          <w:rPr>
            <w:rStyle w:val="Hyperlink"/>
            <w:i/>
            <w:iCs/>
            <w:noProof/>
          </w:rPr>
          <w:t>Gig Economy Statistics and Key Takeaways for 2024.</w:t>
        </w:r>
        <w:r w:rsidRPr="00625762">
          <w:rPr>
            <w:rStyle w:val="Hyperlink"/>
            <w:noProof/>
          </w:rPr>
          <w:t xml:space="preserve"> Retrieved July 13, 2024, from Upwork: https://www.upwork.com/resources/gig-economy-statistics</w:t>
        </w:r>
        <w:r>
          <w:rPr>
            <w:noProof/>
            <w:webHidden/>
          </w:rPr>
          <w:tab/>
        </w:r>
        <w:r>
          <w:rPr>
            <w:noProof/>
            <w:webHidden/>
          </w:rPr>
          <w:fldChar w:fldCharType="begin"/>
        </w:r>
        <w:r>
          <w:rPr>
            <w:noProof/>
            <w:webHidden/>
          </w:rPr>
          <w:instrText xml:space="preserve"> PAGEREF _Toc220149339 \h </w:instrText>
        </w:r>
        <w:r>
          <w:rPr>
            <w:noProof/>
            <w:webHidden/>
          </w:rPr>
        </w:r>
        <w:r>
          <w:rPr>
            <w:noProof/>
            <w:webHidden/>
          </w:rPr>
          <w:fldChar w:fldCharType="separate"/>
        </w:r>
        <w:r>
          <w:rPr>
            <w:noProof/>
            <w:webHidden/>
          </w:rPr>
          <w:t>38</w:t>
        </w:r>
        <w:r>
          <w:rPr>
            <w:noProof/>
            <w:webHidden/>
          </w:rPr>
          <w:fldChar w:fldCharType="end"/>
        </w:r>
      </w:hyperlink>
    </w:p>
    <w:p w14:paraId="0A381395" w14:textId="7E87568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0" w:history="1">
        <w:r w:rsidRPr="00625762">
          <w:rPr>
            <w:rStyle w:val="Hyperlink"/>
            <w:noProof/>
          </w:rPr>
          <w:t xml:space="preserve">Melidoniotis, A. (2024, June 21). </w:t>
        </w:r>
        <w:r w:rsidRPr="00625762">
          <w:rPr>
            <w:rStyle w:val="Hyperlink"/>
            <w:i/>
            <w:iCs/>
            <w:noProof/>
          </w:rPr>
          <w:t>Upwork Review: Does It Meet Our Expectations in 2024?</w:t>
        </w:r>
        <w:r w:rsidRPr="00625762">
          <w:rPr>
            <w:rStyle w:val="Hyperlink"/>
            <w:noProof/>
          </w:rPr>
          <w:t xml:space="preserve"> Retrieved July 13, 2024, from websiteplanet.com: https://www.websiteplanet.com/freelance-websites/upwork/</w:t>
        </w:r>
        <w:r>
          <w:rPr>
            <w:noProof/>
            <w:webHidden/>
          </w:rPr>
          <w:tab/>
        </w:r>
        <w:r>
          <w:rPr>
            <w:noProof/>
            <w:webHidden/>
          </w:rPr>
          <w:fldChar w:fldCharType="begin"/>
        </w:r>
        <w:r>
          <w:rPr>
            <w:noProof/>
            <w:webHidden/>
          </w:rPr>
          <w:instrText xml:space="preserve"> PAGEREF _Toc220149340 \h </w:instrText>
        </w:r>
        <w:r>
          <w:rPr>
            <w:noProof/>
            <w:webHidden/>
          </w:rPr>
        </w:r>
        <w:r>
          <w:rPr>
            <w:noProof/>
            <w:webHidden/>
          </w:rPr>
          <w:fldChar w:fldCharType="separate"/>
        </w:r>
        <w:r>
          <w:rPr>
            <w:noProof/>
            <w:webHidden/>
          </w:rPr>
          <w:t>38</w:t>
        </w:r>
        <w:r>
          <w:rPr>
            <w:noProof/>
            <w:webHidden/>
          </w:rPr>
          <w:fldChar w:fldCharType="end"/>
        </w:r>
      </w:hyperlink>
    </w:p>
    <w:p w14:paraId="2453F13B" w14:textId="426027C7"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1" w:history="1">
        <w:r w:rsidRPr="00625762">
          <w:rPr>
            <w:rStyle w:val="Hyperlink"/>
            <w:noProof/>
          </w:rPr>
          <w:t xml:space="preserve">Paterson, S. A. (2016, October 23). </w:t>
        </w:r>
        <w:r w:rsidRPr="00625762">
          <w:rPr>
            <w:rStyle w:val="Hyperlink"/>
            <w:i/>
            <w:iCs/>
            <w:noProof/>
          </w:rPr>
          <w:t>Why you should never use Upwork, ever.</w:t>
        </w:r>
        <w:r w:rsidRPr="00625762">
          <w:rPr>
            <w:rStyle w:val="Hyperlink"/>
            <w:noProof/>
          </w:rPr>
          <w:t xml:space="preserve"> Retrieved July 13, 2024, from Diacover Anything: https://hackernoon.com/why-you-should-never-use-upwork-ever-5c62848bdf46</w:t>
        </w:r>
        <w:r>
          <w:rPr>
            <w:noProof/>
            <w:webHidden/>
          </w:rPr>
          <w:tab/>
        </w:r>
        <w:r>
          <w:rPr>
            <w:noProof/>
            <w:webHidden/>
          </w:rPr>
          <w:fldChar w:fldCharType="begin"/>
        </w:r>
        <w:r>
          <w:rPr>
            <w:noProof/>
            <w:webHidden/>
          </w:rPr>
          <w:instrText xml:space="preserve"> PAGEREF _Toc220149341 \h </w:instrText>
        </w:r>
        <w:r>
          <w:rPr>
            <w:noProof/>
            <w:webHidden/>
          </w:rPr>
        </w:r>
        <w:r>
          <w:rPr>
            <w:noProof/>
            <w:webHidden/>
          </w:rPr>
          <w:fldChar w:fldCharType="separate"/>
        </w:r>
        <w:r>
          <w:rPr>
            <w:noProof/>
            <w:webHidden/>
          </w:rPr>
          <w:t>38</w:t>
        </w:r>
        <w:r>
          <w:rPr>
            <w:noProof/>
            <w:webHidden/>
          </w:rPr>
          <w:fldChar w:fldCharType="end"/>
        </w:r>
      </w:hyperlink>
    </w:p>
    <w:p w14:paraId="435A3473" w14:textId="411AF430"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2" w:history="1">
        <w:r>
          <w:rPr>
            <w:rStyle w:val="Hyperlink"/>
            <w:noProof/>
          </w:rPr>
          <w:t>Steven, K. (2024, January 11). 40+ Incredible Upwork Statistics 2024 (revenue facts). Retrieved July 13, 2024, from Khris Digital: https://khrisdigital.com/upwork-statistics/</w:t>
        </w:r>
        <w:r>
          <w:rPr>
            <w:rStyle w:val="Hyperlink"/>
            <w:noProof/>
          </w:rPr>
          <w:tab/>
          <w:t>38</w:t>
        </w:r>
      </w:hyperlink>
    </w:p>
    <w:p w14:paraId="769AEA11" w14:textId="7C1F391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3" w:history="1">
        <w:r w:rsidRPr="00625762">
          <w:rPr>
            <w:rStyle w:val="Hyperlink"/>
            <w:noProof/>
          </w:rPr>
          <w:t xml:space="preserve">Todorov, A. G. (2023, May 12). </w:t>
        </w:r>
        <w:r w:rsidRPr="00625762">
          <w:rPr>
            <w:rStyle w:val="Hyperlink"/>
            <w:i/>
            <w:iCs/>
            <w:noProof/>
          </w:rPr>
          <w:t>104 Essential Freelance Stats 2024 [Facts and Trends].</w:t>
        </w:r>
        <w:r w:rsidRPr="00625762">
          <w:rPr>
            <w:rStyle w:val="Hyperlink"/>
            <w:noProof/>
          </w:rPr>
          <w:t xml:space="preserve"> Retrieved July 13, 2024, from Thrive my way: https://thrivemyway.com/freelance-stats/</w:t>
        </w:r>
        <w:r>
          <w:rPr>
            <w:noProof/>
            <w:webHidden/>
          </w:rPr>
          <w:tab/>
        </w:r>
        <w:r>
          <w:rPr>
            <w:noProof/>
            <w:webHidden/>
          </w:rPr>
          <w:fldChar w:fldCharType="begin"/>
        </w:r>
        <w:r>
          <w:rPr>
            <w:noProof/>
            <w:webHidden/>
          </w:rPr>
          <w:instrText xml:space="preserve"> PAGEREF _Toc220149343 \h </w:instrText>
        </w:r>
        <w:r>
          <w:rPr>
            <w:noProof/>
            <w:webHidden/>
          </w:rPr>
        </w:r>
        <w:r>
          <w:rPr>
            <w:noProof/>
            <w:webHidden/>
          </w:rPr>
          <w:fldChar w:fldCharType="separate"/>
        </w:r>
        <w:r>
          <w:rPr>
            <w:noProof/>
            <w:webHidden/>
          </w:rPr>
          <w:t>38</w:t>
        </w:r>
        <w:r>
          <w:rPr>
            <w:noProof/>
            <w:webHidden/>
          </w:rPr>
          <w:fldChar w:fldCharType="end"/>
        </w:r>
      </w:hyperlink>
    </w:p>
    <w:p w14:paraId="30127EDF" w14:textId="486109B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4" w:history="1">
        <w:r w:rsidRPr="00625762">
          <w:rPr>
            <w:rStyle w:val="Hyperlink"/>
            <w:noProof/>
          </w:rPr>
          <w:t xml:space="preserve">Upwork Inc., Investor Relations. (2023). </w:t>
        </w:r>
        <w:r w:rsidRPr="00625762">
          <w:rPr>
            <w:rStyle w:val="Hyperlink"/>
            <w:i/>
            <w:iCs/>
            <w:noProof/>
          </w:rPr>
          <w:t>Q1 2023 Shareholder Letter.</w:t>
        </w:r>
        <w:r w:rsidRPr="00625762">
          <w:rPr>
            <w:rStyle w:val="Hyperlink"/>
            <w:noProof/>
          </w:rPr>
          <w:t xml:space="preserve"> San Francisco: Upwork Inc. Retrieved February 23, 2024, from https://investors.upwork.com/static-files/02975692-9913-4671-9c20-96528dd88634</w:t>
        </w:r>
        <w:r>
          <w:rPr>
            <w:noProof/>
            <w:webHidden/>
          </w:rPr>
          <w:tab/>
        </w:r>
        <w:r>
          <w:rPr>
            <w:noProof/>
            <w:webHidden/>
          </w:rPr>
          <w:fldChar w:fldCharType="begin"/>
        </w:r>
        <w:r>
          <w:rPr>
            <w:noProof/>
            <w:webHidden/>
          </w:rPr>
          <w:instrText xml:space="preserve"> PAGEREF _Toc220149344 \h </w:instrText>
        </w:r>
        <w:r>
          <w:rPr>
            <w:noProof/>
            <w:webHidden/>
          </w:rPr>
        </w:r>
        <w:r>
          <w:rPr>
            <w:noProof/>
            <w:webHidden/>
          </w:rPr>
          <w:fldChar w:fldCharType="separate"/>
        </w:r>
        <w:r>
          <w:rPr>
            <w:noProof/>
            <w:webHidden/>
          </w:rPr>
          <w:t>38</w:t>
        </w:r>
        <w:r>
          <w:rPr>
            <w:noProof/>
            <w:webHidden/>
          </w:rPr>
          <w:fldChar w:fldCharType="end"/>
        </w:r>
      </w:hyperlink>
    </w:p>
    <w:p w14:paraId="5099EBAE" w14:textId="1329E4C9"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5" w:history="1">
        <w:r w:rsidRPr="00625762">
          <w:rPr>
            <w:rStyle w:val="Hyperlink"/>
            <w:noProof/>
          </w:rPr>
          <w:t xml:space="preserve">Upwork Inc., Investor Relations. (2023). </w:t>
        </w:r>
        <w:r w:rsidRPr="00625762">
          <w:rPr>
            <w:rStyle w:val="Hyperlink"/>
            <w:i/>
            <w:iCs/>
            <w:noProof/>
          </w:rPr>
          <w:t>Q2 2021 Shareholder Letter.</w:t>
        </w:r>
        <w:r w:rsidRPr="00625762">
          <w:rPr>
            <w:rStyle w:val="Hyperlink"/>
            <w:noProof/>
          </w:rPr>
          <w:t xml:space="preserve"> San Francisco: Upwork Inc. Retrieved February 23, 2024, from https://investors.upwork.com/static-files/820e9a32-eacc-45ec-8222-d453f555f040</w:t>
        </w:r>
        <w:r>
          <w:rPr>
            <w:noProof/>
            <w:webHidden/>
          </w:rPr>
          <w:tab/>
        </w:r>
        <w:r>
          <w:rPr>
            <w:noProof/>
            <w:webHidden/>
          </w:rPr>
          <w:fldChar w:fldCharType="begin"/>
        </w:r>
        <w:r>
          <w:rPr>
            <w:noProof/>
            <w:webHidden/>
          </w:rPr>
          <w:instrText xml:space="preserve"> PAGEREF _Toc220149345 \h </w:instrText>
        </w:r>
        <w:r>
          <w:rPr>
            <w:noProof/>
            <w:webHidden/>
          </w:rPr>
        </w:r>
        <w:r>
          <w:rPr>
            <w:noProof/>
            <w:webHidden/>
          </w:rPr>
          <w:fldChar w:fldCharType="separate"/>
        </w:r>
        <w:r>
          <w:rPr>
            <w:noProof/>
            <w:webHidden/>
          </w:rPr>
          <w:t>38</w:t>
        </w:r>
        <w:r>
          <w:rPr>
            <w:noProof/>
            <w:webHidden/>
          </w:rPr>
          <w:fldChar w:fldCharType="end"/>
        </w:r>
      </w:hyperlink>
    </w:p>
    <w:p w14:paraId="3BF354AB" w14:textId="6CBB6928"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6" w:history="1">
        <w:r w:rsidRPr="00625762">
          <w:rPr>
            <w:rStyle w:val="Hyperlink"/>
            <w:noProof/>
          </w:rPr>
          <w:t xml:space="preserve">Wise, J. (2023, June 25). </w:t>
        </w:r>
        <w:r w:rsidRPr="00625762">
          <w:rPr>
            <w:rStyle w:val="Hyperlink"/>
            <w:i/>
            <w:iCs/>
            <w:noProof/>
          </w:rPr>
          <w:t>How Many People Use Upwork in 2023? (User &amp; Revenue Stats).</w:t>
        </w:r>
        <w:r w:rsidRPr="00625762">
          <w:rPr>
            <w:rStyle w:val="Hyperlink"/>
            <w:noProof/>
          </w:rPr>
          <w:t xml:space="preserve"> Retrieved July 13, 2024, from Earthweb: https://earthweb.com/upwork-users/</w:t>
        </w:r>
        <w:r>
          <w:rPr>
            <w:noProof/>
            <w:webHidden/>
          </w:rPr>
          <w:tab/>
        </w:r>
        <w:r>
          <w:rPr>
            <w:noProof/>
            <w:webHidden/>
          </w:rPr>
          <w:fldChar w:fldCharType="begin"/>
        </w:r>
        <w:r>
          <w:rPr>
            <w:noProof/>
            <w:webHidden/>
          </w:rPr>
          <w:instrText xml:space="preserve"> PAGEREF _Toc220149346 \h </w:instrText>
        </w:r>
        <w:r>
          <w:rPr>
            <w:noProof/>
            <w:webHidden/>
          </w:rPr>
        </w:r>
        <w:r>
          <w:rPr>
            <w:noProof/>
            <w:webHidden/>
          </w:rPr>
          <w:fldChar w:fldCharType="separate"/>
        </w:r>
        <w:r>
          <w:rPr>
            <w:noProof/>
            <w:webHidden/>
          </w:rPr>
          <w:t>38</w:t>
        </w:r>
        <w:r>
          <w:rPr>
            <w:noProof/>
            <w:webHidden/>
          </w:rPr>
          <w:fldChar w:fldCharType="end"/>
        </w:r>
      </w:hyperlink>
    </w:p>
    <w:p w14:paraId="29FF917C" w14:textId="0103F187" w:rsidR="007C4EED" w:rsidRDefault="007C4EED" w:rsidP="000D3ED4">
      <w:pPr>
        <w:rPr>
          <w:lang w:val="en-US"/>
        </w:rPr>
      </w:pPr>
      <w:r>
        <w:rPr>
          <w:lang w:val="en-US"/>
        </w:rPr>
        <w:fldChar w:fldCharType="end"/>
      </w:r>
    </w:p>
    <w:p w14:paraId="59354E64" w14:textId="77777777" w:rsidR="007C4EED" w:rsidRDefault="007C4EED" w:rsidP="000D3ED4">
      <w:pPr>
        <w:rPr>
          <w:lang w:val="en-US"/>
        </w:rPr>
      </w:pPr>
    </w:p>
    <w:p w14:paraId="2D36415D" w14:textId="77777777" w:rsidR="007C4EED" w:rsidRDefault="007C4EED" w:rsidP="000D3ED4"/>
    <w:bookmarkStart w:id="0" w:name="_Hlk172039945" w:displacedByCustomXml="next"/>
    <w:sdt>
      <w:sdtPr>
        <w:rPr>
          <w:b w:val="0"/>
          <w:bCs w:val="0"/>
          <w:smallCaps/>
          <w:color w:val="auto"/>
          <w:sz w:val="22"/>
          <w:szCs w:val="22"/>
        </w:rPr>
        <w:id w:val="2040860081"/>
        <w:docPartObj>
          <w:docPartGallery w:val="Bibliographies"/>
          <w:docPartUnique/>
        </w:docPartObj>
      </w:sdtPr>
      <w:sdtEndPr>
        <w:rPr>
          <w:smallCaps w:val="0"/>
        </w:rPr>
      </w:sdtEndPr>
      <w:sdtContent>
        <w:p w14:paraId="7C532E0E" w14:textId="77777777" w:rsidR="008D36C6" w:rsidRDefault="00215F23" w:rsidP="006D1185">
          <w:pPr>
            <w:pStyle w:val="Heading1"/>
          </w:pPr>
          <w:r>
            <w:t xml:space="preserve"> </w:t>
          </w:r>
        </w:p>
        <w:p w14:paraId="039AF223" w14:textId="77777777" w:rsidR="008D36C6" w:rsidRDefault="008D36C6" w:rsidP="008F72BD">
          <w:pPr>
            <w:spacing w:after="0"/>
            <w:rPr>
              <w:b/>
              <w:bCs/>
              <w:smallCaps/>
              <w:sz w:val="28"/>
            </w:rPr>
          </w:pPr>
          <w:r>
            <w:br w:type="page"/>
          </w:r>
        </w:p>
        <w:p w14:paraId="4685BB73" w14:textId="1E1AC241" w:rsidR="00AB2BB3" w:rsidRPr="00A36DB9" w:rsidRDefault="00AB2BB3" w:rsidP="006D1185">
          <w:pPr>
            <w:pStyle w:val="Heading1"/>
          </w:pPr>
          <w:r w:rsidRPr="00A36DB9">
            <w:lastRenderedPageBreak/>
            <w:t>References</w:t>
          </w:r>
        </w:p>
        <w:bookmarkEnd w:id="0" w:displacedByCustomXml="next"/>
        <w:sdt>
          <w:sdtPr>
            <w:id w:val="-573587230"/>
            <w:bibliography/>
          </w:sdtPr>
          <w:sdtContent>
            <w:p w14:paraId="43A2E4BF" w14:textId="77777777" w:rsidR="00A26319" w:rsidRDefault="00AB2BB3" w:rsidP="00A26319">
              <w:pPr>
                <w:pStyle w:val="Bibliography"/>
                <w:ind w:left="720" w:hanging="720"/>
                <w:rPr>
                  <w:noProof/>
                  <w:sz w:val="24"/>
                </w:rPr>
              </w:pPr>
              <w:r>
                <w:fldChar w:fldCharType="begin"/>
              </w:r>
              <w:r w:rsidRPr="008F72BD">
                <w:instrText xml:space="preserve"> BIBLIOGRAPHY </w:instrText>
              </w:r>
              <w:r>
                <w:fldChar w:fldCharType="separate"/>
              </w:r>
              <w:bookmarkStart w:id="1" w:name="_Toc220149335"/>
              <w:r w:rsidR="00A26319">
                <w:rPr>
                  <w:noProof/>
                </w:rPr>
                <w:t xml:space="preserve">Beckman, J. (2023, October 30). </w:t>
              </w:r>
              <w:r w:rsidR="00A26319">
                <w:rPr>
                  <w:i/>
                  <w:iCs/>
                  <w:noProof/>
                </w:rPr>
                <w:t>80+ Upwork Statistics in 2023: Revenue, Users &amp; More.</w:t>
              </w:r>
              <w:r w:rsidR="00A26319">
                <w:rPr>
                  <w:noProof/>
                </w:rPr>
                <w:t xml:space="preserve"> Retrieved February 23, 2024, from Techreport: https://techreport.com/statistics/upwork-statistics/</w:t>
              </w:r>
            </w:p>
            <w:p w14:paraId="5B2E5C0F" w14:textId="77777777" w:rsidR="00A26319" w:rsidRDefault="00A26319" w:rsidP="00A26319">
              <w:pPr>
                <w:pStyle w:val="Bibliography"/>
                <w:ind w:left="720" w:hanging="720"/>
                <w:rPr>
                  <w:noProof/>
                </w:rPr>
              </w:pPr>
              <w:r>
                <w:rPr>
                  <w:noProof/>
                </w:rPr>
                <w:t xml:space="preserve">Buffett, J. (2024, June 12). </w:t>
              </w:r>
              <w:r>
                <w:rPr>
                  <w:i/>
                  <w:iCs/>
                  <w:noProof/>
                </w:rPr>
                <w:t>Workers on the Gig Economy: 2022 Statistics.</w:t>
              </w:r>
              <w:r>
                <w:rPr>
                  <w:noProof/>
                </w:rPr>
                <w:t xml:space="preserve"> Retrieved July 13, 2024, from Zety: https://zety.com/blog/workers-on-gig-economy</w:t>
              </w:r>
            </w:p>
            <w:p w14:paraId="1C8EA223" w14:textId="77777777" w:rsidR="00A26319" w:rsidRDefault="00A26319" w:rsidP="00A26319">
              <w:pPr>
                <w:pStyle w:val="Bibliography"/>
                <w:ind w:left="720" w:hanging="720"/>
                <w:rPr>
                  <w:noProof/>
                </w:rPr>
              </w:pPr>
              <w:r>
                <w:rPr>
                  <w:noProof/>
                </w:rPr>
                <w:t xml:space="preserve">Clennett, S. (2020, September 09). </w:t>
              </w:r>
              <w:r>
                <w:rPr>
                  <w:i/>
                  <w:iCs/>
                  <w:noProof/>
                </w:rPr>
                <w:t>Upwork Review: All you need to know.</w:t>
              </w:r>
              <w:r>
                <w:rPr>
                  <w:noProof/>
                </w:rPr>
                <w:t xml:space="preserve"> Retrieved February 0213, 2024, from Wise Australia Pty Ltd: https://wise.com/au/blog/upwork-review</w:t>
              </w:r>
            </w:p>
            <w:p w14:paraId="26EEE7C4" w14:textId="77777777" w:rsidR="00A26319" w:rsidRDefault="00A26319" w:rsidP="00A26319">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363E15E2" w14:textId="77777777" w:rsidR="00A26319" w:rsidRDefault="00A26319" w:rsidP="00A26319">
              <w:pPr>
                <w:pStyle w:val="Bibliography"/>
                <w:ind w:left="720" w:hanging="720"/>
                <w:rPr>
                  <w:noProof/>
                </w:rPr>
              </w:pPr>
              <w:r>
                <w:rPr>
                  <w:noProof/>
                </w:rPr>
                <w:t xml:space="preserve">Gartner, Inc. (2025). </w:t>
              </w:r>
              <w:r>
                <w:rPr>
                  <w:i/>
                  <w:iCs/>
                  <w:noProof/>
                </w:rPr>
                <w:t>Product Information on AnyDesk.</w:t>
              </w:r>
              <w:r>
                <w:rPr>
                  <w:noProof/>
                </w:rPr>
                <w:t xml:space="preserve"> Retrieved from Gartner Peer Insights: https://www.gartner.com/reviews/product/anydesk</w:t>
              </w:r>
            </w:p>
            <w:p w14:paraId="06DA441D" w14:textId="77777777" w:rsidR="00A26319" w:rsidRDefault="00A26319" w:rsidP="00A26319">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7E73CB2C" w14:textId="77777777" w:rsidR="00A26319" w:rsidRDefault="00A26319" w:rsidP="00A26319">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3B46517E" w14:textId="77777777" w:rsidR="00A26319" w:rsidRDefault="00A26319" w:rsidP="00A26319">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13B12804" w14:textId="77777777" w:rsidR="00A26319" w:rsidRDefault="00A26319" w:rsidP="00A26319">
              <w:pPr>
                <w:pStyle w:val="Bibliography"/>
                <w:ind w:left="720" w:hanging="720"/>
                <w:rPr>
                  <w:noProof/>
                </w:rPr>
              </w:pPr>
              <w:r>
                <w:rPr>
                  <w:noProof/>
                </w:rPr>
                <w:t xml:space="preserve">Steven, K. (2024, January 11). </w:t>
              </w:r>
              <w:r>
                <w:rPr>
                  <w:i/>
                  <w:iCs/>
                  <w:noProof/>
                </w:rPr>
                <w:t>40+ Incredible Upwork Statistics 2024 (revenue facts).</w:t>
              </w:r>
              <w:r>
                <w:rPr>
                  <w:noProof/>
                </w:rPr>
                <w:t xml:space="preserve"> Retrieved July 13, 2024, from Khris Digital: https://khrisdigital.com/upwork-statistics/</w:t>
              </w:r>
            </w:p>
            <w:p w14:paraId="0E58E1BF" w14:textId="77777777" w:rsidR="00A26319" w:rsidRDefault="00A26319" w:rsidP="00A26319">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02D90A06" w14:textId="77777777" w:rsidR="00A26319" w:rsidRDefault="00A26319" w:rsidP="00A26319">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5B622D0B" w14:textId="77777777" w:rsidR="00A26319" w:rsidRDefault="00A26319" w:rsidP="00A26319">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6066E6EC" w14:textId="77777777" w:rsidR="00A26319" w:rsidRDefault="00A26319" w:rsidP="00A26319">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bookmarkEnd w:id="1"/>
            <w:p w14:paraId="1375097D" w14:textId="5626EB61" w:rsidR="00AB2BB3" w:rsidRDefault="00AB2BB3" w:rsidP="00A26319">
              <w:r>
                <w:rPr>
                  <w:b/>
                  <w:bCs/>
                  <w:noProof/>
                </w:rPr>
                <w:fldChar w:fldCharType="end"/>
              </w:r>
            </w:p>
          </w:sdtContent>
        </w:sdt>
      </w:sdtContent>
    </w:sdt>
    <w:p w14:paraId="2D5CC244" w14:textId="77777777" w:rsidR="00103728" w:rsidRDefault="00103728" w:rsidP="000D3ED4"/>
    <w:sectPr w:rsidR="00103728" w:rsidSect="000978A0">
      <w:headerReference w:type="default" r:id="rId26"/>
      <w:footerReference w:type="default" r:id="rId27"/>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0791C" w14:textId="77777777" w:rsidR="00EC4FEE" w:rsidRDefault="00EC4FEE" w:rsidP="00D4222E">
      <w:pPr>
        <w:spacing w:after="0"/>
      </w:pPr>
      <w:r>
        <w:separator/>
      </w:r>
    </w:p>
  </w:endnote>
  <w:endnote w:type="continuationSeparator" w:id="0">
    <w:p w14:paraId="1C250321" w14:textId="77777777" w:rsidR="00EC4FEE" w:rsidRDefault="00EC4FEE" w:rsidP="00D4222E">
      <w:pPr>
        <w:spacing w:after="0"/>
      </w:pPr>
      <w:r>
        <w:continuationSeparator/>
      </w:r>
    </w:p>
  </w:endnote>
  <w:endnote w:type="continuationNotice" w:id="1">
    <w:p w14:paraId="3C56C458" w14:textId="77777777" w:rsidR="00EC4FEE" w:rsidRDefault="00EC4FE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05" w:type="pct"/>
      <w:tblInd w:w="85" w:type="dxa"/>
      <w:tblCellMar>
        <w:left w:w="0" w:type="dxa"/>
        <w:right w:w="0" w:type="dxa"/>
      </w:tblCellMar>
      <w:tblLook w:val="04A0" w:firstRow="1" w:lastRow="0" w:firstColumn="1" w:lastColumn="0" w:noHBand="0" w:noVBand="1"/>
    </w:tblPr>
    <w:tblGrid>
      <w:gridCol w:w="1892"/>
      <w:gridCol w:w="4955"/>
      <w:gridCol w:w="1495"/>
    </w:tblGrid>
    <w:tr w:rsidR="000F73E4" w:rsidRPr="00FD31A4" w14:paraId="171BBCE3" w14:textId="77777777" w:rsidTr="005702AC">
      <w:trPr>
        <w:trHeight w:val="260"/>
      </w:trPr>
      <w:tc>
        <w:tcPr>
          <w:tcW w:w="1134" w:type="pct"/>
        </w:tcPr>
        <w:p w14:paraId="19EF8E0A" w14:textId="0AD020B5" w:rsidR="000F73E4" w:rsidRPr="00C95B09" w:rsidRDefault="000F73E4" w:rsidP="00D4222E">
          <w:pPr>
            <w:tabs>
              <w:tab w:val="center" w:pos="9356"/>
            </w:tabs>
            <w:spacing w:after="0" w:line="259" w:lineRule="auto"/>
            <w:rPr>
              <w:caps/>
              <w:color w:val="7F7F7F" w:themeColor="text1" w:themeTint="80"/>
              <w:sz w:val="18"/>
              <w:szCs w:val="18"/>
            </w:rPr>
          </w:pPr>
          <w:bookmarkStart w:id="2" w:name="_Hlk170586080"/>
          <w:r>
            <w:rPr>
              <w:b/>
              <w:color w:val="7F7F7F" w:themeColor="text1" w:themeTint="80"/>
              <w:sz w:val="18"/>
            </w:rPr>
            <w:t xml:space="preserve">Navigating </w:t>
          </w:r>
          <w:proofErr w:type="spellStart"/>
          <w:r>
            <w:rPr>
              <w:b/>
              <w:color w:val="7F7F7F" w:themeColor="text1" w:themeTint="80"/>
              <w:sz w:val="18"/>
            </w:rPr>
            <w:t>Upwork</w:t>
          </w:r>
          <w:proofErr w:type="spellEnd"/>
          <w:r>
            <w:rPr>
              <w:b/>
              <w:color w:val="7F7F7F" w:themeColor="text1" w:themeTint="80"/>
              <w:sz w:val="18"/>
            </w:rPr>
            <w:t xml:space="preserve">  </w:t>
          </w:r>
        </w:p>
      </w:tc>
      <w:tc>
        <w:tcPr>
          <w:tcW w:w="2970" w:type="pct"/>
        </w:tcPr>
        <w:p w14:paraId="1628DCF8" w14:textId="711819BE" w:rsidR="000F73E4" w:rsidRPr="00C95B09" w:rsidRDefault="000F73E4" w:rsidP="000F73E4">
          <w:pPr>
            <w:pStyle w:val="Footer"/>
            <w:tabs>
              <w:tab w:val="clear" w:pos="4680"/>
              <w:tab w:val="clear" w:pos="9360"/>
            </w:tabs>
            <w:jc w:val="center"/>
            <w:rPr>
              <w:b/>
              <w:color w:val="7F7F7F" w:themeColor="text1" w:themeTint="80"/>
              <w:sz w:val="18"/>
            </w:rPr>
          </w:pPr>
          <w:r w:rsidRPr="000610F4">
            <w:rPr>
              <w:b/>
              <w:color w:val="7F7F7F" w:themeColor="text1" w:themeTint="80"/>
              <w:sz w:val="18"/>
            </w:rPr>
            <w:t>Revised January 24, 2026</w:t>
          </w:r>
        </w:p>
      </w:tc>
      <w:tc>
        <w:tcPr>
          <w:tcW w:w="896" w:type="pct"/>
        </w:tcPr>
        <w:p w14:paraId="38B1C693" w14:textId="77777777" w:rsidR="000F73E4" w:rsidRPr="00CA51B3" w:rsidRDefault="000F73E4"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D03EE" w14:textId="77777777" w:rsidR="00EC4FEE" w:rsidRDefault="00EC4FEE" w:rsidP="00D4222E">
      <w:pPr>
        <w:spacing w:after="0"/>
      </w:pPr>
      <w:r>
        <w:separator/>
      </w:r>
    </w:p>
  </w:footnote>
  <w:footnote w:type="continuationSeparator" w:id="0">
    <w:p w14:paraId="1744DC5D" w14:textId="77777777" w:rsidR="00EC4FEE" w:rsidRDefault="00EC4FEE" w:rsidP="00D4222E">
      <w:pPr>
        <w:spacing w:after="0"/>
      </w:pPr>
      <w:r>
        <w:continuationSeparator/>
      </w:r>
    </w:p>
  </w:footnote>
  <w:footnote w:type="continuationNotice" w:id="1">
    <w:p w14:paraId="2B808054" w14:textId="77777777" w:rsidR="00EC4FEE" w:rsidRDefault="00EC4FEE">
      <w:pPr>
        <w:spacing w:after="0"/>
      </w:pPr>
    </w:p>
  </w:footnote>
  <w:footnote w:id="2">
    <w:p w14:paraId="3F4CBB05" w14:textId="77777777" w:rsidR="002331F0" w:rsidRPr="00017D49" w:rsidRDefault="002331F0" w:rsidP="002331F0">
      <w:pPr>
        <w:pStyle w:val="FootnoteText"/>
      </w:pPr>
      <w:r>
        <w:rPr>
          <w:rStyle w:val="FootnoteReference"/>
        </w:rPr>
        <w:footnoteRef/>
      </w:r>
      <w:r>
        <w:t xml:space="preserve"> </w:t>
      </w:r>
      <w:r w:rsidRPr="00017D49">
        <w:t>Trustpilot is an open, third-party online review platform founded in 2007 that connects consumers with businesses through user-generated feedback</w:t>
      </w:r>
      <w:r>
        <w:t>.</w:t>
      </w:r>
    </w:p>
  </w:footnote>
  <w:footnote w:id="3">
    <w:p w14:paraId="5532FF5B" w14:textId="77777777" w:rsidR="006900CB" w:rsidRPr="001A376A" w:rsidRDefault="006900CB" w:rsidP="002B785C">
      <w:pPr>
        <w:pStyle w:val="FootnoteText"/>
        <w:rPr>
          <w:lang w:val="en-US"/>
        </w:rPr>
      </w:pPr>
      <w:r>
        <w:rPr>
          <w:rStyle w:val="FootnoteReference"/>
        </w:rPr>
        <w:footnoteRef/>
      </w:r>
      <w:r>
        <w:t xml:space="preserve"> </w:t>
      </w:r>
      <w:r w:rsidRPr="001A376A">
        <w:t>Zety</w:t>
      </w:r>
      <w:r>
        <w:t>,</w:t>
      </w:r>
      <w:r w:rsidRPr="001A376A">
        <w:t xml:space="preserve"> a professional career site offering a suite of powerful tools designed to make the job search process simpler and more effective</w:t>
      </w:r>
      <w:r>
        <w:t xml:space="preserve">, </w:t>
      </w:r>
      <w:r w:rsidRPr="00C608B5">
        <w:t>Zety conducts regular, in-depth surveys on workplace trends, career development, and financial habits</w:t>
      </w:r>
    </w:p>
  </w:footnote>
  <w:footnote w:id="4">
    <w:p w14:paraId="07A9EC7F" w14:textId="77777777" w:rsidR="006F2FB6" w:rsidRPr="00CA6B24" w:rsidRDefault="006F2FB6" w:rsidP="006F2FB6">
      <w:pPr>
        <w:pStyle w:val="FootnoteText"/>
        <w:rPr>
          <w:lang w:val="en-US"/>
        </w:rPr>
      </w:pPr>
      <w:r>
        <w:rPr>
          <w:rStyle w:val="FootnoteReference"/>
        </w:rPr>
        <w:footnoteRef/>
      </w:r>
      <w:r>
        <w:t xml:space="preserve"> </w:t>
      </w:r>
      <w:r w:rsidRPr="00CA6B24">
        <w:t>A</w:t>
      </w:r>
      <w:r>
        <w:t xml:space="preserve">ccording to Gartner </w:t>
      </w:r>
      <w:sdt>
        <w:sdtPr>
          <w:id w:val="1893916566"/>
          <w:citation/>
        </w:sdtPr>
        <w:sdtContent>
          <w:r>
            <w:fldChar w:fldCharType="begin"/>
          </w:r>
          <w:r>
            <w:rPr>
              <w:lang w:val="en-US"/>
            </w:rPr>
            <w:instrText xml:space="preserve"> CITATION Gar25 \l 1033 </w:instrText>
          </w:r>
          <w:r>
            <w:fldChar w:fldCharType="separate"/>
          </w:r>
          <w:r w:rsidRPr="00A26319">
            <w:rPr>
              <w:noProof/>
              <w:lang w:val="en-US"/>
            </w:rPr>
            <w:t>(Gartner, Inc., 2025)</w:t>
          </w:r>
          <w:r>
            <w:fldChar w:fldCharType="end"/>
          </w:r>
        </w:sdtContent>
      </w:sdt>
      <w:r>
        <w:t>, A</w:t>
      </w:r>
      <w:r w:rsidRPr="00CA6B24">
        <w:t>nyDesk is a remote desktop software that enables users to access and control computers from a distance, supporting collaboration, file transfer, and system administration tasks.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8" style="width:0;height:1.5pt" o:hralign="center" o:bullet="t" o:hrstd="t" o:hr="t" fillcolor="#a0a0a0" stroked="f"/>
    </w:pict>
  </w:numPicBullet>
  <w:abstractNum w:abstractNumId="0" w15:restartNumberingAfterBreak="0">
    <w:nsid w:val="0082232C"/>
    <w:multiLevelType w:val="multilevel"/>
    <w:tmpl w:val="F0BE2B84"/>
    <w:lvl w:ilvl="0">
      <w:start w:val="1"/>
      <w:numFmt w:val="bullet"/>
      <w:pStyle w:val="HEADING1A"/>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B7458D"/>
    <w:multiLevelType w:val="multilevel"/>
    <w:tmpl w:val="0B3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6F1D"/>
    <w:multiLevelType w:val="multilevel"/>
    <w:tmpl w:val="11C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A5C60"/>
    <w:multiLevelType w:val="multilevel"/>
    <w:tmpl w:val="48D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52D70"/>
    <w:multiLevelType w:val="multilevel"/>
    <w:tmpl w:val="DF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0F402E45"/>
    <w:multiLevelType w:val="multilevel"/>
    <w:tmpl w:val="757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14ED"/>
    <w:multiLevelType w:val="multilevel"/>
    <w:tmpl w:val="EAD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5D240F"/>
    <w:multiLevelType w:val="multilevel"/>
    <w:tmpl w:val="3A0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02BC8"/>
    <w:multiLevelType w:val="multilevel"/>
    <w:tmpl w:val="A03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EC3B7D"/>
    <w:multiLevelType w:val="multilevel"/>
    <w:tmpl w:val="F41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C28D8"/>
    <w:multiLevelType w:val="multilevel"/>
    <w:tmpl w:val="554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2C0F7C"/>
    <w:multiLevelType w:val="multilevel"/>
    <w:tmpl w:val="695A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817D3B"/>
    <w:multiLevelType w:val="multilevel"/>
    <w:tmpl w:val="1086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45B03"/>
    <w:multiLevelType w:val="multilevel"/>
    <w:tmpl w:val="A87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544FF8"/>
    <w:multiLevelType w:val="multilevel"/>
    <w:tmpl w:val="277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421E7"/>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EC1F3A"/>
    <w:multiLevelType w:val="multilevel"/>
    <w:tmpl w:val="37F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86CBC"/>
    <w:multiLevelType w:val="multilevel"/>
    <w:tmpl w:val="74B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E2C2B"/>
    <w:multiLevelType w:val="multilevel"/>
    <w:tmpl w:val="657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6B2E9E"/>
    <w:multiLevelType w:val="multilevel"/>
    <w:tmpl w:val="308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792EA3"/>
    <w:multiLevelType w:val="multilevel"/>
    <w:tmpl w:val="C0F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05085"/>
    <w:multiLevelType w:val="multilevel"/>
    <w:tmpl w:val="8E0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75E55"/>
    <w:multiLevelType w:val="multilevel"/>
    <w:tmpl w:val="808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6105E"/>
    <w:multiLevelType w:val="multilevel"/>
    <w:tmpl w:val="295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141A8F"/>
    <w:multiLevelType w:val="multilevel"/>
    <w:tmpl w:val="3D5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45B91B4D"/>
    <w:multiLevelType w:val="multilevel"/>
    <w:tmpl w:val="2DD6C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510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C907AC3"/>
    <w:multiLevelType w:val="multilevel"/>
    <w:tmpl w:val="D02E0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F2558"/>
    <w:multiLevelType w:val="multilevel"/>
    <w:tmpl w:val="D16E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26E7C"/>
    <w:multiLevelType w:val="multilevel"/>
    <w:tmpl w:val="8F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5122AD"/>
    <w:multiLevelType w:val="multilevel"/>
    <w:tmpl w:val="EE3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202DD7"/>
    <w:multiLevelType w:val="multilevel"/>
    <w:tmpl w:val="9CF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D653F"/>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AA2DF9"/>
    <w:multiLevelType w:val="multilevel"/>
    <w:tmpl w:val="B50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71384FBE"/>
    <w:multiLevelType w:val="multilevel"/>
    <w:tmpl w:val="033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7C23FF"/>
    <w:multiLevelType w:val="multilevel"/>
    <w:tmpl w:val="3DC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1B632F"/>
    <w:multiLevelType w:val="multilevel"/>
    <w:tmpl w:val="958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2A2AFE"/>
    <w:multiLevelType w:val="multilevel"/>
    <w:tmpl w:val="F4E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B43E7"/>
    <w:multiLevelType w:val="multilevel"/>
    <w:tmpl w:val="58C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ED594F"/>
    <w:multiLevelType w:val="multilevel"/>
    <w:tmpl w:val="F1B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9B5AA4"/>
    <w:multiLevelType w:val="multilevel"/>
    <w:tmpl w:val="3B2C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138094">
    <w:abstractNumId w:val="26"/>
  </w:num>
  <w:num w:numId="2" w16cid:durableId="1290743763">
    <w:abstractNumId w:val="37"/>
  </w:num>
  <w:num w:numId="3" w16cid:durableId="1843933177">
    <w:abstractNumId w:val="38"/>
  </w:num>
  <w:num w:numId="4" w16cid:durableId="1619869954">
    <w:abstractNumId w:val="5"/>
  </w:num>
  <w:num w:numId="5" w16cid:durableId="2108885875">
    <w:abstractNumId w:val="43"/>
  </w:num>
  <w:num w:numId="6" w16cid:durableId="48575851">
    <w:abstractNumId w:val="36"/>
  </w:num>
  <w:num w:numId="7" w16cid:durableId="57022115">
    <w:abstractNumId w:val="40"/>
  </w:num>
  <w:num w:numId="8" w16cid:durableId="109936540">
    <w:abstractNumId w:val="16"/>
  </w:num>
  <w:num w:numId="9" w16cid:durableId="618142780">
    <w:abstractNumId w:val="34"/>
  </w:num>
  <w:num w:numId="10" w16cid:durableId="758908082">
    <w:abstractNumId w:val="28"/>
  </w:num>
  <w:num w:numId="11" w16cid:durableId="1870945776">
    <w:abstractNumId w:val="0"/>
  </w:num>
  <w:num w:numId="12" w16cid:durableId="1151024622">
    <w:abstractNumId w:val="44"/>
  </w:num>
  <w:num w:numId="13" w16cid:durableId="1647392572">
    <w:abstractNumId w:val="2"/>
  </w:num>
  <w:num w:numId="14" w16cid:durableId="1497763789">
    <w:abstractNumId w:val="6"/>
  </w:num>
  <w:num w:numId="15" w16cid:durableId="1155686303">
    <w:abstractNumId w:val="13"/>
  </w:num>
  <w:num w:numId="16" w16cid:durableId="891624697">
    <w:abstractNumId w:val="10"/>
  </w:num>
  <w:num w:numId="17" w16cid:durableId="1273899751">
    <w:abstractNumId w:val="22"/>
  </w:num>
  <w:num w:numId="18" w16cid:durableId="2066054437">
    <w:abstractNumId w:val="4"/>
  </w:num>
  <w:num w:numId="19" w16cid:durableId="215750117">
    <w:abstractNumId w:val="30"/>
  </w:num>
  <w:num w:numId="20" w16cid:durableId="727532280">
    <w:abstractNumId w:val="15"/>
  </w:num>
  <w:num w:numId="21" w16cid:durableId="1087577732">
    <w:abstractNumId w:val="39"/>
  </w:num>
  <w:num w:numId="22" w16cid:durableId="887767762">
    <w:abstractNumId w:val="35"/>
  </w:num>
  <w:num w:numId="23" w16cid:durableId="1619099257">
    <w:abstractNumId w:val="19"/>
  </w:num>
  <w:num w:numId="24" w16cid:durableId="347023986">
    <w:abstractNumId w:val="20"/>
  </w:num>
  <w:num w:numId="25" w16cid:durableId="1909030674">
    <w:abstractNumId w:val="3"/>
  </w:num>
  <w:num w:numId="26" w16cid:durableId="38748294">
    <w:abstractNumId w:val="25"/>
  </w:num>
  <w:num w:numId="27" w16cid:durableId="1741101002">
    <w:abstractNumId w:val="12"/>
  </w:num>
  <w:num w:numId="28" w16cid:durableId="378431609">
    <w:abstractNumId w:val="27"/>
  </w:num>
  <w:num w:numId="29" w16cid:durableId="1970236102">
    <w:abstractNumId w:val="32"/>
  </w:num>
  <w:num w:numId="30" w16cid:durableId="1213888584">
    <w:abstractNumId w:val="41"/>
  </w:num>
  <w:num w:numId="31" w16cid:durableId="1573849129">
    <w:abstractNumId w:val="24"/>
  </w:num>
  <w:num w:numId="32" w16cid:durableId="1432552931">
    <w:abstractNumId w:val="7"/>
  </w:num>
  <w:num w:numId="33" w16cid:durableId="1583447091">
    <w:abstractNumId w:val="42"/>
  </w:num>
  <w:num w:numId="34" w16cid:durableId="1644308907">
    <w:abstractNumId w:val="47"/>
  </w:num>
  <w:num w:numId="35" w16cid:durableId="1697190656">
    <w:abstractNumId w:val="14"/>
  </w:num>
  <w:num w:numId="36" w16cid:durableId="785779001">
    <w:abstractNumId w:val="9"/>
  </w:num>
  <w:num w:numId="37" w16cid:durableId="872811564">
    <w:abstractNumId w:val="46"/>
  </w:num>
  <w:num w:numId="38" w16cid:durableId="25058173">
    <w:abstractNumId w:val="18"/>
  </w:num>
  <w:num w:numId="39" w16cid:durableId="1665668609">
    <w:abstractNumId w:val="45"/>
  </w:num>
  <w:num w:numId="40" w16cid:durableId="1140031039">
    <w:abstractNumId w:val="31"/>
  </w:num>
  <w:num w:numId="41" w16cid:durableId="495802173">
    <w:abstractNumId w:val="8"/>
  </w:num>
  <w:num w:numId="42" w16cid:durableId="1009868563">
    <w:abstractNumId w:val="11"/>
  </w:num>
  <w:num w:numId="43" w16cid:durableId="449013888">
    <w:abstractNumId w:val="1"/>
  </w:num>
  <w:num w:numId="44" w16cid:durableId="2110155837">
    <w:abstractNumId w:val="21"/>
  </w:num>
  <w:num w:numId="45" w16cid:durableId="1475370634">
    <w:abstractNumId w:val="23"/>
  </w:num>
  <w:num w:numId="46" w16cid:durableId="19430068">
    <w:abstractNumId w:val="33"/>
  </w:num>
  <w:num w:numId="47" w16cid:durableId="1112166754">
    <w:abstractNumId w:val="17"/>
  </w:num>
  <w:num w:numId="48" w16cid:durableId="523134833">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SystemFonts/>
  <w:activeWritingStyle w:appName="MSWord" w:lang="en-GB" w:vendorID="64" w:dllVersion="0" w:nlCheck="1" w:checkStyle="1"/>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07F5"/>
    <w:rsid w:val="000008E1"/>
    <w:rsid w:val="000018E7"/>
    <w:rsid w:val="00002D50"/>
    <w:rsid w:val="00003467"/>
    <w:rsid w:val="00005E3D"/>
    <w:rsid w:val="00005E5B"/>
    <w:rsid w:val="0000644D"/>
    <w:rsid w:val="000065C7"/>
    <w:rsid w:val="00006D31"/>
    <w:rsid w:val="00007696"/>
    <w:rsid w:val="00010B77"/>
    <w:rsid w:val="000114AF"/>
    <w:rsid w:val="000117A5"/>
    <w:rsid w:val="00011EF0"/>
    <w:rsid w:val="00012285"/>
    <w:rsid w:val="0001251A"/>
    <w:rsid w:val="00015909"/>
    <w:rsid w:val="00016288"/>
    <w:rsid w:val="000168E9"/>
    <w:rsid w:val="00016C5D"/>
    <w:rsid w:val="00016E4F"/>
    <w:rsid w:val="00017711"/>
    <w:rsid w:val="00017D49"/>
    <w:rsid w:val="000202B5"/>
    <w:rsid w:val="00020D0F"/>
    <w:rsid w:val="000215AA"/>
    <w:rsid w:val="00023CE0"/>
    <w:rsid w:val="00025142"/>
    <w:rsid w:val="0002549C"/>
    <w:rsid w:val="000256C2"/>
    <w:rsid w:val="000261E2"/>
    <w:rsid w:val="0002631E"/>
    <w:rsid w:val="00030DCB"/>
    <w:rsid w:val="000358B7"/>
    <w:rsid w:val="00037BFC"/>
    <w:rsid w:val="000439F1"/>
    <w:rsid w:val="00044ACC"/>
    <w:rsid w:val="00044B64"/>
    <w:rsid w:val="00046102"/>
    <w:rsid w:val="00050CE5"/>
    <w:rsid w:val="0005130A"/>
    <w:rsid w:val="00054937"/>
    <w:rsid w:val="00055A19"/>
    <w:rsid w:val="00055D81"/>
    <w:rsid w:val="00060A82"/>
    <w:rsid w:val="000610F4"/>
    <w:rsid w:val="00061984"/>
    <w:rsid w:val="0006203C"/>
    <w:rsid w:val="000622B7"/>
    <w:rsid w:val="00062BD8"/>
    <w:rsid w:val="00062D2E"/>
    <w:rsid w:val="0006316B"/>
    <w:rsid w:val="00063B22"/>
    <w:rsid w:val="00063EA2"/>
    <w:rsid w:val="00063F90"/>
    <w:rsid w:val="00065D42"/>
    <w:rsid w:val="0006614E"/>
    <w:rsid w:val="00067269"/>
    <w:rsid w:val="00071F7A"/>
    <w:rsid w:val="00072987"/>
    <w:rsid w:val="00074385"/>
    <w:rsid w:val="00075335"/>
    <w:rsid w:val="00075CAB"/>
    <w:rsid w:val="0007613C"/>
    <w:rsid w:val="00077BA1"/>
    <w:rsid w:val="00080004"/>
    <w:rsid w:val="0008219C"/>
    <w:rsid w:val="00082DE6"/>
    <w:rsid w:val="00083D03"/>
    <w:rsid w:val="00085B6E"/>
    <w:rsid w:val="000868A5"/>
    <w:rsid w:val="0008718A"/>
    <w:rsid w:val="000915D5"/>
    <w:rsid w:val="00093215"/>
    <w:rsid w:val="00093832"/>
    <w:rsid w:val="00094ED4"/>
    <w:rsid w:val="000978A0"/>
    <w:rsid w:val="000A28F9"/>
    <w:rsid w:val="000A356C"/>
    <w:rsid w:val="000A4EC3"/>
    <w:rsid w:val="000B073C"/>
    <w:rsid w:val="000B0796"/>
    <w:rsid w:val="000B2F12"/>
    <w:rsid w:val="000B4B1D"/>
    <w:rsid w:val="000B5A11"/>
    <w:rsid w:val="000B67BE"/>
    <w:rsid w:val="000B70AC"/>
    <w:rsid w:val="000B7429"/>
    <w:rsid w:val="000C0288"/>
    <w:rsid w:val="000C12D0"/>
    <w:rsid w:val="000C4543"/>
    <w:rsid w:val="000C6368"/>
    <w:rsid w:val="000C7659"/>
    <w:rsid w:val="000D0461"/>
    <w:rsid w:val="000D3ED4"/>
    <w:rsid w:val="000D518E"/>
    <w:rsid w:val="000D5478"/>
    <w:rsid w:val="000D5C1B"/>
    <w:rsid w:val="000E0787"/>
    <w:rsid w:val="000E0F48"/>
    <w:rsid w:val="000E1227"/>
    <w:rsid w:val="000E2611"/>
    <w:rsid w:val="000E39C9"/>
    <w:rsid w:val="000E5F5E"/>
    <w:rsid w:val="000F0801"/>
    <w:rsid w:val="000F215F"/>
    <w:rsid w:val="000F2C7E"/>
    <w:rsid w:val="000F3B97"/>
    <w:rsid w:val="000F47A2"/>
    <w:rsid w:val="000F672E"/>
    <w:rsid w:val="000F73E4"/>
    <w:rsid w:val="00100961"/>
    <w:rsid w:val="0010153C"/>
    <w:rsid w:val="00103728"/>
    <w:rsid w:val="001037FA"/>
    <w:rsid w:val="00103990"/>
    <w:rsid w:val="00106428"/>
    <w:rsid w:val="001066AA"/>
    <w:rsid w:val="001071EB"/>
    <w:rsid w:val="001118DC"/>
    <w:rsid w:val="00111EF3"/>
    <w:rsid w:val="0011211F"/>
    <w:rsid w:val="001141A5"/>
    <w:rsid w:val="001144C6"/>
    <w:rsid w:val="00114E5A"/>
    <w:rsid w:val="00114F0D"/>
    <w:rsid w:val="001158DD"/>
    <w:rsid w:val="00115E24"/>
    <w:rsid w:val="00117979"/>
    <w:rsid w:val="00122AC0"/>
    <w:rsid w:val="001231DD"/>
    <w:rsid w:val="0012376B"/>
    <w:rsid w:val="00123B14"/>
    <w:rsid w:val="00123C66"/>
    <w:rsid w:val="00124046"/>
    <w:rsid w:val="00124F31"/>
    <w:rsid w:val="00125F09"/>
    <w:rsid w:val="00126B70"/>
    <w:rsid w:val="00127F90"/>
    <w:rsid w:val="0013027D"/>
    <w:rsid w:val="0013143E"/>
    <w:rsid w:val="00132DCC"/>
    <w:rsid w:val="00136026"/>
    <w:rsid w:val="0013683D"/>
    <w:rsid w:val="00136C57"/>
    <w:rsid w:val="00137BDF"/>
    <w:rsid w:val="001405B3"/>
    <w:rsid w:val="0014063D"/>
    <w:rsid w:val="00143892"/>
    <w:rsid w:val="00143946"/>
    <w:rsid w:val="00143C15"/>
    <w:rsid w:val="00143F63"/>
    <w:rsid w:val="00146CDE"/>
    <w:rsid w:val="00147B7C"/>
    <w:rsid w:val="00147D9C"/>
    <w:rsid w:val="00150A70"/>
    <w:rsid w:val="00150B5B"/>
    <w:rsid w:val="00150F48"/>
    <w:rsid w:val="001513CB"/>
    <w:rsid w:val="00152923"/>
    <w:rsid w:val="00152943"/>
    <w:rsid w:val="00154430"/>
    <w:rsid w:val="00155451"/>
    <w:rsid w:val="001565DD"/>
    <w:rsid w:val="00156B59"/>
    <w:rsid w:val="00156EA4"/>
    <w:rsid w:val="00160B88"/>
    <w:rsid w:val="001619C6"/>
    <w:rsid w:val="001619EE"/>
    <w:rsid w:val="00162914"/>
    <w:rsid w:val="00162D4F"/>
    <w:rsid w:val="00163CF3"/>
    <w:rsid w:val="0016520E"/>
    <w:rsid w:val="00166A3C"/>
    <w:rsid w:val="00166A5F"/>
    <w:rsid w:val="0017048E"/>
    <w:rsid w:val="00171E74"/>
    <w:rsid w:val="00172740"/>
    <w:rsid w:val="00173D35"/>
    <w:rsid w:val="00175824"/>
    <w:rsid w:val="00176087"/>
    <w:rsid w:val="0017626E"/>
    <w:rsid w:val="001762DB"/>
    <w:rsid w:val="00176597"/>
    <w:rsid w:val="00177810"/>
    <w:rsid w:val="00180A4A"/>
    <w:rsid w:val="0018108B"/>
    <w:rsid w:val="00181A7D"/>
    <w:rsid w:val="00182DF9"/>
    <w:rsid w:val="00183646"/>
    <w:rsid w:val="001843FC"/>
    <w:rsid w:val="00185286"/>
    <w:rsid w:val="0018586B"/>
    <w:rsid w:val="00186A67"/>
    <w:rsid w:val="0019025D"/>
    <w:rsid w:val="001913D8"/>
    <w:rsid w:val="001925EE"/>
    <w:rsid w:val="001927C7"/>
    <w:rsid w:val="00193B4E"/>
    <w:rsid w:val="00193F8C"/>
    <w:rsid w:val="00194EB9"/>
    <w:rsid w:val="001950B3"/>
    <w:rsid w:val="001A0675"/>
    <w:rsid w:val="001A1DB6"/>
    <w:rsid w:val="001A287E"/>
    <w:rsid w:val="001A2D68"/>
    <w:rsid w:val="001A376A"/>
    <w:rsid w:val="001A406D"/>
    <w:rsid w:val="001A7F61"/>
    <w:rsid w:val="001B0C6E"/>
    <w:rsid w:val="001B181A"/>
    <w:rsid w:val="001B21E2"/>
    <w:rsid w:val="001B29FF"/>
    <w:rsid w:val="001B50D7"/>
    <w:rsid w:val="001B5C77"/>
    <w:rsid w:val="001B7936"/>
    <w:rsid w:val="001C0A6A"/>
    <w:rsid w:val="001C1A38"/>
    <w:rsid w:val="001C1BC9"/>
    <w:rsid w:val="001C26E4"/>
    <w:rsid w:val="001C5B72"/>
    <w:rsid w:val="001C615E"/>
    <w:rsid w:val="001C6F89"/>
    <w:rsid w:val="001C7C70"/>
    <w:rsid w:val="001D00F6"/>
    <w:rsid w:val="001D022D"/>
    <w:rsid w:val="001D13D7"/>
    <w:rsid w:val="001D1E6C"/>
    <w:rsid w:val="001D3DC5"/>
    <w:rsid w:val="001D7BE3"/>
    <w:rsid w:val="001E085F"/>
    <w:rsid w:val="001E0F4E"/>
    <w:rsid w:val="001E19F0"/>
    <w:rsid w:val="001E31A8"/>
    <w:rsid w:val="001E46CC"/>
    <w:rsid w:val="001E6601"/>
    <w:rsid w:val="001E6DE5"/>
    <w:rsid w:val="001F0C0B"/>
    <w:rsid w:val="001F38CF"/>
    <w:rsid w:val="001F5C33"/>
    <w:rsid w:val="001F634A"/>
    <w:rsid w:val="001F72EB"/>
    <w:rsid w:val="001F7E99"/>
    <w:rsid w:val="00200B3C"/>
    <w:rsid w:val="00201522"/>
    <w:rsid w:val="00202EFD"/>
    <w:rsid w:val="00202FE9"/>
    <w:rsid w:val="0020324E"/>
    <w:rsid w:val="00210C45"/>
    <w:rsid w:val="00213172"/>
    <w:rsid w:val="00215F23"/>
    <w:rsid w:val="00216490"/>
    <w:rsid w:val="002169CE"/>
    <w:rsid w:val="0022026D"/>
    <w:rsid w:val="00220A15"/>
    <w:rsid w:val="00220EF4"/>
    <w:rsid w:val="00221809"/>
    <w:rsid w:val="00222D13"/>
    <w:rsid w:val="002235E8"/>
    <w:rsid w:val="00225956"/>
    <w:rsid w:val="00231624"/>
    <w:rsid w:val="002331F0"/>
    <w:rsid w:val="002345BA"/>
    <w:rsid w:val="00234BE7"/>
    <w:rsid w:val="0023656B"/>
    <w:rsid w:val="00236E42"/>
    <w:rsid w:val="002415C5"/>
    <w:rsid w:val="00242FFA"/>
    <w:rsid w:val="002477B0"/>
    <w:rsid w:val="00252E35"/>
    <w:rsid w:val="00253B3F"/>
    <w:rsid w:val="002562CC"/>
    <w:rsid w:val="00256857"/>
    <w:rsid w:val="00256E2C"/>
    <w:rsid w:val="002612D1"/>
    <w:rsid w:val="00261EDA"/>
    <w:rsid w:val="002623A1"/>
    <w:rsid w:val="00262589"/>
    <w:rsid w:val="0026387F"/>
    <w:rsid w:val="00264F00"/>
    <w:rsid w:val="00266076"/>
    <w:rsid w:val="00267A16"/>
    <w:rsid w:val="00270933"/>
    <w:rsid w:val="00271440"/>
    <w:rsid w:val="00271ABE"/>
    <w:rsid w:val="002734E7"/>
    <w:rsid w:val="0027550B"/>
    <w:rsid w:val="00275FEC"/>
    <w:rsid w:val="0027701F"/>
    <w:rsid w:val="00281AFA"/>
    <w:rsid w:val="00282A33"/>
    <w:rsid w:val="00283A03"/>
    <w:rsid w:val="002840A3"/>
    <w:rsid w:val="00286403"/>
    <w:rsid w:val="00287C05"/>
    <w:rsid w:val="0029053B"/>
    <w:rsid w:val="00294F1B"/>
    <w:rsid w:val="00295339"/>
    <w:rsid w:val="002A534D"/>
    <w:rsid w:val="002A6631"/>
    <w:rsid w:val="002A7625"/>
    <w:rsid w:val="002A7D6A"/>
    <w:rsid w:val="002B1A01"/>
    <w:rsid w:val="002B22AC"/>
    <w:rsid w:val="002B3AA2"/>
    <w:rsid w:val="002B66F7"/>
    <w:rsid w:val="002B785C"/>
    <w:rsid w:val="002C10EF"/>
    <w:rsid w:val="002C2446"/>
    <w:rsid w:val="002C259C"/>
    <w:rsid w:val="002C2F19"/>
    <w:rsid w:val="002C3147"/>
    <w:rsid w:val="002C4642"/>
    <w:rsid w:val="002C4D80"/>
    <w:rsid w:val="002C52F7"/>
    <w:rsid w:val="002C5918"/>
    <w:rsid w:val="002C673E"/>
    <w:rsid w:val="002C7B08"/>
    <w:rsid w:val="002D1294"/>
    <w:rsid w:val="002D18D6"/>
    <w:rsid w:val="002D2B37"/>
    <w:rsid w:val="002D327F"/>
    <w:rsid w:val="002D376F"/>
    <w:rsid w:val="002D4647"/>
    <w:rsid w:val="002D5A26"/>
    <w:rsid w:val="002D64E8"/>
    <w:rsid w:val="002D6E40"/>
    <w:rsid w:val="002E2DC5"/>
    <w:rsid w:val="002E2E12"/>
    <w:rsid w:val="002E4194"/>
    <w:rsid w:val="002E49BB"/>
    <w:rsid w:val="002E4FA5"/>
    <w:rsid w:val="002E7B47"/>
    <w:rsid w:val="002F075E"/>
    <w:rsid w:val="002F3C97"/>
    <w:rsid w:val="002F43C0"/>
    <w:rsid w:val="002F57B5"/>
    <w:rsid w:val="00300963"/>
    <w:rsid w:val="003009AB"/>
    <w:rsid w:val="003041DF"/>
    <w:rsid w:val="00306C19"/>
    <w:rsid w:val="0030785C"/>
    <w:rsid w:val="00311E9E"/>
    <w:rsid w:val="00312944"/>
    <w:rsid w:val="00312FFB"/>
    <w:rsid w:val="00313574"/>
    <w:rsid w:val="00313F02"/>
    <w:rsid w:val="00315AB6"/>
    <w:rsid w:val="003219B7"/>
    <w:rsid w:val="00321CCB"/>
    <w:rsid w:val="00321FC5"/>
    <w:rsid w:val="00323D96"/>
    <w:rsid w:val="003243A2"/>
    <w:rsid w:val="0032486F"/>
    <w:rsid w:val="00325430"/>
    <w:rsid w:val="00326F8E"/>
    <w:rsid w:val="00327570"/>
    <w:rsid w:val="0033116F"/>
    <w:rsid w:val="0033463B"/>
    <w:rsid w:val="00336269"/>
    <w:rsid w:val="0033658C"/>
    <w:rsid w:val="00336BA2"/>
    <w:rsid w:val="00337B6D"/>
    <w:rsid w:val="0034070F"/>
    <w:rsid w:val="00340AE6"/>
    <w:rsid w:val="00341D6F"/>
    <w:rsid w:val="003427D1"/>
    <w:rsid w:val="00345034"/>
    <w:rsid w:val="0034787A"/>
    <w:rsid w:val="00347907"/>
    <w:rsid w:val="00350551"/>
    <w:rsid w:val="00350F27"/>
    <w:rsid w:val="003530BA"/>
    <w:rsid w:val="00353CDB"/>
    <w:rsid w:val="00353F83"/>
    <w:rsid w:val="00356F45"/>
    <w:rsid w:val="003571C8"/>
    <w:rsid w:val="00357DF0"/>
    <w:rsid w:val="003600E9"/>
    <w:rsid w:val="00361F55"/>
    <w:rsid w:val="003631A5"/>
    <w:rsid w:val="0036444D"/>
    <w:rsid w:val="003660A8"/>
    <w:rsid w:val="003665FB"/>
    <w:rsid w:val="003700B5"/>
    <w:rsid w:val="003702FE"/>
    <w:rsid w:val="00370A80"/>
    <w:rsid w:val="00371D47"/>
    <w:rsid w:val="00371E53"/>
    <w:rsid w:val="0037233C"/>
    <w:rsid w:val="00372D16"/>
    <w:rsid w:val="00380712"/>
    <w:rsid w:val="003810F2"/>
    <w:rsid w:val="00382192"/>
    <w:rsid w:val="00382EAC"/>
    <w:rsid w:val="00383AEA"/>
    <w:rsid w:val="0038718D"/>
    <w:rsid w:val="00387D43"/>
    <w:rsid w:val="00391493"/>
    <w:rsid w:val="003922CB"/>
    <w:rsid w:val="00393C98"/>
    <w:rsid w:val="00394446"/>
    <w:rsid w:val="003946E5"/>
    <w:rsid w:val="00394E7C"/>
    <w:rsid w:val="00395875"/>
    <w:rsid w:val="0039749A"/>
    <w:rsid w:val="00397EDC"/>
    <w:rsid w:val="003A066B"/>
    <w:rsid w:val="003A2035"/>
    <w:rsid w:val="003A3EE0"/>
    <w:rsid w:val="003A4B35"/>
    <w:rsid w:val="003A5568"/>
    <w:rsid w:val="003A5F81"/>
    <w:rsid w:val="003A5FFE"/>
    <w:rsid w:val="003A7FF2"/>
    <w:rsid w:val="003B1F4A"/>
    <w:rsid w:val="003B58EA"/>
    <w:rsid w:val="003B7814"/>
    <w:rsid w:val="003C1091"/>
    <w:rsid w:val="003C16F6"/>
    <w:rsid w:val="003C1ADE"/>
    <w:rsid w:val="003C3B8B"/>
    <w:rsid w:val="003C419A"/>
    <w:rsid w:val="003C56BA"/>
    <w:rsid w:val="003C7A89"/>
    <w:rsid w:val="003C7C27"/>
    <w:rsid w:val="003D1568"/>
    <w:rsid w:val="003D282D"/>
    <w:rsid w:val="003D660E"/>
    <w:rsid w:val="003E05DC"/>
    <w:rsid w:val="003E1565"/>
    <w:rsid w:val="003E1CF2"/>
    <w:rsid w:val="003E204F"/>
    <w:rsid w:val="003E51F3"/>
    <w:rsid w:val="003E6165"/>
    <w:rsid w:val="003E6378"/>
    <w:rsid w:val="003E7719"/>
    <w:rsid w:val="003F0EF5"/>
    <w:rsid w:val="003F12C8"/>
    <w:rsid w:val="003F3025"/>
    <w:rsid w:val="003F3685"/>
    <w:rsid w:val="003F4FFA"/>
    <w:rsid w:val="003F56BC"/>
    <w:rsid w:val="003F59F7"/>
    <w:rsid w:val="003F65C9"/>
    <w:rsid w:val="004006E5"/>
    <w:rsid w:val="00400898"/>
    <w:rsid w:val="00404E5C"/>
    <w:rsid w:val="0040597E"/>
    <w:rsid w:val="00405C0F"/>
    <w:rsid w:val="00407495"/>
    <w:rsid w:val="004104CC"/>
    <w:rsid w:val="00410ACF"/>
    <w:rsid w:val="004114F1"/>
    <w:rsid w:val="00413187"/>
    <w:rsid w:val="00413400"/>
    <w:rsid w:val="0041386D"/>
    <w:rsid w:val="0041555A"/>
    <w:rsid w:val="004160F7"/>
    <w:rsid w:val="00416B9D"/>
    <w:rsid w:val="00417E64"/>
    <w:rsid w:val="004203F9"/>
    <w:rsid w:val="00421990"/>
    <w:rsid w:val="00422B45"/>
    <w:rsid w:val="004246EF"/>
    <w:rsid w:val="0042576E"/>
    <w:rsid w:val="00425BA6"/>
    <w:rsid w:val="00426AB7"/>
    <w:rsid w:val="00427593"/>
    <w:rsid w:val="0043229B"/>
    <w:rsid w:val="004351DC"/>
    <w:rsid w:val="004355ED"/>
    <w:rsid w:val="00435784"/>
    <w:rsid w:val="00435AA3"/>
    <w:rsid w:val="0043684A"/>
    <w:rsid w:val="00441341"/>
    <w:rsid w:val="00442189"/>
    <w:rsid w:val="00442448"/>
    <w:rsid w:val="00442EA2"/>
    <w:rsid w:val="00444943"/>
    <w:rsid w:val="00444C62"/>
    <w:rsid w:val="00444D44"/>
    <w:rsid w:val="0044526B"/>
    <w:rsid w:val="00446291"/>
    <w:rsid w:val="004465D9"/>
    <w:rsid w:val="00447579"/>
    <w:rsid w:val="00451A02"/>
    <w:rsid w:val="00452C46"/>
    <w:rsid w:val="004546A4"/>
    <w:rsid w:val="00456389"/>
    <w:rsid w:val="004600AD"/>
    <w:rsid w:val="004611A8"/>
    <w:rsid w:val="00462884"/>
    <w:rsid w:val="00463BB7"/>
    <w:rsid w:val="00464E3B"/>
    <w:rsid w:val="00465F82"/>
    <w:rsid w:val="00466D07"/>
    <w:rsid w:val="00467446"/>
    <w:rsid w:val="00471638"/>
    <w:rsid w:val="00473B4E"/>
    <w:rsid w:val="00474084"/>
    <w:rsid w:val="00474A73"/>
    <w:rsid w:val="00476F7C"/>
    <w:rsid w:val="00477045"/>
    <w:rsid w:val="00477980"/>
    <w:rsid w:val="0047799A"/>
    <w:rsid w:val="00480DC4"/>
    <w:rsid w:val="004830E0"/>
    <w:rsid w:val="00483535"/>
    <w:rsid w:val="0048462D"/>
    <w:rsid w:val="004857A4"/>
    <w:rsid w:val="00485CC8"/>
    <w:rsid w:val="00485EE7"/>
    <w:rsid w:val="004867EB"/>
    <w:rsid w:val="004914FD"/>
    <w:rsid w:val="00492DB5"/>
    <w:rsid w:val="00493D8C"/>
    <w:rsid w:val="0049657A"/>
    <w:rsid w:val="004A0026"/>
    <w:rsid w:val="004A0738"/>
    <w:rsid w:val="004A0B4F"/>
    <w:rsid w:val="004A0B6A"/>
    <w:rsid w:val="004A0E18"/>
    <w:rsid w:val="004A1220"/>
    <w:rsid w:val="004A1874"/>
    <w:rsid w:val="004A253F"/>
    <w:rsid w:val="004A5C69"/>
    <w:rsid w:val="004A67A3"/>
    <w:rsid w:val="004A7C37"/>
    <w:rsid w:val="004A7DB3"/>
    <w:rsid w:val="004B037F"/>
    <w:rsid w:val="004B0DCB"/>
    <w:rsid w:val="004B1D99"/>
    <w:rsid w:val="004B22E1"/>
    <w:rsid w:val="004B2725"/>
    <w:rsid w:val="004B3B65"/>
    <w:rsid w:val="004B464C"/>
    <w:rsid w:val="004B4B9F"/>
    <w:rsid w:val="004B7D99"/>
    <w:rsid w:val="004B7E78"/>
    <w:rsid w:val="004C0DB1"/>
    <w:rsid w:val="004C0F77"/>
    <w:rsid w:val="004C0FD6"/>
    <w:rsid w:val="004C2A3B"/>
    <w:rsid w:val="004C5668"/>
    <w:rsid w:val="004C624D"/>
    <w:rsid w:val="004D085B"/>
    <w:rsid w:val="004D092E"/>
    <w:rsid w:val="004D15A3"/>
    <w:rsid w:val="004D2B43"/>
    <w:rsid w:val="004D32E5"/>
    <w:rsid w:val="004D6B24"/>
    <w:rsid w:val="004D708C"/>
    <w:rsid w:val="004E0432"/>
    <w:rsid w:val="004E0497"/>
    <w:rsid w:val="004E0C75"/>
    <w:rsid w:val="004E2B24"/>
    <w:rsid w:val="004E2D34"/>
    <w:rsid w:val="004E4B6E"/>
    <w:rsid w:val="004E5E38"/>
    <w:rsid w:val="004E7B7B"/>
    <w:rsid w:val="004F1046"/>
    <w:rsid w:val="004F1498"/>
    <w:rsid w:val="004F4D77"/>
    <w:rsid w:val="004F5239"/>
    <w:rsid w:val="004F6581"/>
    <w:rsid w:val="004F6F79"/>
    <w:rsid w:val="00501441"/>
    <w:rsid w:val="005019AC"/>
    <w:rsid w:val="00502ABB"/>
    <w:rsid w:val="00502C8C"/>
    <w:rsid w:val="005045C6"/>
    <w:rsid w:val="00505A3C"/>
    <w:rsid w:val="005060E5"/>
    <w:rsid w:val="00506B42"/>
    <w:rsid w:val="00507745"/>
    <w:rsid w:val="00507A30"/>
    <w:rsid w:val="00510C97"/>
    <w:rsid w:val="00514CC2"/>
    <w:rsid w:val="005160B9"/>
    <w:rsid w:val="00517C93"/>
    <w:rsid w:val="00517F94"/>
    <w:rsid w:val="005200A2"/>
    <w:rsid w:val="00520996"/>
    <w:rsid w:val="00521E6F"/>
    <w:rsid w:val="0052229D"/>
    <w:rsid w:val="00523874"/>
    <w:rsid w:val="00526309"/>
    <w:rsid w:val="0053400E"/>
    <w:rsid w:val="00534137"/>
    <w:rsid w:val="0053567C"/>
    <w:rsid w:val="0053781F"/>
    <w:rsid w:val="005379D0"/>
    <w:rsid w:val="00541C01"/>
    <w:rsid w:val="00541C6F"/>
    <w:rsid w:val="005427B0"/>
    <w:rsid w:val="005433E1"/>
    <w:rsid w:val="0054545D"/>
    <w:rsid w:val="00545611"/>
    <w:rsid w:val="00547D39"/>
    <w:rsid w:val="00550ADA"/>
    <w:rsid w:val="005543E4"/>
    <w:rsid w:val="00556921"/>
    <w:rsid w:val="005570E2"/>
    <w:rsid w:val="0056027B"/>
    <w:rsid w:val="0056212B"/>
    <w:rsid w:val="00562471"/>
    <w:rsid w:val="005624CC"/>
    <w:rsid w:val="00563364"/>
    <w:rsid w:val="005633C3"/>
    <w:rsid w:val="00565179"/>
    <w:rsid w:val="00567EB9"/>
    <w:rsid w:val="005702AC"/>
    <w:rsid w:val="00570D2F"/>
    <w:rsid w:val="00571560"/>
    <w:rsid w:val="00576CB0"/>
    <w:rsid w:val="00580A99"/>
    <w:rsid w:val="005810AF"/>
    <w:rsid w:val="00581B55"/>
    <w:rsid w:val="005846BE"/>
    <w:rsid w:val="00586625"/>
    <w:rsid w:val="005867FF"/>
    <w:rsid w:val="005871A4"/>
    <w:rsid w:val="00590FF4"/>
    <w:rsid w:val="0059211B"/>
    <w:rsid w:val="00592301"/>
    <w:rsid w:val="00594B63"/>
    <w:rsid w:val="0059618F"/>
    <w:rsid w:val="00596586"/>
    <w:rsid w:val="005973D4"/>
    <w:rsid w:val="005A0145"/>
    <w:rsid w:val="005A04C6"/>
    <w:rsid w:val="005A3763"/>
    <w:rsid w:val="005A3CB4"/>
    <w:rsid w:val="005A4831"/>
    <w:rsid w:val="005A4BFA"/>
    <w:rsid w:val="005A6BE6"/>
    <w:rsid w:val="005A6D62"/>
    <w:rsid w:val="005A72B6"/>
    <w:rsid w:val="005A7B08"/>
    <w:rsid w:val="005A7B4D"/>
    <w:rsid w:val="005B3C04"/>
    <w:rsid w:val="005B691C"/>
    <w:rsid w:val="005C2900"/>
    <w:rsid w:val="005C7C63"/>
    <w:rsid w:val="005D10A7"/>
    <w:rsid w:val="005D24AC"/>
    <w:rsid w:val="005D2517"/>
    <w:rsid w:val="005D3263"/>
    <w:rsid w:val="005D49F9"/>
    <w:rsid w:val="005D4AF3"/>
    <w:rsid w:val="005D5E1E"/>
    <w:rsid w:val="005D6C69"/>
    <w:rsid w:val="005D7CDB"/>
    <w:rsid w:val="005E17F0"/>
    <w:rsid w:val="005E26EA"/>
    <w:rsid w:val="005E46A5"/>
    <w:rsid w:val="005E637C"/>
    <w:rsid w:val="005F10F7"/>
    <w:rsid w:val="005F346E"/>
    <w:rsid w:val="005F3833"/>
    <w:rsid w:val="005F49F9"/>
    <w:rsid w:val="005F5D9E"/>
    <w:rsid w:val="005F672F"/>
    <w:rsid w:val="005F779B"/>
    <w:rsid w:val="00600C38"/>
    <w:rsid w:val="00601689"/>
    <w:rsid w:val="006020D0"/>
    <w:rsid w:val="006032DF"/>
    <w:rsid w:val="006035FC"/>
    <w:rsid w:val="00604CA6"/>
    <w:rsid w:val="0060586E"/>
    <w:rsid w:val="00605D41"/>
    <w:rsid w:val="00610FC2"/>
    <w:rsid w:val="00613144"/>
    <w:rsid w:val="00613766"/>
    <w:rsid w:val="00614A68"/>
    <w:rsid w:val="00616006"/>
    <w:rsid w:val="00617C5D"/>
    <w:rsid w:val="006210A6"/>
    <w:rsid w:val="006221B0"/>
    <w:rsid w:val="00625E74"/>
    <w:rsid w:val="00626242"/>
    <w:rsid w:val="0062647A"/>
    <w:rsid w:val="006272DD"/>
    <w:rsid w:val="00627A27"/>
    <w:rsid w:val="00627A4B"/>
    <w:rsid w:val="0063012E"/>
    <w:rsid w:val="006336E1"/>
    <w:rsid w:val="00635DC5"/>
    <w:rsid w:val="00635DF1"/>
    <w:rsid w:val="00635E43"/>
    <w:rsid w:val="006411B4"/>
    <w:rsid w:val="00641BB4"/>
    <w:rsid w:val="006438E1"/>
    <w:rsid w:val="00645E18"/>
    <w:rsid w:val="00650C5F"/>
    <w:rsid w:val="00653C00"/>
    <w:rsid w:val="0065417F"/>
    <w:rsid w:val="00655892"/>
    <w:rsid w:val="00657C33"/>
    <w:rsid w:val="0066061B"/>
    <w:rsid w:val="00660A81"/>
    <w:rsid w:val="00660B81"/>
    <w:rsid w:val="00660E96"/>
    <w:rsid w:val="00661865"/>
    <w:rsid w:val="00662266"/>
    <w:rsid w:val="00663A61"/>
    <w:rsid w:val="0066455E"/>
    <w:rsid w:val="00665360"/>
    <w:rsid w:val="00665D2D"/>
    <w:rsid w:val="00670F64"/>
    <w:rsid w:val="0067214A"/>
    <w:rsid w:val="006758B5"/>
    <w:rsid w:val="00675AC3"/>
    <w:rsid w:val="00676CC7"/>
    <w:rsid w:val="00680CB1"/>
    <w:rsid w:val="00683FD4"/>
    <w:rsid w:val="00684A1D"/>
    <w:rsid w:val="00684E46"/>
    <w:rsid w:val="00685C1E"/>
    <w:rsid w:val="006900CB"/>
    <w:rsid w:val="00690E74"/>
    <w:rsid w:val="00694EE0"/>
    <w:rsid w:val="0069620D"/>
    <w:rsid w:val="0069643C"/>
    <w:rsid w:val="00697BCC"/>
    <w:rsid w:val="00697D59"/>
    <w:rsid w:val="006A088A"/>
    <w:rsid w:val="006A2603"/>
    <w:rsid w:val="006A2638"/>
    <w:rsid w:val="006A3438"/>
    <w:rsid w:val="006A3DD1"/>
    <w:rsid w:val="006A566C"/>
    <w:rsid w:val="006A6544"/>
    <w:rsid w:val="006B25A6"/>
    <w:rsid w:val="006B7C58"/>
    <w:rsid w:val="006C1485"/>
    <w:rsid w:val="006C1D89"/>
    <w:rsid w:val="006C26B0"/>
    <w:rsid w:val="006C29C7"/>
    <w:rsid w:val="006C4083"/>
    <w:rsid w:val="006C529A"/>
    <w:rsid w:val="006C63D5"/>
    <w:rsid w:val="006C65CA"/>
    <w:rsid w:val="006C6AAA"/>
    <w:rsid w:val="006C6BAD"/>
    <w:rsid w:val="006D002F"/>
    <w:rsid w:val="006D1185"/>
    <w:rsid w:val="006D1C8A"/>
    <w:rsid w:val="006D2FD7"/>
    <w:rsid w:val="006D33F3"/>
    <w:rsid w:val="006D36F7"/>
    <w:rsid w:val="006D3A1F"/>
    <w:rsid w:val="006D5495"/>
    <w:rsid w:val="006D5719"/>
    <w:rsid w:val="006D656F"/>
    <w:rsid w:val="006D7858"/>
    <w:rsid w:val="006D7CE0"/>
    <w:rsid w:val="006E0F57"/>
    <w:rsid w:val="006E1401"/>
    <w:rsid w:val="006E209C"/>
    <w:rsid w:val="006E2AF1"/>
    <w:rsid w:val="006E2D53"/>
    <w:rsid w:val="006E349B"/>
    <w:rsid w:val="006E3550"/>
    <w:rsid w:val="006E4B53"/>
    <w:rsid w:val="006E605C"/>
    <w:rsid w:val="006E6454"/>
    <w:rsid w:val="006E7AAA"/>
    <w:rsid w:val="006E7B8B"/>
    <w:rsid w:val="006E7C1C"/>
    <w:rsid w:val="006E7E07"/>
    <w:rsid w:val="006F008B"/>
    <w:rsid w:val="006F2112"/>
    <w:rsid w:val="006F2FB6"/>
    <w:rsid w:val="006F4CC3"/>
    <w:rsid w:val="006F5E91"/>
    <w:rsid w:val="006F60DC"/>
    <w:rsid w:val="006F659C"/>
    <w:rsid w:val="006F65CA"/>
    <w:rsid w:val="006F7327"/>
    <w:rsid w:val="006F7F17"/>
    <w:rsid w:val="00701191"/>
    <w:rsid w:val="0070530D"/>
    <w:rsid w:val="007073B5"/>
    <w:rsid w:val="007163BF"/>
    <w:rsid w:val="00716B0C"/>
    <w:rsid w:val="007170B2"/>
    <w:rsid w:val="007172D4"/>
    <w:rsid w:val="00717BDE"/>
    <w:rsid w:val="007219DA"/>
    <w:rsid w:val="00723A83"/>
    <w:rsid w:val="00724F0C"/>
    <w:rsid w:val="0072534A"/>
    <w:rsid w:val="00727B4E"/>
    <w:rsid w:val="0073455C"/>
    <w:rsid w:val="00735A4B"/>
    <w:rsid w:val="007379FF"/>
    <w:rsid w:val="00737EB2"/>
    <w:rsid w:val="0074004A"/>
    <w:rsid w:val="007402DD"/>
    <w:rsid w:val="007409D2"/>
    <w:rsid w:val="00740D11"/>
    <w:rsid w:val="007410C2"/>
    <w:rsid w:val="00741A0B"/>
    <w:rsid w:val="00747B49"/>
    <w:rsid w:val="00750662"/>
    <w:rsid w:val="00750715"/>
    <w:rsid w:val="00751738"/>
    <w:rsid w:val="00754238"/>
    <w:rsid w:val="00755999"/>
    <w:rsid w:val="00756E7C"/>
    <w:rsid w:val="00761757"/>
    <w:rsid w:val="00762BDF"/>
    <w:rsid w:val="00763FCB"/>
    <w:rsid w:val="00764220"/>
    <w:rsid w:val="00764481"/>
    <w:rsid w:val="0076601B"/>
    <w:rsid w:val="0076667A"/>
    <w:rsid w:val="00767689"/>
    <w:rsid w:val="007701F6"/>
    <w:rsid w:val="00772CB7"/>
    <w:rsid w:val="007759AB"/>
    <w:rsid w:val="007759B8"/>
    <w:rsid w:val="00775FA5"/>
    <w:rsid w:val="00777051"/>
    <w:rsid w:val="00777795"/>
    <w:rsid w:val="00777FAB"/>
    <w:rsid w:val="00780619"/>
    <w:rsid w:val="007809C1"/>
    <w:rsid w:val="007821B1"/>
    <w:rsid w:val="007841F0"/>
    <w:rsid w:val="00784553"/>
    <w:rsid w:val="007848E0"/>
    <w:rsid w:val="00784F86"/>
    <w:rsid w:val="00785628"/>
    <w:rsid w:val="007877E0"/>
    <w:rsid w:val="00787A63"/>
    <w:rsid w:val="00787B47"/>
    <w:rsid w:val="00790227"/>
    <w:rsid w:val="00792239"/>
    <w:rsid w:val="007925B2"/>
    <w:rsid w:val="00794D40"/>
    <w:rsid w:val="00795CFB"/>
    <w:rsid w:val="00795DE0"/>
    <w:rsid w:val="00797121"/>
    <w:rsid w:val="007A060A"/>
    <w:rsid w:val="007A297D"/>
    <w:rsid w:val="007A3B64"/>
    <w:rsid w:val="007A7EEC"/>
    <w:rsid w:val="007B05C0"/>
    <w:rsid w:val="007B212C"/>
    <w:rsid w:val="007B287D"/>
    <w:rsid w:val="007B409D"/>
    <w:rsid w:val="007B5C77"/>
    <w:rsid w:val="007B7F67"/>
    <w:rsid w:val="007C0193"/>
    <w:rsid w:val="007C07B3"/>
    <w:rsid w:val="007C211C"/>
    <w:rsid w:val="007C3281"/>
    <w:rsid w:val="007C4EED"/>
    <w:rsid w:val="007C5549"/>
    <w:rsid w:val="007C58D1"/>
    <w:rsid w:val="007D24C4"/>
    <w:rsid w:val="007D25B6"/>
    <w:rsid w:val="007D25CD"/>
    <w:rsid w:val="007D2822"/>
    <w:rsid w:val="007D3214"/>
    <w:rsid w:val="007D3A41"/>
    <w:rsid w:val="007D3ED4"/>
    <w:rsid w:val="007D56CA"/>
    <w:rsid w:val="007D71B5"/>
    <w:rsid w:val="007D7C42"/>
    <w:rsid w:val="007E13BB"/>
    <w:rsid w:val="007E60D4"/>
    <w:rsid w:val="007F0359"/>
    <w:rsid w:val="007F22A7"/>
    <w:rsid w:val="007F33C4"/>
    <w:rsid w:val="007F36E8"/>
    <w:rsid w:val="007F3BFF"/>
    <w:rsid w:val="007F3C83"/>
    <w:rsid w:val="007F48C1"/>
    <w:rsid w:val="007F5DD7"/>
    <w:rsid w:val="007F73B1"/>
    <w:rsid w:val="007F73BB"/>
    <w:rsid w:val="007F73CC"/>
    <w:rsid w:val="00802805"/>
    <w:rsid w:val="0080373C"/>
    <w:rsid w:val="008066C4"/>
    <w:rsid w:val="0080681B"/>
    <w:rsid w:val="00810940"/>
    <w:rsid w:val="00810D20"/>
    <w:rsid w:val="00811171"/>
    <w:rsid w:val="00811339"/>
    <w:rsid w:val="00811AD8"/>
    <w:rsid w:val="00812B8B"/>
    <w:rsid w:val="008130AF"/>
    <w:rsid w:val="008170E9"/>
    <w:rsid w:val="008206B9"/>
    <w:rsid w:val="008216BE"/>
    <w:rsid w:val="00821CF6"/>
    <w:rsid w:val="00822ACB"/>
    <w:rsid w:val="00823CC6"/>
    <w:rsid w:val="00823EB5"/>
    <w:rsid w:val="0082453F"/>
    <w:rsid w:val="0082520A"/>
    <w:rsid w:val="008308B9"/>
    <w:rsid w:val="00831061"/>
    <w:rsid w:val="00832AE7"/>
    <w:rsid w:val="00832C0F"/>
    <w:rsid w:val="00836659"/>
    <w:rsid w:val="00837A4B"/>
    <w:rsid w:val="008408F6"/>
    <w:rsid w:val="008409A3"/>
    <w:rsid w:val="00841263"/>
    <w:rsid w:val="00841E45"/>
    <w:rsid w:val="00842A29"/>
    <w:rsid w:val="0084386A"/>
    <w:rsid w:val="00843A87"/>
    <w:rsid w:val="0084678D"/>
    <w:rsid w:val="008467A2"/>
    <w:rsid w:val="0084717C"/>
    <w:rsid w:val="0084780F"/>
    <w:rsid w:val="00853B8C"/>
    <w:rsid w:val="00854F17"/>
    <w:rsid w:val="0085512E"/>
    <w:rsid w:val="00856FA5"/>
    <w:rsid w:val="008571B9"/>
    <w:rsid w:val="00860BA6"/>
    <w:rsid w:val="00860F0F"/>
    <w:rsid w:val="008615F6"/>
    <w:rsid w:val="008621A8"/>
    <w:rsid w:val="008626F5"/>
    <w:rsid w:val="008656AF"/>
    <w:rsid w:val="00870EE3"/>
    <w:rsid w:val="00871167"/>
    <w:rsid w:val="00871F1C"/>
    <w:rsid w:val="00871F97"/>
    <w:rsid w:val="008743E4"/>
    <w:rsid w:val="00874647"/>
    <w:rsid w:val="00874933"/>
    <w:rsid w:val="008749C0"/>
    <w:rsid w:val="00876FB2"/>
    <w:rsid w:val="0087755F"/>
    <w:rsid w:val="00880AC4"/>
    <w:rsid w:val="00880E37"/>
    <w:rsid w:val="00883FA7"/>
    <w:rsid w:val="0089091E"/>
    <w:rsid w:val="00891773"/>
    <w:rsid w:val="00892161"/>
    <w:rsid w:val="0089313C"/>
    <w:rsid w:val="0089326C"/>
    <w:rsid w:val="00896811"/>
    <w:rsid w:val="008A02CA"/>
    <w:rsid w:val="008A0685"/>
    <w:rsid w:val="008A0A1B"/>
    <w:rsid w:val="008A3208"/>
    <w:rsid w:val="008A3986"/>
    <w:rsid w:val="008A3EB0"/>
    <w:rsid w:val="008A494C"/>
    <w:rsid w:val="008A6775"/>
    <w:rsid w:val="008A6DDC"/>
    <w:rsid w:val="008A6F26"/>
    <w:rsid w:val="008B337E"/>
    <w:rsid w:val="008B585C"/>
    <w:rsid w:val="008B59DE"/>
    <w:rsid w:val="008B6BE1"/>
    <w:rsid w:val="008C12AD"/>
    <w:rsid w:val="008C7C55"/>
    <w:rsid w:val="008D0188"/>
    <w:rsid w:val="008D0F8C"/>
    <w:rsid w:val="008D1026"/>
    <w:rsid w:val="008D164D"/>
    <w:rsid w:val="008D18B9"/>
    <w:rsid w:val="008D1B97"/>
    <w:rsid w:val="008D1E86"/>
    <w:rsid w:val="008D29C8"/>
    <w:rsid w:val="008D36C6"/>
    <w:rsid w:val="008D44C0"/>
    <w:rsid w:val="008D44E5"/>
    <w:rsid w:val="008D4880"/>
    <w:rsid w:val="008D6BBC"/>
    <w:rsid w:val="008D6FAC"/>
    <w:rsid w:val="008D7AAC"/>
    <w:rsid w:val="008D7EE1"/>
    <w:rsid w:val="008D7F1C"/>
    <w:rsid w:val="008E21D0"/>
    <w:rsid w:val="008E4C3D"/>
    <w:rsid w:val="008E6828"/>
    <w:rsid w:val="008F041A"/>
    <w:rsid w:val="008F0E44"/>
    <w:rsid w:val="008F1B62"/>
    <w:rsid w:val="008F25C9"/>
    <w:rsid w:val="008F2C24"/>
    <w:rsid w:val="008F364D"/>
    <w:rsid w:val="008F3E9B"/>
    <w:rsid w:val="008F423D"/>
    <w:rsid w:val="008F5995"/>
    <w:rsid w:val="008F68DB"/>
    <w:rsid w:val="008F72BD"/>
    <w:rsid w:val="009002C6"/>
    <w:rsid w:val="00900AE5"/>
    <w:rsid w:val="00905A5A"/>
    <w:rsid w:val="00910790"/>
    <w:rsid w:val="00916577"/>
    <w:rsid w:val="0091675B"/>
    <w:rsid w:val="00916A2C"/>
    <w:rsid w:val="00916C23"/>
    <w:rsid w:val="00916ED5"/>
    <w:rsid w:val="00917373"/>
    <w:rsid w:val="00917987"/>
    <w:rsid w:val="00920882"/>
    <w:rsid w:val="0092188B"/>
    <w:rsid w:val="00921FD0"/>
    <w:rsid w:val="009220AB"/>
    <w:rsid w:val="00922E84"/>
    <w:rsid w:val="00925016"/>
    <w:rsid w:val="009301FC"/>
    <w:rsid w:val="00930BE1"/>
    <w:rsid w:val="00931413"/>
    <w:rsid w:val="00932107"/>
    <w:rsid w:val="00932E6E"/>
    <w:rsid w:val="00932FDB"/>
    <w:rsid w:val="00933D10"/>
    <w:rsid w:val="00935080"/>
    <w:rsid w:val="00937E57"/>
    <w:rsid w:val="009406E3"/>
    <w:rsid w:val="00941713"/>
    <w:rsid w:val="00943516"/>
    <w:rsid w:val="0094367A"/>
    <w:rsid w:val="00943BE2"/>
    <w:rsid w:val="0094571F"/>
    <w:rsid w:val="0094575D"/>
    <w:rsid w:val="00951E75"/>
    <w:rsid w:val="0095222A"/>
    <w:rsid w:val="009527D8"/>
    <w:rsid w:val="00955F78"/>
    <w:rsid w:val="00956AA8"/>
    <w:rsid w:val="00957CB0"/>
    <w:rsid w:val="00961A26"/>
    <w:rsid w:val="0096278F"/>
    <w:rsid w:val="009627B1"/>
    <w:rsid w:val="0096543B"/>
    <w:rsid w:val="00966E46"/>
    <w:rsid w:val="00967064"/>
    <w:rsid w:val="00970DBD"/>
    <w:rsid w:val="00971096"/>
    <w:rsid w:val="00975E0A"/>
    <w:rsid w:val="00976232"/>
    <w:rsid w:val="009765CF"/>
    <w:rsid w:val="00976C4D"/>
    <w:rsid w:val="00977C9A"/>
    <w:rsid w:val="00977F02"/>
    <w:rsid w:val="0098041A"/>
    <w:rsid w:val="00982534"/>
    <w:rsid w:val="009825E4"/>
    <w:rsid w:val="00983905"/>
    <w:rsid w:val="00983B53"/>
    <w:rsid w:val="00984CA7"/>
    <w:rsid w:val="00987822"/>
    <w:rsid w:val="00990F12"/>
    <w:rsid w:val="009928A2"/>
    <w:rsid w:val="009930BF"/>
    <w:rsid w:val="00994D49"/>
    <w:rsid w:val="00995954"/>
    <w:rsid w:val="009962B3"/>
    <w:rsid w:val="00996C82"/>
    <w:rsid w:val="009A258F"/>
    <w:rsid w:val="009A4628"/>
    <w:rsid w:val="009A7F44"/>
    <w:rsid w:val="009B1770"/>
    <w:rsid w:val="009B1C39"/>
    <w:rsid w:val="009B293A"/>
    <w:rsid w:val="009B324D"/>
    <w:rsid w:val="009B34AE"/>
    <w:rsid w:val="009B70F2"/>
    <w:rsid w:val="009C240D"/>
    <w:rsid w:val="009C29CF"/>
    <w:rsid w:val="009C4084"/>
    <w:rsid w:val="009C543A"/>
    <w:rsid w:val="009C54C5"/>
    <w:rsid w:val="009C68EC"/>
    <w:rsid w:val="009C7399"/>
    <w:rsid w:val="009D15EB"/>
    <w:rsid w:val="009D290B"/>
    <w:rsid w:val="009D29C6"/>
    <w:rsid w:val="009D3A10"/>
    <w:rsid w:val="009E0D8A"/>
    <w:rsid w:val="009E29B6"/>
    <w:rsid w:val="009E29EE"/>
    <w:rsid w:val="009E3A14"/>
    <w:rsid w:val="009E3A85"/>
    <w:rsid w:val="009E4710"/>
    <w:rsid w:val="009E501E"/>
    <w:rsid w:val="009E5C6E"/>
    <w:rsid w:val="009E5CC3"/>
    <w:rsid w:val="009F000A"/>
    <w:rsid w:val="009F0C0A"/>
    <w:rsid w:val="009F5262"/>
    <w:rsid w:val="009F5900"/>
    <w:rsid w:val="009F653C"/>
    <w:rsid w:val="009F6650"/>
    <w:rsid w:val="009F6F28"/>
    <w:rsid w:val="009F7392"/>
    <w:rsid w:val="009F7D40"/>
    <w:rsid w:val="00A02735"/>
    <w:rsid w:val="00A0514C"/>
    <w:rsid w:val="00A06AAC"/>
    <w:rsid w:val="00A11EFE"/>
    <w:rsid w:val="00A12442"/>
    <w:rsid w:val="00A14830"/>
    <w:rsid w:val="00A14FDC"/>
    <w:rsid w:val="00A15794"/>
    <w:rsid w:val="00A15C46"/>
    <w:rsid w:val="00A16AF9"/>
    <w:rsid w:val="00A20B5C"/>
    <w:rsid w:val="00A215BD"/>
    <w:rsid w:val="00A2184D"/>
    <w:rsid w:val="00A21C18"/>
    <w:rsid w:val="00A23A02"/>
    <w:rsid w:val="00A23BAF"/>
    <w:rsid w:val="00A24397"/>
    <w:rsid w:val="00A26319"/>
    <w:rsid w:val="00A30011"/>
    <w:rsid w:val="00A30975"/>
    <w:rsid w:val="00A3139D"/>
    <w:rsid w:val="00A34936"/>
    <w:rsid w:val="00A349E3"/>
    <w:rsid w:val="00A36DB9"/>
    <w:rsid w:val="00A37439"/>
    <w:rsid w:val="00A40047"/>
    <w:rsid w:val="00A41730"/>
    <w:rsid w:val="00A41C4B"/>
    <w:rsid w:val="00A425F2"/>
    <w:rsid w:val="00A42A8C"/>
    <w:rsid w:val="00A42E6E"/>
    <w:rsid w:val="00A42E8E"/>
    <w:rsid w:val="00A44CDB"/>
    <w:rsid w:val="00A4542A"/>
    <w:rsid w:val="00A456C8"/>
    <w:rsid w:val="00A45D50"/>
    <w:rsid w:val="00A465E1"/>
    <w:rsid w:val="00A46FBB"/>
    <w:rsid w:val="00A4781D"/>
    <w:rsid w:val="00A47992"/>
    <w:rsid w:val="00A50541"/>
    <w:rsid w:val="00A520CA"/>
    <w:rsid w:val="00A5504D"/>
    <w:rsid w:val="00A55E77"/>
    <w:rsid w:val="00A56F20"/>
    <w:rsid w:val="00A56F41"/>
    <w:rsid w:val="00A6150A"/>
    <w:rsid w:val="00A62752"/>
    <w:rsid w:val="00A62925"/>
    <w:rsid w:val="00A62B6A"/>
    <w:rsid w:val="00A676B9"/>
    <w:rsid w:val="00A706C6"/>
    <w:rsid w:val="00A70F5D"/>
    <w:rsid w:val="00A73EBF"/>
    <w:rsid w:val="00A75761"/>
    <w:rsid w:val="00A760BE"/>
    <w:rsid w:val="00A76669"/>
    <w:rsid w:val="00A772E6"/>
    <w:rsid w:val="00A80271"/>
    <w:rsid w:val="00A830D4"/>
    <w:rsid w:val="00A8371F"/>
    <w:rsid w:val="00A85638"/>
    <w:rsid w:val="00A86892"/>
    <w:rsid w:val="00A9146C"/>
    <w:rsid w:val="00A93C28"/>
    <w:rsid w:val="00A961F3"/>
    <w:rsid w:val="00A974A6"/>
    <w:rsid w:val="00AA1C20"/>
    <w:rsid w:val="00AA449E"/>
    <w:rsid w:val="00AA57A1"/>
    <w:rsid w:val="00AA584F"/>
    <w:rsid w:val="00AA632A"/>
    <w:rsid w:val="00AB042C"/>
    <w:rsid w:val="00AB0644"/>
    <w:rsid w:val="00AB2BB3"/>
    <w:rsid w:val="00AB2C65"/>
    <w:rsid w:val="00AB763D"/>
    <w:rsid w:val="00AB7B42"/>
    <w:rsid w:val="00AC221C"/>
    <w:rsid w:val="00AC2CC8"/>
    <w:rsid w:val="00AC2DD5"/>
    <w:rsid w:val="00AC3235"/>
    <w:rsid w:val="00AC5204"/>
    <w:rsid w:val="00AC7333"/>
    <w:rsid w:val="00AD0671"/>
    <w:rsid w:val="00AD0965"/>
    <w:rsid w:val="00AD15E5"/>
    <w:rsid w:val="00AD1E30"/>
    <w:rsid w:val="00AD4955"/>
    <w:rsid w:val="00AD6C0F"/>
    <w:rsid w:val="00AD6F36"/>
    <w:rsid w:val="00AE0295"/>
    <w:rsid w:val="00AE29B7"/>
    <w:rsid w:val="00AE2BF4"/>
    <w:rsid w:val="00AE41ED"/>
    <w:rsid w:val="00AE68E6"/>
    <w:rsid w:val="00AF041A"/>
    <w:rsid w:val="00AF3568"/>
    <w:rsid w:val="00AF5558"/>
    <w:rsid w:val="00AF6124"/>
    <w:rsid w:val="00AF70FD"/>
    <w:rsid w:val="00AF7E20"/>
    <w:rsid w:val="00B053A5"/>
    <w:rsid w:val="00B06531"/>
    <w:rsid w:val="00B07180"/>
    <w:rsid w:val="00B1189C"/>
    <w:rsid w:val="00B121D0"/>
    <w:rsid w:val="00B12AEC"/>
    <w:rsid w:val="00B1352E"/>
    <w:rsid w:val="00B136A0"/>
    <w:rsid w:val="00B13B36"/>
    <w:rsid w:val="00B14244"/>
    <w:rsid w:val="00B163DD"/>
    <w:rsid w:val="00B17828"/>
    <w:rsid w:val="00B20DDD"/>
    <w:rsid w:val="00B22226"/>
    <w:rsid w:val="00B23211"/>
    <w:rsid w:val="00B25D73"/>
    <w:rsid w:val="00B27365"/>
    <w:rsid w:val="00B2786A"/>
    <w:rsid w:val="00B30815"/>
    <w:rsid w:val="00B320C5"/>
    <w:rsid w:val="00B33F0F"/>
    <w:rsid w:val="00B401F3"/>
    <w:rsid w:val="00B40D7D"/>
    <w:rsid w:val="00B41BD2"/>
    <w:rsid w:val="00B43992"/>
    <w:rsid w:val="00B44353"/>
    <w:rsid w:val="00B44963"/>
    <w:rsid w:val="00B44FC8"/>
    <w:rsid w:val="00B46B14"/>
    <w:rsid w:val="00B46E20"/>
    <w:rsid w:val="00B47C74"/>
    <w:rsid w:val="00B50D87"/>
    <w:rsid w:val="00B51AB2"/>
    <w:rsid w:val="00B52F8A"/>
    <w:rsid w:val="00B53D55"/>
    <w:rsid w:val="00B54A12"/>
    <w:rsid w:val="00B56A10"/>
    <w:rsid w:val="00B571CA"/>
    <w:rsid w:val="00B61868"/>
    <w:rsid w:val="00B62C1B"/>
    <w:rsid w:val="00B62EFE"/>
    <w:rsid w:val="00B64286"/>
    <w:rsid w:val="00B65672"/>
    <w:rsid w:val="00B67936"/>
    <w:rsid w:val="00B714AC"/>
    <w:rsid w:val="00B719F7"/>
    <w:rsid w:val="00B731EA"/>
    <w:rsid w:val="00B74DED"/>
    <w:rsid w:val="00B76646"/>
    <w:rsid w:val="00B76675"/>
    <w:rsid w:val="00B767A1"/>
    <w:rsid w:val="00B76F02"/>
    <w:rsid w:val="00B7734A"/>
    <w:rsid w:val="00B804A6"/>
    <w:rsid w:val="00B80CD9"/>
    <w:rsid w:val="00B86687"/>
    <w:rsid w:val="00B871BB"/>
    <w:rsid w:val="00B87C10"/>
    <w:rsid w:val="00B9022C"/>
    <w:rsid w:val="00B91625"/>
    <w:rsid w:val="00B93196"/>
    <w:rsid w:val="00B93AB7"/>
    <w:rsid w:val="00B94B2A"/>
    <w:rsid w:val="00B977AF"/>
    <w:rsid w:val="00BA0379"/>
    <w:rsid w:val="00BA24CA"/>
    <w:rsid w:val="00BA4208"/>
    <w:rsid w:val="00BA442C"/>
    <w:rsid w:val="00BA4675"/>
    <w:rsid w:val="00BA5E18"/>
    <w:rsid w:val="00BA77C7"/>
    <w:rsid w:val="00BA7CE8"/>
    <w:rsid w:val="00BB3A1E"/>
    <w:rsid w:val="00BB4B5D"/>
    <w:rsid w:val="00BB6609"/>
    <w:rsid w:val="00BB7A9A"/>
    <w:rsid w:val="00BB7B89"/>
    <w:rsid w:val="00BC0AC9"/>
    <w:rsid w:val="00BC1C82"/>
    <w:rsid w:val="00BC40FE"/>
    <w:rsid w:val="00BC55BF"/>
    <w:rsid w:val="00BC7C0C"/>
    <w:rsid w:val="00BD191C"/>
    <w:rsid w:val="00BD1E48"/>
    <w:rsid w:val="00BD439A"/>
    <w:rsid w:val="00BD50B6"/>
    <w:rsid w:val="00BD662B"/>
    <w:rsid w:val="00BD70B6"/>
    <w:rsid w:val="00BD7354"/>
    <w:rsid w:val="00BD77D6"/>
    <w:rsid w:val="00BE0E49"/>
    <w:rsid w:val="00BE26B8"/>
    <w:rsid w:val="00BE472A"/>
    <w:rsid w:val="00BE4CF5"/>
    <w:rsid w:val="00BF06CE"/>
    <w:rsid w:val="00BF305E"/>
    <w:rsid w:val="00BF36C3"/>
    <w:rsid w:val="00BF3DDD"/>
    <w:rsid w:val="00BF482A"/>
    <w:rsid w:val="00BF6A04"/>
    <w:rsid w:val="00BF6EA0"/>
    <w:rsid w:val="00BF77CF"/>
    <w:rsid w:val="00C01728"/>
    <w:rsid w:val="00C01894"/>
    <w:rsid w:val="00C03C9F"/>
    <w:rsid w:val="00C047C8"/>
    <w:rsid w:val="00C04D72"/>
    <w:rsid w:val="00C04FBC"/>
    <w:rsid w:val="00C05202"/>
    <w:rsid w:val="00C05897"/>
    <w:rsid w:val="00C0598A"/>
    <w:rsid w:val="00C1137E"/>
    <w:rsid w:val="00C1140F"/>
    <w:rsid w:val="00C11B0D"/>
    <w:rsid w:val="00C12012"/>
    <w:rsid w:val="00C12623"/>
    <w:rsid w:val="00C15369"/>
    <w:rsid w:val="00C153F6"/>
    <w:rsid w:val="00C17F2E"/>
    <w:rsid w:val="00C20176"/>
    <w:rsid w:val="00C20A7C"/>
    <w:rsid w:val="00C249E8"/>
    <w:rsid w:val="00C24CEB"/>
    <w:rsid w:val="00C251FE"/>
    <w:rsid w:val="00C25642"/>
    <w:rsid w:val="00C26050"/>
    <w:rsid w:val="00C26243"/>
    <w:rsid w:val="00C304C5"/>
    <w:rsid w:val="00C30DE7"/>
    <w:rsid w:val="00C31637"/>
    <w:rsid w:val="00C32B9C"/>
    <w:rsid w:val="00C33A98"/>
    <w:rsid w:val="00C33F52"/>
    <w:rsid w:val="00C35653"/>
    <w:rsid w:val="00C356F4"/>
    <w:rsid w:val="00C35D44"/>
    <w:rsid w:val="00C4044A"/>
    <w:rsid w:val="00C42E17"/>
    <w:rsid w:val="00C4327B"/>
    <w:rsid w:val="00C43852"/>
    <w:rsid w:val="00C459DA"/>
    <w:rsid w:val="00C4646E"/>
    <w:rsid w:val="00C46A51"/>
    <w:rsid w:val="00C46F6F"/>
    <w:rsid w:val="00C4766E"/>
    <w:rsid w:val="00C4799E"/>
    <w:rsid w:val="00C47C44"/>
    <w:rsid w:val="00C508EA"/>
    <w:rsid w:val="00C51D42"/>
    <w:rsid w:val="00C530B9"/>
    <w:rsid w:val="00C53385"/>
    <w:rsid w:val="00C54835"/>
    <w:rsid w:val="00C54F72"/>
    <w:rsid w:val="00C56EE7"/>
    <w:rsid w:val="00C57A70"/>
    <w:rsid w:val="00C6073F"/>
    <w:rsid w:val="00C608B5"/>
    <w:rsid w:val="00C60DBF"/>
    <w:rsid w:val="00C6411A"/>
    <w:rsid w:val="00C64221"/>
    <w:rsid w:val="00C64AC0"/>
    <w:rsid w:val="00C66DA1"/>
    <w:rsid w:val="00C66FB7"/>
    <w:rsid w:val="00C670BB"/>
    <w:rsid w:val="00C706CA"/>
    <w:rsid w:val="00C71730"/>
    <w:rsid w:val="00C80457"/>
    <w:rsid w:val="00C83AD0"/>
    <w:rsid w:val="00C8549C"/>
    <w:rsid w:val="00C868C0"/>
    <w:rsid w:val="00C91CB2"/>
    <w:rsid w:val="00C92EB9"/>
    <w:rsid w:val="00C93632"/>
    <w:rsid w:val="00C93B9D"/>
    <w:rsid w:val="00C94908"/>
    <w:rsid w:val="00C954CD"/>
    <w:rsid w:val="00C97113"/>
    <w:rsid w:val="00C976BC"/>
    <w:rsid w:val="00CA0263"/>
    <w:rsid w:val="00CA0297"/>
    <w:rsid w:val="00CA0C54"/>
    <w:rsid w:val="00CA2CAF"/>
    <w:rsid w:val="00CA40E8"/>
    <w:rsid w:val="00CA5566"/>
    <w:rsid w:val="00CA61A6"/>
    <w:rsid w:val="00CA6B24"/>
    <w:rsid w:val="00CA730E"/>
    <w:rsid w:val="00CB0A0A"/>
    <w:rsid w:val="00CB1EAE"/>
    <w:rsid w:val="00CB24B7"/>
    <w:rsid w:val="00CB3288"/>
    <w:rsid w:val="00CB3C08"/>
    <w:rsid w:val="00CB68BA"/>
    <w:rsid w:val="00CB7793"/>
    <w:rsid w:val="00CC11E9"/>
    <w:rsid w:val="00CC26B5"/>
    <w:rsid w:val="00CC2C1A"/>
    <w:rsid w:val="00CC35E2"/>
    <w:rsid w:val="00CC35ED"/>
    <w:rsid w:val="00CC4C60"/>
    <w:rsid w:val="00CC5DEA"/>
    <w:rsid w:val="00CC6656"/>
    <w:rsid w:val="00CC6D08"/>
    <w:rsid w:val="00CC746A"/>
    <w:rsid w:val="00CC7697"/>
    <w:rsid w:val="00CD1D27"/>
    <w:rsid w:val="00CD3C03"/>
    <w:rsid w:val="00CD5DCD"/>
    <w:rsid w:val="00CD7A8B"/>
    <w:rsid w:val="00CD7F06"/>
    <w:rsid w:val="00CE1AC0"/>
    <w:rsid w:val="00CE1FA8"/>
    <w:rsid w:val="00CE232A"/>
    <w:rsid w:val="00CE3670"/>
    <w:rsid w:val="00CE4330"/>
    <w:rsid w:val="00CE4BE6"/>
    <w:rsid w:val="00CF2215"/>
    <w:rsid w:val="00CF22DE"/>
    <w:rsid w:val="00CF3E14"/>
    <w:rsid w:val="00CF59E7"/>
    <w:rsid w:val="00CF5DCE"/>
    <w:rsid w:val="00CF699E"/>
    <w:rsid w:val="00D00984"/>
    <w:rsid w:val="00D01242"/>
    <w:rsid w:val="00D02013"/>
    <w:rsid w:val="00D022A9"/>
    <w:rsid w:val="00D028E9"/>
    <w:rsid w:val="00D02B1D"/>
    <w:rsid w:val="00D071FC"/>
    <w:rsid w:val="00D07BDA"/>
    <w:rsid w:val="00D10664"/>
    <w:rsid w:val="00D10EE0"/>
    <w:rsid w:val="00D11961"/>
    <w:rsid w:val="00D11CC4"/>
    <w:rsid w:val="00D12556"/>
    <w:rsid w:val="00D154AD"/>
    <w:rsid w:val="00D163BC"/>
    <w:rsid w:val="00D16BAF"/>
    <w:rsid w:val="00D179C9"/>
    <w:rsid w:val="00D20CA6"/>
    <w:rsid w:val="00D24D10"/>
    <w:rsid w:val="00D2501D"/>
    <w:rsid w:val="00D25660"/>
    <w:rsid w:val="00D266EE"/>
    <w:rsid w:val="00D2716B"/>
    <w:rsid w:val="00D27FD8"/>
    <w:rsid w:val="00D32EB0"/>
    <w:rsid w:val="00D3358A"/>
    <w:rsid w:val="00D33F08"/>
    <w:rsid w:val="00D34424"/>
    <w:rsid w:val="00D349B1"/>
    <w:rsid w:val="00D3642E"/>
    <w:rsid w:val="00D36838"/>
    <w:rsid w:val="00D37961"/>
    <w:rsid w:val="00D4110E"/>
    <w:rsid w:val="00D41276"/>
    <w:rsid w:val="00D415B6"/>
    <w:rsid w:val="00D418B8"/>
    <w:rsid w:val="00D4222E"/>
    <w:rsid w:val="00D429C0"/>
    <w:rsid w:val="00D43D00"/>
    <w:rsid w:val="00D44816"/>
    <w:rsid w:val="00D4556C"/>
    <w:rsid w:val="00D45F55"/>
    <w:rsid w:val="00D4656F"/>
    <w:rsid w:val="00D46951"/>
    <w:rsid w:val="00D47802"/>
    <w:rsid w:val="00D5064C"/>
    <w:rsid w:val="00D50886"/>
    <w:rsid w:val="00D50FCD"/>
    <w:rsid w:val="00D513EE"/>
    <w:rsid w:val="00D51651"/>
    <w:rsid w:val="00D53769"/>
    <w:rsid w:val="00D5388E"/>
    <w:rsid w:val="00D54AE9"/>
    <w:rsid w:val="00D54BA5"/>
    <w:rsid w:val="00D54C51"/>
    <w:rsid w:val="00D573C0"/>
    <w:rsid w:val="00D578A6"/>
    <w:rsid w:val="00D62871"/>
    <w:rsid w:val="00D62DDF"/>
    <w:rsid w:val="00D640D0"/>
    <w:rsid w:val="00D648A1"/>
    <w:rsid w:val="00D66253"/>
    <w:rsid w:val="00D67623"/>
    <w:rsid w:val="00D702E0"/>
    <w:rsid w:val="00D70E8C"/>
    <w:rsid w:val="00D7226D"/>
    <w:rsid w:val="00D75724"/>
    <w:rsid w:val="00D76D44"/>
    <w:rsid w:val="00D77B1D"/>
    <w:rsid w:val="00D81F43"/>
    <w:rsid w:val="00D877DA"/>
    <w:rsid w:val="00D91D44"/>
    <w:rsid w:val="00D91F94"/>
    <w:rsid w:val="00D93CA4"/>
    <w:rsid w:val="00D9587D"/>
    <w:rsid w:val="00D96485"/>
    <w:rsid w:val="00DA010A"/>
    <w:rsid w:val="00DA3699"/>
    <w:rsid w:val="00DA425B"/>
    <w:rsid w:val="00DA4928"/>
    <w:rsid w:val="00DA4F0A"/>
    <w:rsid w:val="00DA710D"/>
    <w:rsid w:val="00DA738B"/>
    <w:rsid w:val="00DB2EEF"/>
    <w:rsid w:val="00DB5424"/>
    <w:rsid w:val="00DB5E9E"/>
    <w:rsid w:val="00DB742C"/>
    <w:rsid w:val="00DC00D8"/>
    <w:rsid w:val="00DC50D0"/>
    <w:rsid w:val="00DC5198"/>
    <w:rsid w:val="00DC75CD"/>
    <w:rsid w:val="00DD1755"/>
    <w:rsid w:val="00DD1CD6"/>
    <w:rsid w:val="00DD2B1F"/>
    <w:rsid w:val="00DD596A"/>
    <w:rsid w:val="00DD5C6F"/>
    <w:rsid w:val="00DD6480"/>
    <w:rsid w:val="00DE2022"/>
    <w:rsid w:val="00DE2212"/>
    <w:rsid w:val="00DE231D"/>
    <w:rsid w:val="00DE59DE"/>
    <w:rsid w:val="00DE5C9D"/>
    <w:rsid w:val="00DE6514"/>
    <w:rsid w:val="00DE6B77"/>
    <w:rsid w:val="00DF0291"/>
    <w:rsid w:val="00DF39D5"/>
    <w:rsid w:val="00DF4D08"/>
    <w:rsid w:val="00DF5A38"/>
    <w:rsid w:val="00DF6D1D"/>
    <w:rsid w:val="00E00867"/>
    <w:rsid w:val="00E00A57"/>
    <w:rsid w:val="00E01461"/>
    <w:rsid w:val="00E0271F"/>
    <w:rsid w:val="00E03855"/>
    <w:rsid w:val="00E03FCA"/>
    <w:rsid w:val="00E0458F"/>
    <w:rsid w:val="00E059B8"/>
    <w:rsid w:val="00E07206"/>
    <w:rsid w:val="00E07418"/>
    <w:rsid w:val="00E119AA"/>
    <w:rsid w:val="00E149F9"/>
    <w:rsid w:val="00E17E64"/>
    <w:rsid w:val="00E2144E"/>
    <w:rsid w:val="00E216F8"/>
    <w:rsid w:val="00E21BEE"/>
    <w:rsid w:val="00E23282"/>
    <w:rsid w:val="00E238BD"/>
    <w:rsid w:val="00E25CC6"/>
    <w:rsid w:val="00E318E2"/>
    <w:rsid w:val="00E3297A"/>
    <w:rsid w:val="00E32BCA"/>
    <w:rsid w:val="00E37599"/>
    <w:rsid w:val="00E4068B"/>
    <w:rsid w:val="00E40B4D"/>
    <w:rsid w:val="00E43982"/>
    <w:rsid w:val="00E439A8"/>
    <w:rsid w:val="00E43F92"/>
    <w:rsid w:val="00E4713A"/>
    <w:rsid w:val="00E57047"/>
    <w:rsid w:val="00E57CDB"/>
    <w:rsid w:val="00E57FEF"/>
    <w:rsid w:val="00E60C71"/>
    <w:rsid w:val="00E62A83"/>
    <w:rsid w:val="00E63E61"/>
    <w:rsid w:val="00E64E47"/>
    <w:rsid w:val="00E665BA"/>
    <w:rsid w:val="00E66725"/>
    <w:rsid w:val="00E67E42"/>
    <w:rsid w:val="00E713B8"/>
    <w:rsid w:val="00E726AD"/>
    <w:rsid w:val="00E73452"/>
    <w:rsid w:val="00E73D07"/>
    <w:rsid w:val="00E74C16"/>
    <w:rsid w:val="00E76584"/>
    <w:rsid w:val="00E80A3C"/>
    <w:rsid w:val="00E80E83"/>
    <w:rsid w:val="00E837E8"/>
    <w:rsid w:val="00E841E1"/>
    <w:rsid w:val="00E8589B"/>
    <w:rsid w:val="00E87A8E"/>
    <w:rsid w:val="00E91402"/>
    <w:rsid w:val="00E91A6B"/>
    <w:rsid w:val="00E9461D"/>
    <w:rsid w:val="00E9520B"/>
    <w:rsid w:val="00E955EE"/>
    <w:rsid w:val="00EA1C29"/>
    <w:rsid w:val="00EA1E31"/>
    <w:rsid w:val="00EA3655"/>
    <w:rsid w:val="00EA3F62"/>
    <w:rsid w:val="00EA43DF"/>
    <w:rsid w:val="00EA699B"/>
    <w:rsid w:val="00EA7320"/>
    <w:rsid w:val="00EA787F"/>
    <w:rsid w:val="00EB02A2"/>
    <w:rsid w:val="00EB1B6E"/>
    <w:rsid w:val="00EB33FF"/>
    <w:rsid w:val="00EB377E"/>
    <w:rsid w:val="00EB4BD2"/>
    <w:rsid w:val="00EC0733"/>
    <w:rsid w:val="00EC07D5"/>
    <w:rsid w:val="00EC10A5"/>
    <w:rsid w:val="00EC3BB8"/>
    <w:rsid w:val="00EC466D"/>
    <w:rsid w:val="00EC472D"/>
    <w:rsid w:val="00EC4C91"/>
    <w:rsid w:val="00EC4FEE"/>
    <w:rsid w:val="00EC7227"/>
    <w:rsid w:val="00ED08A2"/>
    <w:rsid w:val="00ED0C4C"/>
    <w:rsid w:val="00ED1101"/>
    <w:rsid w:val="00ED22FD"/>
    <w:rsid w:val="00ED36EE"/>
    <w:rsid w:val="00ED459B"/>
    <w:rsid w:val="00ED50B6"/>
    <w:rsid w:val="00ED63D5"/>
    <w:rsid w:val="00ED7350"/>
    <w:rsid w:val="00EE0A5A"/>
    <w:rsid w:val="00EE25F0"/>
    <w:rsid w:val="00EE365E"/>
    <w:rsid w:val="00EE44D1"/>
    <w:rsid w:val="00EE5568"/>
    <w:rsid w:val="00EE667A"/>
    <w:rsid w:val="00EE668F"/>
    <w:rsid w:val="00EE6F2E"/>
    <w:rsid w:val="00EE73AE"/>
    <w:rsid w:val="00EF07C7"/>
    <w:rsid w:val="00EF0CD5"/>
    <w:rsid w:val="00EF2DAF"/>
    <w:rsid w:val="00EF30B6"/>
    <w:rsid w:val="00EF3127"/>
    <w:rsid w:val="00EF3984"/>
    <w:rsid w:val="00EF451B"/>
    <w:rsid w:val="00EF4BA3"/>
    <w:rsid w:val="00EF51C8"/>
    <w:rsid w:val="00EF781B"/>
    <w:rsid w:val="00EF794A"/>
    <w:rsid w:val="00F0008A"/>
    <w:rsid w:val="00F00C8D"/>
    <w:rsid w:val="00F050F3"/>
    <w:rsid w:val="00F06B0F"/>
    <w:rsid w:val="00F07E89"/>
    <w:rsid w:val="00F111EB"/>
    <w:rsid w:val="00F12B8E"/>
    <w:rsid w:val="00F14D99"/>
    <w:rsid w:val="00F1515F"/>
    <w:rsid w:val="00F164C5"/>
    <w:rsid w:val="00F168B9"/>
    <w:rsid w:val="00F17D5A"/>
    <w:rsid w:val="00F244EE"/>
    <w:rsid w:val="00F268A0"/>
    <w:rsid w:val="00F27FE2"/>
    <w:rsid w:val="00F305B6"/>
    <w:rsid w:val="00F30855"/>
    <w:rsid w:val="00F309F5"/>
    <w:rsid w:val="00F30E8B"/>
    <w:rsid w:val="00F314E1"/>
    <w:rsid w:val="00F32B6F"/>
    <w:rsid w:val="00F33352"/>
    <w:rsid w:val="00F336C0"/>
    <w:rsid w:val="00F34945"/>
    <w:rsid w:val="00F36BFD"/>
    <w:rsid w:val="00F36DB8"/>
    <w:rsid w:val="00F378C0"/>
    <w:rsid w:val="00F40A2E"/>
    <w:rsid w:val="00F40D31"/>
    <w:rsid w:val="00F41876"/>
    <w:rsid w:val="00F421EB"/>
    <w:rsid w:val="00F43F04"/>
    <w:rsid w:val="00F44219"/>
    <w:rsid w:val="00F475B8"/>
    <w:rsid w:val="00F5006E"/>
    <w:rsid w:val="00F52CB7"/>
    <w:rsid w:val="00F556F2"/>
    <w:rsid w:val="00F5613A"/>
    <w:rsid w:val="00F56E5A"/>
    <w:rsid w:val="00F57114"/>
    <w:rsid w:val="00F60598"/>
    <w:rsid w:val="00F63756"/>
    <w:rsid w:val="00F63F05"/>
    <w:rsid w:val="00F654A8"/>
    <w:rsid w:val="00F65EB7"/>
    <w:rsid w:val="00F664C7"/>
    <w:rsid w:val="00F67529"/>
    <w:rsid w:val="00F70B45"/>
    <w:rsid w:val="00F70ECB"/>
    <w:rsid w:val="00F711B6"/>
    <w:rsid w:val="00F72C13"/>
    <w:rsid w:val="00F746BE"/>
    <w:rsid w:val="00F74954"/>
    <w:rsid w:val="00F753A5"/>
    <w:rsid w:val="00F75B54"/>
    <w:rsid w:val="00F774BD"/>
    <w:rsid w:val="00F818AE"/>
    <w:rsid w:val="00F849AA"/>
    <w:rsid w:val="00F84D32"/>
    <w:rsid w:val="00F86CAF"/>
    <w:rsid w:val="00F905C6"/>
    <w:rsid w:val="00F912C9"/>
    <w:rsid w:val="00F91586"/>
    <w:rsid w:val="00F9444C"/>
    <w:rsid w:val="00F94995"/>
    <w:rsid w:val="00F94B45"/>
    <w:rsid w:val="00F954E1"/>
    <w:rsid w:val="00F955D1"/>
    <w:rsid w:val="00F970A5"/>
    <w:rsid w:val="00FA0308"/>
    <w:rsid w:val="00FA0B4B"/>
    <w:rsid w:val="00FA3434"/>
    <w:rsid w:val="00FA3596"/>
    <w:rsid w:val="00FA4375"/>
    <w:rsid w:val="00FA6AC0"/>
    <w:rsid w:val="00FB1020"/>
    <w:rsid w:val="00FB1284"/>
    <w:rsid w:val="00FB1DB7"/>
    <w:rsid w:val="00FB474F"/>
    <w:rsid w:val="00FB4CA1"/>
    <w:rsid w:val="00FB5612"/>
    <w:rsid w:val="00FB72D3"/>
    <w:rsid w:val="00FB7658"/>
    <w:rsid w:val="00FC3AF2"/>
    <w:rsid w:val="00FC46D0"/>
    <w:rsid w:val="00FC4B5F"/>
    <w:rsid w:val="00FC50A8"/>
    <w:rsid w:val="00FC6B81"/>
    <w:rsid w:val="00FC6DE8"/>
    <w:rsid w:val="00FC7906"/>
    <w:rsid w:val="00FD2E09"/>
    <w:rsid w:val="00FD3692"/>
    <w:rsid w:val="00FE12D2"/>
    <w:rsid w:val="00FE16A1"/>
    <w:rsid w:val="00FE2460"/>
    <w:rsid w:val="00FE657A"/>
    <w:rsid w:val="00FF032D"/>
    <w:rsid w:val="00FF05FB"/>
    <w:rsid w:val="00FF4942"/>
    <w:rsid w:val="00FF5764"/>
    <w:rsid w:val="00FF5EEC"/>
    <w:rsid w:val="00FF623E"/>
    <w:rsid w:val="0F2E9C7A"/>
    <w:rsid w:val="2DACEA74"/>
    <w:rsid w:val="2E18BD50"/>
    <w:rsid w:val="68CDC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9457F14C-D9F2-4E96-8182-C80C83DB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7B08"/>
    <w:pPr>
      <w:spacing w:after="60"/>
    </w:pPr>
    <w:rPr>
      <w:sz w:val="22"/>
      <w:szCs w:val="24"/>
      <w:lang w:val="en-GB"/>
    </w:rPr>
  </w:style>
  <w:style w:type="paragraph" w:styleId="Heading1">
    <w:name w:val="heading 1"/>
    <w:basedOn w:val="Normal"/>
    <w:next w:val="Normal"/>
    <w:link w:val="Heading1Char"/>
    <w:autoRedefine/>
    <w:qFormat/>
    <w:rsid w:val="00501441"/>
    <w:pPr>
      <w:spacing w:before="360" w:after="120"/>
      <w:outlineLvl w:val="0"/>
    </w:pPr>
    <w:rPr>
      <w:b/>
      <w:bCs/>
      <w:color w:val="0B769F" w:themeColor="accent4" w:themeShade="BF"/>
      <w:sz w:val="36"/>
    </w:rPr>
  </w:style>
  <w:style w:type="paragraph" w:styleId="Heading2">
    <w:name w:val="heading 2"/>
    <w:basedOn w:val="Normal"/>
    <w:next w:val="Normal"/>
    <w:link w:val="Heading2Char"/>
    <w:autoRedefine/>
    <w:qFormat/>
    <w:rsid w:val="00F9444C"/>
    <w:pPr>
      <w:spacing w:after="120"/>
      <w:ind w:left="360"/>
      <w:outlineLvl w:val="1"/>
    </w:pPr>
    <w:rPr>
      <w:b/>
      <w:bCs/>
      <w:color w:val="3A7C22" w:themeColor="accent6" w:themeShade="BF"/>
      <w:sz w:val="28"/>
      <w:lang w:val="en-US"/>
    </w:rPr>
  </w:style>
  <w:style w:type="paragraph" w:styleId="Heading3">
    <w:name w:val="heading 3"/>
    <w:basedOn w:val="Normal"/>
    <w:next w:val="Normal"/>
    <w:link w:val="Heading3Char"/>
    <w:semiHidden/>
    <w:unhideWhenUsed/>
    <w:qFormat/>
    <w:rsid w:val="00426AB7"/>
    <w:pPr>
      <w:keepNext/>
      <w:keepLines/>
      <w:numPr>
        <w:ilvl w:val="2"/>
        <w:numId w:val="10"/>
      </w:numPr>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semiHidden/>
    <w:unhideWhenUsed/>
    <w:qFormat/>
    <w:rsid w:val="00426AB7"/>
    <w:pPr>
      <w:keepNext/>
      <w:keepLines/>
      <w:numPr>
        <w:ilvl w:val="3"/>
        <w:numId w:val="10"/>
      </w:numPr>
      <w:tabs>
        <w:tab w:val="num" w:pos="360"/>
      </w:tabs>
      <w:spacing w:before="40" w:after="0"/>
      <w:ind w:left="0" w:firstLine="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426AB7"/>
    <w:pPr>
      <w:keepNext/>
      <w:keepLines/>
      <w:numPr>
        <w:ilvl w:val="4"/>
        <w:numId w:val="10"/>
      </w:numPr>
      <w:tabs>
        <w:tab w:val="num" w:pos="360"/>
      </w:tabs>
      <w:spacing w:before="40" w:after="0"/>
      <w:ind w:left="0" w:firstLine="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426AB7"/>
    <w:pPr>
      <w:keepNext/>
      <w:keepLines/>
      <w:numPr>
        <w:ilvl w:val="5"/>
        <w:numId w:val="10"/>
      </w:numPr>
      <w:tabs>
        <w:tab w:val="num" w:pos="360"/>
      </w:tabs>
      <w:spacing w:before="40" w:after="0"/>
      <w:ind w:left="0" w:firstLine="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426AB7"/>
    <w:pPr>
      <w:keepNext/>
      <w:keepLines/>
      <w:numPr>
        <w:ilvl w:val="6"/>
        <w:numId w:val="10"/>
      </w:numPr>
      <w:tabs>
        <w:tab w:val="num" w:pos="360"/>
      </w:tabs>
      <w:spacing w:before="40" w:after="0"/>
      <w:ind w:left="0" w:firstLine="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426AB7"/>
    <w:pPr>
      <w:keepNext/>
      <w:keepLines/>
      <w:numPr>
        <w:ilvl w:val="7"/>
        <w:numId w:val="10"/>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26AB7"/>
    <w:pPr>
      <w:keepNext/>
      <w:keepLines/>
      <w:numPr>
        <w:ilvl w:val="8"/>
        <w:numId w:val="10"/>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Heading3"/>
    <w:link w:val="Heading-3Char"/>
    <w:autoRedefine/>
    <w:qFormat/>
    <w:rsid w:val="00150B5B"/>
    <w:pPr>
      <w:numPr>
        <w:ilvl w:val="0"/>
        <w:numId w:val="0"/>
      </w:numPr>
      <w:spacing w:before="0" w:after="60"/>
      <w:ind w:left="360"/>
    </w:pPr>
    <w:rPr>
      <w:rFonts w:ascii="Times New Roman" w:hAnsi="Times New Roman"/>
      <w:b/>
      <w:color w:val="77206D" w:themeColor="accent5" w:themeShade="BF"/>
      <w:lang w:val="en-US"/>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E238BD"/>
    <w:rPr>
      <w:rFonts w:eastAsiaTheme="majorEastAsia" w:cstheme="majorBidi"/>
      <w:b/>
      <w:color w:val="77206D" w:themeColor="accent5" w:themeShade="BF"/>
      <w:sz w:val="24"/>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BA5E18"/>
    <w:pPr>
      <w:spacing w:before="0" w:after="60"/>
      <w:ind w:left="864"/>
    </w:pPr>
    <w:rPr>
      <w:rFonts w:eastAsiaTheme="majorEastAsia"/>
      <w:color w:val="156082" w:themeColor="accent1"/>
      <w:sz w:val="22"/>
      <w:lang w:val="en-US"/>
    </w:rPr>
  </w:style>
  <w:style w:type="character" w:customStyle="1" w:styleId="Heading1Char">
    <w:name w:val="Heading 1 Char"/>
    <w:basedOn w:val="DefaultParagraphFont"/>
    <w:link w:val="Heading1"/>
    <w:rsid w:val="00501441"/>
    <w:rPr>
      <w:b/>
      <w:bCs/>
      <w:color w:val="0B769F" w:themeColor="accent4" w:themeShade="BF"/>
      <w:sz w:val="36"/>
      <w:szCs w:val="24"/>
      <w:lang w:val="en-GB"/>
    </w:rPr>
  </w:style>
  <w:style w:type="character" w:customStyle="1" w:styleId="Heading-4Char">
    <w:name w:val="Heading-4 Char"/>
    <w:basedOn w:val="Heading1Char"/>
    <w:link w:val="Heading-4"/>
    <w:rsid w:val="00BA5E18"/>
    <w:rPr>
      <w:rFonts w:eastAsiaTheme="majorEastAsia"/>
      <w:b/>
      <w:bCs/>
      <w:color w:val="156082" w:themeColor="accent1"/>
      <w:sz w:val="22"/>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0E2841"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 w:type="paragraph" w:styleId="FootnoteText">
    <w:name w:val="footnote text"/>
    <w:basedOn w:val="Normal"/>
    <w:link w:val="FootnoteTextChar"/>
    <w:rsid w:val="001A376A"/>
    <w:pPr>
      <w:spacing w:after="0"/>
    </w:pPr>
    <w:rPr>
      <w:sz w:val="20"/>
      <w:szCs w:val="20"/>
    </w:rPr>
  </w:style>
  <w:style w:type="character" w:customStyle="1" w:styleId="FootnoteTextChar">
    <w:name w:val="Footnote Text Char"/>
    <w:basedOn w:val="DefaultParagraphFont"/>
    <w:link w:val="FootnoteText"/>
    <w:rsid w:val="001A376A"/>
    <w:rPr>
      <w:lang w:val="en-GB"/>
    </w:rPr>
  </w:style>
  <w:style w:type="character" w:styleId="FootnoteReference">
    <w:name w:val="footnote reference"/>
    <w:basedOn w:val="DefaultParagraphFont"/>
    <w:rsid w:val="001A376A"/>
    <w:rPr>
      <w:vertAlign w:val="superscript"/>
    </w:rPr>
  </w:style>
  <w:style w:type="character" w:customStyle="1" w:styleId="Heading3Char">
    <w:name w:val="Heading 3 Char"/>
    <w:basedOn w:val="DefaultParagraphFont"/>
    <w:link w:val="Heading3"/>
    <w:semiHidden/>
    <w:rsid w:val="00426AB7"/>
    <w:rPr>
      <w:rFonts w:asciiTheme="majorHAnsi" w:eastAsiaTheme="majorEastAsia" w:hAnsiTheme="majorHAnsi" w:cstheme="majorBidi"/>
      <w:color w:val="0A2F40" w:themeColor="accent1" w:themeShade="7F"/>
      <w:sz w:val="24"/>
      <w:szCs w:val="24"/>
      <w:lang w:val="en-GB"/>
    </w:rPr>
  </w:style>
  <w:style w:type="character" w:customStyle="1" w:styleId="Heading4Char">
    <w:name w:val="Heading 4 Char"/>
    <w:basedOn w:val="DefaultParagraphFont"/>
    <w:link w:val="Heading4"/>
    <w:semiHidden/>
    <w:rsid w:val="00426AB7"/>
    <w:rPr>
      <w:rFonts w:asciiTheme="majorHAnsi" w:eastAsiaTheme="majorEastAsia" w:hAnsiTheme="majorHAnsi" w:cstheme="majorBidi"/>
      <w:i/>
      <w:iCs/>
      <w:color w:val="0F4761" w:themeColor="accent1" w:themeShade="BF"/>
      <w:sz w:val="22"/>
      <w:szCs w:val="24"/>
      <w:lang w:val="en-GB"/>
    </w:rPr>
  </w:style>
  <w:style w:type="character" w:customStyle="1" w:styleId="Heading5Char">
    <w:name w:val="Heading 5 Char"/>
    <w:basedOn w:val="DefaultParagraphFont"/>
    <w:link w:val="Heading5"/>
    <w:semiHidden/>
    <w:rsid w:val="00426AB7"/>
    <w:rPr>
      <w:rFonts w:asciiTheme="majorHAnsi" w:eastAsiaTheme="majorEastAsia" w:hAnsiTheme="majorHAnsi" w:cstheme="majorBidi"/>
      <w:color w:val="0F4761" w:themeColor="accent1" w:themeShade="BF"/>
      <w:sz w:val="22"/>
      <w:szCs w:val="24"/>
      <w:lang w:val="en-GB"/>
    </w:rPr>
  </w:style>
  <w:style w:type="character" w:customStyle="1" w:styleId="Heading6Char">
    <w:name w:val="Heading 6 Char"/>
    <w:basedOn w:val="DefaultParagraphFont"/>
    <w:link w:val="Heading6"/>
    <w:semiHidden/>
    <w:rsid w:val="00426AB7"/>
    <w:rPr>
      <w:rFonts w:asciiTheme="majorHAnsi" w:eastAsiaTheme="majorEastAsia" w:hAnsiTheme="majorHAnsi" w:cstheme="majorBidi"/>
      <w:color w:val="0A2F40" w:themeColor="accent1" w:themeShade="7F"/>
      <w:sz w:val="22"/>
      <w:szCs w:val="24"/>
      <w:lang w:val="en-GB"/>
    </w:rPr>
  </w:style>
  <w:style w:type="character" w:customStyle="1" w:styleId="Heading7Char">
    <w:name w:val="Heading 7 Char"/>
    <w:basedOn w:val="DefaultParagraphFont"/>
    <w:link w:val="Heading7"/>
    <w:semiHidden/>
    <w:rsid w:val="00426AB7"/>
    <w:rPr>
      <w:rFonts w:asciiTheme="majorHAnsi" w:eastAsiaTheme="majorEastAsia" w:hAnsiTheme="majorHAnsi" w:cstheme="majorBidi"/>
      <w:i/>
      <w:iCs/>
      <w:color w:val="0A2F40" w:themeColor="accent1" w:themeShade="7F"/>
      <w:sz w:val="22"/>
      <w:szCs w:val="24"/>
      <w:lang w:val="en-GB"/>
    </w:rPr>
  </w:style>
  <w:style w:type="character" w:customStyle="1" w:styleId="Heading8Char">
    <w:name w:val="Heading 8 Char"/>
    <w:basedOn w:val="DefaultParagraphFont"/>
    <w:link w:val="Heading8"/>
    <w:semiHidden/>
    <w:rsid w:val="00426AB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426AB7"/>
    <w:rPr>
      <w:rFonts w:asciiTheme="majorHAnsi" w:eastAsiaTheme="majorEastAsia" w:hAnsiTheme="majorHAnsi" w:cstheme="majorBidi"/>
      <w:i/>
      <w:iCs/>
      <w:color w:val="272727" w:themeColor="text1" w:themeTint="D8"/>
      <w:sz w:val="21"/>
      <w:szCs w:val="21"/>
      <w:lang w:val="en-GB"/>
    </w:rPr>
  </w:style>
  <w:style w:type="paragraph" w:customStyle="1" w:styleId="HEADING1A">
    <w:name w:val="HEADING1A"/>
    <w:basedOn w:val="Normal"/>
    <w:link w:val="HEADING1AChar"/>
    <w:rsid w:val="00812B8B"/>
    <w:pPr>
      <w:numPr>
        <w:numId w:val="11"/>
      </w:numPr>
      <w:tabs>
        <w:tab w:val="num" w:pos="360"/>
      </w:tabs>
      <w:spacing w:before="100" w:beforeAutospacing="1" w:after="100" w:afterAutospacing="1"/>
      <w:ind w:left="0" w:firstLine="0"/>
      <w:outlineLvl w:val="1"/>
    </w:pPr>
    <w:rPr>
      <w:b/>
      <w:bCs/>
      <w:sz w:val="36"/>
      <w:szCs w:val="36"/>
      <w:lang w:val="en-US"/>
    </w:rPr>
  </w:style>
  <w:style w:type="character" w:customStyle="1" w:styleId="HEADING1AChar">
    <w:name w:val="HEADING1A Char"/>
    <w:basedOn w:val="Heading1Char"/>
    <w:link w:val="HEADING1A"/>
    <w:rsid w:val="00812B8B"/>
    <w:rPr>
      <w:b/>
      <w:bCs/>
      <w:color w:val="0B769F" w:themeColor="accent4" w:themeShade="BF"/>
      <w:sz w:val="36"/>
      <w:szCs w:val="36"/>
      <w:lang w:val="en-GB"/>
    </w:rPr>
  </w:style>
  <w:style w:type="paragraph" w:customStyle="1" w:styleId="HEADING2A">
    <w:name w:val="HEADING2A"/>
    <w:basedOn w:val="Heading2"/>
    <w:link w:val="HEADING2AChar"/>
    <w:rsid w:val="001118DC"/>
    <w:pPr>
      <w:spacing w:before="100" w:beforeAutospacing="1" w:after="100" w:afterAutospacing="1"/>
    </w:pPr>
    <w:rPr>
      <w:b w:val="0"/>
      <w:bCs w:val="0"/>
      <w:sz w:val="32"/>
      <w:szCs w:val="32"/>
    </w:rPr>
  </w:style>
  <w:style w:type="character" w:customStyle="1" w:styleId="Heading2Char">
    <w:name w:val="Heading 2 Char"/>
    <w:basedOn w:val="DefaultParagraphFont"/>
    <w:link w:val="Heading2"/>
    <w:rsid w:val="003946E5"/>
    <w:rPr>
      <w:b/>
      <w:bCs/>
      <w:color w:val="3A7C22" w:themeColor="accent6" w:themeShade="BF"/>
      <w:sz w:val="28"/>
      <w:szCs w:val="24"/>
    </w:rPr>
  </w:style>
  <w:style w:type="character" w:customStyle="1" w:styleId="HEADING2AChar">
    <w:name w:val="HEADING2A Char"/>
    <w:basedOn w:val="Heading2Char"/>
    <w:link w:val="HEADING2A"/>
    <w:rsid w:val="001118DC"/>
    <w:rPr>
      <w:b w:val="0"/>
      <w:bCs w:val="0"/>
      <w:color w:val="BF4E14" w:themeColor="accent2" w:themeShade="BF"/>
      <w:sz w:val="32"/>
      <w:szCs w:val="32"/>
      <w:lang w:val="en-GB"/>
    </w:rPr>
  </w:style>
  <w:style w:type="character" w:styleId="IntenseReference">
    <w:name w:val="Intense Reference"/>
    <w:basedOn w:val="DefaultParagraphFont"/>
    <w:uiPriority w:val="32"/>
    <w:qFormat/>
    <w:rsid w:val="00F86CAF"/>
    <w:rPr>
      <w:b/>
      <w:bCs/>
      <w:smallCaps/>
      <w:color w:val="EE0000"/>
      <w:spacing w:val="5"/>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4768191">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7611784">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085279">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7170938">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58603848">
      <w:bodyDiv w:val="1"/>
      <w:marLeft w:val="0"/>
      <w:marRight w:val="0"/>
      <w:marTop w:val="0"/>
      <w:marBottom w:val="0"/>
      <w:divBdr>
        <w:top w:val="none" w:sz="0" w:space="0" w:color="auto"/>
        <w:left w:val="none" w:sz="0" w:space="0" w:color="auto"/>
        <w:bottom w:val="none" w:sz="0" w:space="0" w:color="auto"/>
        <w:right w:val="none" w:sz="0" w:space="0" w:color="auto"/>
      </w:divBdr>
    </w:div>
    <w:div w:id="62266602">
      <w:bodyDiv w:val="1"/>
      <w:marLeft w:val="0"/>
      <w:marRight w:val="0"/>
      <w:marTop w:val="0"/>
      <w:marBottom w:val="0"/>
      <w:divBdr>
        <w:top w:val="none" w:sz="0" w:space="0" w:color="auto"/>
        <w:left w:val="none" w:sz="0" w:space="0" w:color="auto"/>
        <w:bottom w:val="none" w:sz="0" w:space="0" w:color="auto"/>
        <w:right w:val="none" w:sz="0" w:space="0" w:color="auto"/>
      </w:divBdr>
    </w:div>
    <w:div w:id="62685131">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7923266">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617413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0224515">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86464930">
      <w:bodyDiv w:val="1"/>
      <w:marLeft w:val="0"/>
      <w:marRight w:val="0"/>
      <w:marTop w:val="0"/>
      <w:marBottom w:val="0"/>
      <w:divBdr>
        <w:top w:val="none" w:sz="0" w:space="0" w:color="auto"/>
        <w:left w:val="none" w:sz="0" w:space="0" w:color="auto"/>
        <w:bottom w:val="none" w:sz="0" w:space="0" w:color="auto"/>
        <w:right w:val="none" w:sz="0" w:space="0" w:color="auto"/>
      </w:divBdr>
    </w:div>
    <w:div w:id="87048086">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353590">
      <w:bodyDiv w:val="1"/>
      <w:marLeft w:val="0"/>
      <w:marRight w:val="0"/>
      <w:marTop w:val="0"/>
      <w:marBottom w:val="0"/>
      <w:divBdr>
        <w:top w:val="none" w:sz="0" w:space="0" w:color="auto"/>
        <w:left w:val="none" w:sz="0" w:space="0" w:color="auto"/>
        <w:bottom w:val="none" w:sz="0" w:space="0" w:color="auto"/>
        <w:right w:val="none" w:sz="0" w:space="0" w:color="auto"/>
      </w:divBdr>
    </w:div>
    <w:div w:id="108858215">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0899221">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19421196">
      <w:bodyDiv w:val="1"/>
      <w:marLeft w:val="0"/>
      <w:marRight w:val="0"/>
      <w:marTop w:val="0"/>
      <w:marBottom w:val="0"/>
      <w:divBdr>
        <w:top w:val="none" w:sz="0" w:space="0" w:color="auto"/>
        <w:left w:val="none" w:sz="0" w:space="0" w:color="auto"/>
        <w:bottom w:val="none" w:sz="0" w:space="0" w:color="auto"/>
        <w:right w:val="none" w:sz="0" w:space="0" w:color="auto"/>
      </w:divBdr>
      <w:divsChild>
        <w:div w:id="1053845084">
          <w:marLeft w:val="0"/>
          <w:marRight w:val="0"/>
          <w:marTop w:val="120"/>
          <w:marBottom w:val="120"/>
          <w:divBdr>
            <w:top w:val="none" w:sz="0" w:space="0" w:color="auto"/>
            <w:left w:val="none" w:sz="0" w:space="0" w:color="auto"/>
            <w:bottom w:val="none" w:sz="0" w:space="0" w:color="auto"/>
            <w:right w:val="none" w:sz="0" w:space="0" w:color="auto"/>
          </w:divBdr>
        </w:div>
      </w:divsChild>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737892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39082137">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1869432">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69101373">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77693430">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85480851">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498273">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19362202">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308027">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091490">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5673077">
      <w:bodyDiv w:val="1"/>
      <w:marLeft w:val="0"/>
      <w:marRight w:val="0"/>
      <w:marTop w:val="0"/>
      <w:marBottom w:val="0"/>
      <w:divBdr>
        <w:top w:val="none" w:sz="0" w:space="0" w:color="auto"/>
        <w:left w:val="none" w:sz="0" w:space="0" w:color="auto"/>
        <w:bottom w:val="none" w:sz="0" w:space="0" w:color="auto"/>
        <w:right w:val="none" w:sz="0" w:space="0" w:color="auto"/>
      </w:divBdr>
    </w:div>
    <w:div w:id="237833064">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48739329">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1816902">
      <w:bodyDiv w:val="1"/>
      <w:marLeft w:val="0"/>
      <w:marRight w:val="0"/>
      <w:marTop w:val="0"/>
      <w:marBottom w:val="0"/>
      <w:divBdr>
        <w:top w:val="none" w:sz="0" w:space="0" w:color="auto"/>
        <w:left w:val="none" w:sz="0" w:space="0" w:color="auto"/>
        <w:bottom w:val="none" w:sz="0" w:space="0" w:color="auto"/>
        <w:right w:val="none" w:sz="0" w:space="0" w:color="auto"/>
      </w:divBdr>
    </w:div>
    <w:div w:id="252251686">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1668190">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79923673">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1593916">
      <w:bodyDiv w:val="1"/>
      <w:marLeft w:val="0"/>
      <w:marRight w:val="0"/>
      <w:marTop w:val="0"/>
      <w:marBottom w:val="0"/>
      <w:divBdr>
        <w:top w:val="none" w:sz="0" w:space="0" w:color="auto"/>
        <w:left w:val="none" w:sz="0" w:space="0" w:color="auto"/>
        <w:bottom w:val="none" w:sz="0" w:space="0" w:color="auto"/>
        <w:right w:val="none" w:sz="0" w:space="0" w:color="auto"/>
      </w:divBdr>
    </w:div>
    <w:div w:id="294918421">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120262">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2149523">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3440">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17156157">
      <w:bodyDiv w:val="1"/>
      <w:marLeft w:val="0"/>
      <w:marRight w:val="0"/>
      <w:marTop w:val="0"/>
      <w:marBottom w:val="0"/>
      <w:divBdr>
        <w:top w:val="none" w:sz="0" w:space="0" w:color="auto"/>
        <w:left w:val="none" w:sz="0" w:space="0" w:color="auto"/>
        <w:bottom w:val="none" w:sz="0" w:space="0" w:color="auto"/>
        <w:right w:val="none" w:sz="0" w:space="0" w:color="auto"/>
      </w:divBdr>
    </w:div>
    <w:div w:id="320543831">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44942437">
      <w:bodyDiv w:val="1"/>
      <w:marLeft w:val="0"/>
      <w:marRight w:val="0"/>
      <w:marTop w:val="0"/>
      <w:marBottom w:val="0"/>
      <w:divBdr>
        <w:top w:val="none" w:sz="0" w:space="0" w:color="auto"/>
        <w:left w:val="none" w:sz="0" w:space="0" w:color="auto"/>
        <w:bottom w:val="none" w:sz="0" w:space="0" w:color="auto"/>
        <w:right w:val="none" w:sz="0" w:space="0" w:color="auto"/>
      </w:divBdr>
    </w:div>
    <w:div w:id="349183435">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56201080">
      <w:bodyDiv w:val="1"/>
      <w:marLeft w:val="0"/>
      <w:marRight w:val="0"/>
      <w:marTop w:val="0"/>
      <w:marBottom w:val="0"/>
      <w:divBdr>
        <w:top w:val="none" w:sz="0" w:space="0" w:color="auto"/>
        <w:left w:val="none" w:sz="0" w:space="0" w:color="auto"/>
        <w:bottom w:val="none" w:sz="0" w:space="0" w:color="auto"/>
        <w:right w:val="none" w:sz="0" w:space="0" w:color="auto"/>
      </w:divBdr>
    </w:div>
    <w:div w:id="357242419">
      <w:bodyDiv w:val="1"/>
      <w:marLeft w:val="0"/>
      <w:marRight w:val="0"/>
      <w:marTop w:val="0"/>
      <w:marBottom w:val="0"/>
      <w:divBdr>
        <w:top w:val="none" w:sz="0" w:space="0" w:color="auto"/>
        <w:left w:val="none" w:sz="0" w:space="0" w:color="auto"/>
        <w:bottom w:val="none" w:sz="0" w:space="0" w:color="auto"/>
        <w:right w:val="none" w:sz="0" w:space="0" w:color="auto"/>
      </w:divBdr>
    </w:div>
    <w:div w:id="359555092">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68070449">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79012378">
      <w:bodyDiv w:val="1"/>
      <w:marLeft w:val="0"/>
      <w:marRight w:val="0"/>
      <w:marTop w:val="0"/>
      <w:marBottom w:val="0"/>
      <w:divBdr>
        <w:top w:val="none" w:sz="0" w:space="0" w:color="auto"/>
        <w:left w:val="none" w:sz="0" w:space="0" w:color="auto"/>
        <w:bottom w:val="none" w:sz="0" w:space="0" w:color="auto"/>
        <w:right w:val="none" w:sz="0" w:space="0" w:color="auto"/>
      </w:divBdr>
    </w:div>
    <w:div w:id="380128644">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39616642">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1309394">
      <w:bodyDiv w:val="1"/>
      <w:marLeft w:val="0"/>
      <w:marRight w:val="0"/>
      <w:marTop w:val="0"/>
      <w:marBottom w:val="0"/>
      <w:divBdr>
        <w:top w:val="none" w:sz="0" w:space="0" w:color="auto"/>
        <w:left w:val="none" w:sz="0" w:space="0" w:color="auto"/>
        <w:bottom w:val="none" w:sz="0" w:space="0" w:color="auto"/>
        <w:right w:val="none" w:sz="0" w:space="0" w:color="auto"/>
      </w:divBdr>
    </w:div>
    <w:div w:id="462819821">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76185761">
      <w:bodyDiv w:val="1"/>
      <w:marLeft w:val="0"/>
      <w:marRight w:val="0"/>
      <w:marTop w:val="0"/>
      <w:marBottom w:val="0"/>
      <w:divBdr>
        <w:top w:val="none" w:sz="0" w:space="0" w:color="auto"/>
        <w:left w:val="none" w:sz="0" w:space="0" w:color="auto"/>
        <w:bottom w:val="none" w:sz="0" w:space="0" w:color="auto"/>
        <w:right w:val="none" w:sz="0" w:space="0" w:color="auto"/>
      </w:divBdr>
    </w:div>
    <w:div w:id="47687257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09222217">
      <w:bodyDiv w:val="1"/>
      <w:marLeft w:val="0"/>
      <w:marRight w:val="0"/>
      <w:marTop w:val="0"/>
      <w:marBottom w:val="0"/>
      <w:divBdr>
        <w:top w:val="none" w:sz="0" w:space="0" w:color="auto"/>
        <w:left w:val="none" w:sz="0" w:space="0" w:color="auto"/>
        <w:bottom w:val="none" w:sz="0" w:space="0" w:color="auto"/>
        <w:right w:val="none" w:sz="0" w:space="0" w:color="auto"/>
      </w:divBdr>
    </w:div>
    <w:div w:id="5104608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0921461">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3348584">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6697502">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4440439">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7987096">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220472">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4760929">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2041921">
      <w:bodyDiv w:val="1"/>
      <w:marLeft w:val="0"/>
      <w:marRight w:val="0"/>
      <w:marTop w:val="0"/>
      <w:marBottom w:val="0"/>
      <w:divBdr>
        <w:top w:val="none" w:sz="0" w:space="0" w:color="auto"/>
        <w:left w:val="none" w:sz="0" w:space="0" w:color="auto"/>
        <w:bottom w:val="none" w:sz="0" w:space="0" w:color="auto"/>
        <w:right w:val="none" w:sz="0" w:space="0" w:color="auto"/>
      </w:divBdr>
    </w:div>
    <w:div w:id="553659203">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060102">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6040198">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1501411">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4653298">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27377">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4292131">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2978782">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3904037">
      <w:bodyDiv w:val="1"/>
      <w:marLeft w:val="0"/>
      <w:marRight w:val="0"/>
      <w:marTop w:val="0"/>
      <w:marBottom w:val="0"/>
      <w:divBdr>
        <w:top w:val="none" w:sz="0" w:space="0" w:color="auto"/>
        <w:left w:val="none" w:sz="0" w:space="0" w:color="auto"/>
        <w:bottom w:val="none" w:sz="0" w:space="0" w:color="auto"/>
        <w:right w:val="none" w:sz="0" w:space="0" w:color="auto"/>
      </w:divBdr>
    </w:div>
    <w:div w:id="616372009">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17689637">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4626457">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2196964">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5477779">
      <w:bodyDiv w:val="1"/>
      <w:marLeft w:val="0"/>
      <w:marRight w:val="0"/>
      <w:marTop w:val="0"/>
      <w:marBottom w:val="0"/>
      <w:divBdr>
        <w:top w:val="none" w:sz="0" w:space="0" w:color="auto"/>
        <w:left w:val="none" w:sz="0" w:space="0" w:color="auto"/>
        <w:bottom w:val="none" w:sz="0" w:space="0" w:color="auto"/>
        <w:right w:val="none" w:sz="0" w:space="0" w:color="auto"/>
      </w:divBdr>
    </w:div>
    <w:div w:id="646469228">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52685753">
      <w:bodyDiv w:val="1"/>
      <w:marLeft w:val="0"/>
      <w:marRight w:val="0"/>
      <w:marTop w:val="0"/>
      <w:marBottom w:val="0"/>
      <w:divBdr>
        <w:top w:val="none" w:sz="0" w:space="0" w:color="auto"/>
        <w:left w:val="none" w:sz="0" w:space="0" w:color="auto"/>
        <w:bottom w:val="none" w:sz="0" w:space="0" w:color="auto"/>
        <w:right w:val="none" w:sz="0" w:space="0" w:color="auto"/>
      </w:divBdr>
    </w:div>
    <w:div w:id="659698240">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1009110">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73921674">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89138868">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4232216">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0551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651494">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19936240">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0428523">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5738183">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45885875">
      <w:bodyDiv w:val="1"/>
      <w:marLeft w:val="0"/>
      <w:marRight w:val="0"/>
      <w:marTop w:val="0"/>
      <w:marBottom w:val="0"/>
      <w:divBdr>
        <w:top w:val="none" w:sz="0" w:space="0" w:color="auto"/>
        <w:left w:val="none" w:sz="0" w:space="0" w:color="auto"/>
        <w:bottom w:val="none" w:sz="0" w:space="0" w:color="auto"/>
        <w:right w:val="none" w:sz="0" w:space="0" w:color="auto"/>
      </w:divBdr>
    </w:div>
    <w:div w:id="747270757">
      <w:bodyDiv w:val="1"/>
      <w:marLeft w:val="0"/>
      <w:marRight w:val="0"/>
      <w:marTop w:val="0"/>
      <w:marBottom w:val="0"/>
      <w:divBdr>
        <w:top w:val="none" w:sz="0" w:space="0" w:color="auto"/>
        <w:left w:val="none" w:sz="0" w:space="0" w:color="auto"/>
        <w:bottom w:val="none" w:sz="0" w:space="0" w:color="auto"/>
        <w:right w:val="none" w:sz="0" w:space="0" w:color="auto"/>
      </w:divBdr>
    </w:div>
    <w:div w:id="750808770">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1418798">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66852057">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78987577">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5296770">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798643674">
      <w:bodyDiv w:val="1"/>
      <w:marLeft w:val="0"/>
      <w:marRight w:val="0"/>
      <w:marTop w:val="0"/>
      <w:marBottom w:val="0"/>
      <w:divBdr>
        <w:top w:val="none" w:sz="0" w:space="0" w:color="auto"/>
        <w:left w:val="none" w:sz="0" w:space="0" w:color="auto"/>
        <w:bottom w:val="none" w:sz="0" w:space="0" w:color="auto"/>
        <w:right w:val="none" w:sz="0" w:space="0" w:color="auto"/>
      </w:divBdr>
      <w:divsChild>
        <w:div w:id="1684895060">
          <w:marLeft w:val="0"/>
          <w:marRight w:val="0"/>
          <w:marTop w:val="120"/>
          <w:marBottom w:val="120"/>
          <w:divBdr>
            <w:top w:val="none" w:sz="0" w:space="0" w:color="auto"/>
            <w:left w:val="none" w:sz="0" w:space="0" w:color="auto"/>
            <w:bottom w:val="none" w:sz="0" w:space="0" w:color="auto"/>
            <w:right w:val="none" w:sz="0" w:space="0" w:color="auto"/>
          </w:divBdr>
        </w:div>
      </w:divsChild>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1770267">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1196">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6699381">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4567535">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23157797">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7696390">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0506815">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269553">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175183">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89994100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15624695">
      <w:bodyDiv w:val="1"/>
      <w:marLeft w:val="0"/>
      <w:marRight w:val="0"/>
      <w:marTop w:val="0"/>
      <w:marBottom w:val="0"/>
      <w:divBdr>
        <w:top w:val="none" w:sz="0" w:space="0" w:color="auto"/>
        <w:left w:val="none" w:sz="0" w:space="0" w:color="auto"/>
        <w:bottom w:val="none" w:sz="0" w:space="0" w:color="auto"/>
        <w:right w:val="none" w:sz="0" w:space="0" w:color="auto"/>
      </w:divBdr>
    </w:div>
    <w:div w:id="918170804">
      <w:bodyDiv w:val="1"/>
      <w:marLeft w:val="0"/>
      <w:marRight w:val="0"/>
      <w:marTop w:val="0"/>
      <w:marBottom w:val="0"/>
      <w:divBdr>
        <w:top w:val="none" w:sz="0" w:space="0" w:color="auto"/>
        <w:left w:val="none" w:sz="0" w:space="0" w:color="auto"/>
        <w:bottom w:val="none" w:sz="0" w:space="0" w:color="auto"/>
        <w:right w:val="none" w:sz="0" w:space="0" w:color="auto"/>
      </w:divBdr>
    </w:div>
    <w:div w:id="919100586">
      <w:bodyDiv w:val="1"/>
      <w:marLeft w:val="0"/>
      <w:marRight w:val="0"/>
      <w:marTop w:val="0"/>
      <w:marBottom w:val="0"/>
      <w:divBdr>
        <w:top w:val="none" w:sz="0" w:space="0" w:color="auto"/>
        <w:left w:val="none" w:sz="0" w:space="0" w:color="auto"/>
        <w:bottom w:val="none" w:sz="0" w:space="0" w:color="auto"/>
        <w:right w:val="none" w:sz="0" w:space="0" w:color="auto"/>
      </w:divBdr>
      <w:divsChild>
        <w:div w:id="735275711">
          <w:marLeft w:val="0"/>
          <w:marRight w:val="0"/>
          <w:marTop w:val="120"/>
          <w:marBottom w:val="120"/>
          <w:divBdr>
            <w:top w:val="none" w:sz="0" w:space="0" w:color="auto"/>
            <w:left w:val="none" w:sz="0" w:space="0" w:color="auto"/>
            <w:bottom w:val="none" w:sz="0" w:space="0" w:color="auto"/>
            <w:right w:val="none" w:sz="0" w:space="0" w:color="auto"/>
          </w:divBdr>
        </w:div>
      </w:divsChild>
    </w:div>
    <w:div w:id="920793505">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4442409">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0915426">
      <w:bodyDiv w:val="1"/>
      <w:marLeft w:val="0"/>
      <w:marRight w:val="0"/>
      <w:marTop w:val="0"/>
      <w:marBottom w:val="0"/>
      <w:divBdr>
        <w:top w:val="none" w:sz="0" w:space="0" w:color="auto"/>
        <w:left w:val="none" w:sz="0" w:space="0" w:color="auto"/>
        <w:bottom w:val="none" w:sz="0" w:space="0" w:color="auto"/>
        <w:right w:val="none" w:sz="0" w:space="0" w:color="auto"/>
      </w:divBdr>
    </w:div>
    <w:div w:id="941449675">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43073194">
      <w:bodyDiv w:val="1"/>
      <w:marLeft w:val="0"/>
      <w:marRight w:val="0"/>
      <w:marTop w:val="0"/>
      <w:marBottom w:val="0"/>
      <w:divBdr>
        <w:top w:val="none" w:sz="0" w:space="0" w:color="auto"/>
        <w:left w:val="none" w:sz="0" w:space="0" w:color="auto"/>
        <w:bottom w:val="none" w:sz="0" w:space="0" w:color="auto"/>
        <w:right w:val="none" w:sz="0" w:space="0" w:color="auto"/>
      </w:divBdr>
    </w:div>
    <w:div w:id="952321084">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7106735">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096406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3386463">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79529783">
      <w:bodyDiv w:val="1"/>
      <w:marLeft w:val="0"/>
      <w:marRight w:val="0"/>
      <w:marTop w:val="0"/>
      <w:marBottom w:val="0"/>
      <w:divBdr>
        <w:top w:val="none" w:sz="0" w:space="0" w:color="auto"/>
        <w:left w:val="none" w:sz="0" w:space="0" w:color="auto"/>
        <w:bottom w:val="none" w:sz="0" w:space="0" w:color="auto"/>
        <w:right w:val="none" w:sz="0" w:space="0" w:color="auto"/>
      </w:divBdr>
    </w:div>
    <w:div w:id="97984627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3854798">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89555818">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1004531">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237916">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0278678">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2748606">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6101663">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709149">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790131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6922699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1201729">
      <w:bodyDiv w:val="1"/>
      <w:marLeft w:val="0"/>
      <w:marRight w:val="0"/>
      <w:marTop w:val="0"/>
      <w:marBottom w:val="0"/>
      <w:divBdr>
        <w:top w:val="none" w:sz="0" w:space="0" w:color="auto"/>
        <w:left w:val="none" w:sz="0" w:space="0" w:color="auto"/>
        <w:bottom w:val="none" w:sz="0" w:space="0" w:color="auto"/>
        <w:right w:val="none" w:sz="0" w:space="0" w:color="auto"/>
      </w:divBdr>
    </w:div>
    <w:div w:id="1093936883">
      <w:bodyDiv w:val="1"/>
      <w:marLeft w:val="0"/>
      <w:marRight w:val="0"/>
      <w:marTop w:val="0"/>
      <w:marBottom w:val="0"/>
      <w:divBdr>
        <w:top w:val="none" w:sz="0" w:space="0" w:color="auto"/>
        <w:left w:val="none" w:sz="0" w:space="0" w:color="auto"/>
        <w:bottom w:val="none" w:sz="0" w:space="0" w:color="auto"/>
        <w:right w:val="none" w:sz="0" w:space="0" w:color="auto"/>
      </w:divBdr>
    </w:div>
    <w:div w:id="109663027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289299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38303212">
      <w:bodyDiv w:val="1"/>
      <w:marLeft w:val="0"/>
      <w:marRight w:val="0"/>
      <w:marTop w:val="0"/>
      <w:marBottom w:val="0"/>
      <w:divBdr>
        <w:top w:val="none" w:sz="0" w:space="0" w:color="auto"/>
        <w:left w:val="none" w:sz="0" w:space="0" w:color="auto"/>
        <w:bottom w:val="none" w:sz="0" w:space="0" w:color="auto"/>
        <w:right w:val="none" w:sz="0" w:space="0" w:color="auto"/>
      </w:divBdr>
    </w:div>
    <w:div w:id="1144394602">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4948921">
      <w:bodyDiv w:val="1"/>
      <w:marLeft w:val="0"/>
      <w:marRight w:val="0"/>
      <w:marTop w:val="0"/>
      <w:marBottom w:val="0"/>
      <w:divBdr>
        <w:top w:val="none" w:sz="0" w:space="0" w:color="auto"/>
        <w:left w:val="none" w:sz="0" w:space="0" w:color="auto"/>
        <w:bottom w:val="none" w:sz="0" w:space="0" w:color="auto"/>
        <w:right w:val="none" w:sz="0" w:space="0" w:color="auto"/>
      </w:divBdr>
    </w:div>
    <w:div w:id="1156343194">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59230175">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0201949">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4271808">
      <w:bodyDiv w:val="1"/>
      <w:marLeft w:val="0"/>
      <w:marRight w:val="0"/>
      <w:marTop w:val="0"/>
      <w:marBottom w:val="0"/>
      <w:divBdr>
        <w:top w:val="none" w:sz="0" w:space="0" w:color="auto"/>
        <w:left w:val="none" w:sz="0" w:space="0" w:color="auto"/>
        <w:bottom w:val="none" w:sz="0" w:space="0" w:color="auto"/>
        <w:right w:val="none" w:sz="0" w:space="0" w:color="auto"/>
      </w:divBdr>
    </w:div>
    <w:div w:id="1195996536">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09299068">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0799673">
      <w:bodyDiv w:val="1"/>
      <w:marLeft w:val="0"/>
      <w:marRight w:val="0"/>
      <w:marTop w:val="0"/>
      <w:marBottom w:val="0"/>
      <w:divBdr>
        <w:top w:val="none" w:sz="0" w:space="0" w:color="auto"/>
        <w:left w:val="none" w:sz="0" w:space="0" w:color="auto"/>
        <w:bottom w:val="none" w:sz="0" w:space="0" w:color="auto"/>
        <w:right w:val="none" w:sz="0" w:space="0" w:color="auto"/>
      </w:divBdr>
    </w:div>
    <w:div w:id="1211502408">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2789166">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49391522">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7908015">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87810134">
      <w:bodyDiv w:val="1"/>
      <w:marLeft w:val="0"/>
      <w:marRight w:val="0"/>
      <w:marTop w:val="0"/>
      <w:marBottom w:val="0"/>
      <w:divBdr>
        <w:top w:val="none" w:sz="0" w:space="0" w:color="auto"/>
        <w:left w:val="none" w:sz="0" w:space="0" w:color="auto"/>
        <w:bottom w:val="none" w:sz="0" w:space="0" w:color="auto"/>
        <w:right w:val="none" w:sz="0" w:space="0" w:color="auto"/>
      </w:divBdr>
    </w:div>
    <w:div w:id="128890030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0785871">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17954336">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28559450">
      <w:bodyDiv w:val="1"/>
      <w:marLeft w:val="0"/>
      <w:marRight w:val="0"/>
      <w:marTop w:val="0"/>
      <w:marBottom w:val="0"/>
      <w:divBdr>
        <w:top w:val="none" w:sz="0" w:space="0" w:color="auto"/>
        <w:left w:val="none" w:sz="0" w:space="0" w:color="auto"/>
        <w:bottom w:val="none" w:sz="0" w:space="0" w:color="auto"/>
        <w:right w:val="none" w:sz="0" w:space="0" w:color="auto"/>
      </w:divBdr>
    </w:div>
    <w:div w:id="1329944090">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4065361">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6030236">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1810701">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49480013">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03067">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2655921">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78507640">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0252307">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498235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362302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2027283">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7768056">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48893914">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4234672">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70856584">
      <w:bodyDiv w:val="1"/>
      <w:marLeft w:val="0"/>
      <w:marRight w:val="0"/>
      <w:marTop w:val="0"/>
      <w:marBottom w:val="0"/>
      <w:divBdr>
        <w:top w:val="none" w:sz="0" w:space="0" w:color="auto"/>
        <w:left w:val="none" w:sz="0" w:space="0" w:color="auto"/>
        <w:bottom w:val="none" w:sz="0" w:space="0" w:color="auto"/>
        <w:right w:val="none" w:sz="0" w:space="0" w:color="auto"/>
      </w:divBdr>
    </w:div>
    <w:div w:id="1472402273">
      <w:bodyDiv w:val="1"/>
      <w:marLeft w:val="0"/>
      <w:marRight w:val="0"/>
      <w:marTop w:val="0"/>
      <w:marBottom w:val="0"/>
      <w:divBdr>
        <w:top w:val="none" w:sz="0" w:space="0" w:color="auto"/>
        <w:left w:val="none" w:sz="0" w:space="0" w:color="auto"/>
        <w:bottom w:val="none" w:sz="0" w:space="0" w:color="auto"/>
        <w:right w:val="none" w:sz="0" w:space="0" w:color="auto"/>
      </w:divBdr>
    </w:div>
    <w:div w:id="1476532368">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5705637">
      <w:bodyDiv w:val="1"/>
      <w:marLeft w:val="0"/>
      <w:marRight w:val="0"/>
      <w:marTop w:val="0"/>
      <w:marBottom w:val="0"/>
      <w:divBdr>
        <w:top w:val="none" w:sz="0" w:space="0" w:color="auto"/>
        <w:left w:val="none" w:sz="0" w:space="0" w:color="auto"/>
        <w:bottom w:val="none" w:sz="0" w:space="0" w:color="auto"/>
        <w:right w:val="none" w:sz="0" w:space="0" w:color="auto"/>
      </w:divBdr>
    </w:div>
    <w:div w:id="1485775678">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7838774">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1527454">
      <w:bodyDiv w:val="1"/>
      <w:marLeft w:val="0"/>
      <w:marRight w:val="0"/>
      <w:marTop w:val="0"/>
      <w:marBottom w:val="0"/>
      <w:divBdr>
        <w:top w:val="none" w:sz="0" w:space="0" w:color="auto"/>
        <w:left w:val="none" w:sz="0" w:space="0" w:color="auto"/>
        <w:bottom w:val="none" w:sz="0" w:space="0" w:color="auto"/>
        <w:right w:val="none" w:sz="0" w:space="0" w:color="auto"/>
      </w:divBdr>
    </w:div>
    <w:div w:id="1511984698">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119747">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56970461">
      <w:bodyDiv w:val="1"/>
      <w:marLeft w:val="0"/>
      <w:marRight w:val="0"/>
      <w:marTop w:val="0"/>
      <w:marBottom w:val="0"/>
      <w:divBdr>
        <w:top w:val="none" w:sz="0" w:space="0" w:color="auto"/>
        <w:left w:val="none" w:sz="0" w:space="0" w:color="auto"/>
        <w:bottom w:val="none" w:sz="0" w:space="0" w:color="auto"/>
        <w:right w:val="none" w:sz="0" w:space="0" w:color="auto"/>
      </w:divBdr>
    </w:div>
    <w:div w:id="1558323308">
      <w:bodyDiv w:val="1"/>
      <w:marLeft w:val="0"/>
      <w:marRight w:val="0"/>
      <w:marTop w:val="0"/>
      <w:marBottom w:val="0"/>
      <w:divBdr>
        <w:top w:val="none" w:sz="0" w:space="0" w:color="auto"/>
        <w:left w:val="none" w:sz="0" w:space="0" w:color="auto"/>
        <w:bottom w:val="none" w:sz="0" w:space="0" w:color="auto"/>
        <w:right w:val="none" w:sz="0" w:space="0" w:color="auto"/>
      </w:divBdr>
    </w:div>
    <w:div w:id="1561087869">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555874">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2274413">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7129269">
      <w:bodyDiv w:val="1"/>
      <w:marLeft w:val="0"/>
      <w:marRight w:val="0"/>
      <w:marTop w:val="0"/>
      <w:marBottom w:val="0"/>
      <w:divBdr>
        <w:top w:val="none" w:sz="0" w:space="0" w:color="auto"/>
        <w:left w:val="none" w:sz="0" w:space="0" w:color="auto"/>
        <w:bottom w:val="none" w:sz="0" w:space="0" w:color="auto"/>
        <w:right w:val="none" w:sz="0" w:space="0" w:color="auto"/>
      </w:divBdr>
    </w:div>
    <w:div w:id="1619482218">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3069380">
      <w:bodyDiv w:val="1"/>
      <w:marLeft w:val="0"/>
      <w:marRight w:val="0"/>
      <w:marTop w:val="0"/>
      <w:marBottom w:val="0"/>
      <w:divBdr>
        <w:top w:val="none" w:sz="0" w:space="0" w:color="auto"/>
        <w:left w:val="none" w:sz="0" w:space="0" w:color="auto"/>
        <w:bottom w:val="none" w:sz="0" w:space="0" w:color="auto"/>
        <w:right w:val="none" w:sz="0" w:space="0" w:color="auto"/>
      </w:divBdr>
    </w:div>
    <w:div w:id="1624072237">
      <w:bodyDiv w:val="1"/>
      <w:marLeft w:val="0"/>
      <w:marRight w:val="0"/>
      <w:marTop w:val="0"/>
      <w:marBottom w:val="0"/>
      <w:divBdr>
        <w:top w:val="none" w:sz="0" w:space="0" w:color="auto"/>
        <w:left w:val="none" w:sz="0" w:space="0" w:color="auto"/>
        <w:bottom w:val="none" w:sz="0" w:space="0" w:color="auto"/>
        <w:right w:val="none" w:sz="0" w:space="0" w:color="auto"/>
      </w:divBdr>
    </w:div>
    <w:div w:id="1624655644">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7158168">
      <w:bodyDiv w:val="1"/>
      <w:marLeft w:val="0"/>
      <w:marRight w:val="0"/>
      <w:marTop w:val="0"/>
      <w:marBottom w:val="0"/>
      <w:divBdr>
        <w:top w:val="none" w:sz="0" w:space="0" w:color="auto"/>
        <w:left w:val="none" w:sz="0" w:space="0" w:color="auto"/>
        <w:bottom w:val="none" w:sz="0" w:space="0" w:color="auto"/>
        <w:right w:val="none" w:sz="0" w:space="0" w:color="auto"/>
      </w:divBdr>
    </w:div>
    <w:div w:id="1629553439">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035545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436858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40573721">
      <w:bodyDiv w:val="1"/>
      <w:marLeft w:val="0"/>
      <w:marRight w:val="0"/>
      <w:marTop w:val="0"/>
      <w:marBottom w:val="0"/>
      <w:divBdr>
        <w:top w:val="none" w:sz="0" w:space="0" w:color="auto"/>
        <w:left w:val="none" w:sz="0" w:space="0" w:color="auto"/>
        <w:bottom w:val="none" w:sz="0" w:space="0" w:color="auto"/>
        <w:right w:val="none" w:sz="0" w:space="0" w:color="auto"/>
      </w:divBdr>
    </w:div>
    <w:div w:id="1641886760">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69557204">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5450627">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89259467">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720560">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4037463">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1119">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16945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7388562">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48764287">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3621368">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58939931">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67862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4303519">
      <w:bodyDiv w:val="1"/>
      <w:marLeft w:val="0"/>
      <w:marRight w:val="0"/>
      <w:marTop w:val="0"/>
      <w:marBottom w:val="0"/>
      <w:divBdr>
        <w:top w:val="none" w:sz="0" w:space="0" w:color="auto"/>
        <w:left w:val="none" w:sz="0" w:space="0" w:color="auto"/>
        <w:bottom w:val="none" w:sz="0" w:space="0" w:color="auto"/>
        <w:right w:val="none" w:sz="0" w:space="0" w:color="auto"/>
      </w:divBdr>
      <w:divsChild>
        <w:div w:id="322703948">
          <w:marLeft w:val="0"/>
          <w:marRight w:val="0"/>
          <w:marTop w:val="120"/>
          <w:marBottom w:val="120"/>
          <w:divBdr>
            <w:top w:val="none" w:sz="0" w:space="0" w:color="auto"/>
            <w:left w:val="none" w:sz="0" w:space="0" w:color="auto"/>
            <w:bottom w:val="none" w:sz="0" w:space="0" w:color="auto"/>
            <w:right w:val="none" w:sz="0" w:space="0" w:color="auto"/>
          </w:divBdr>
        </w:div>
      </w:divsChild>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2048918">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796292039">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08233866">
      <w:bodyDiv w:val="1"/>
      <w:marLeft w:val="0"/>
      <w:marRight w:val="0"/>
      <w:marTop w:val="0"/>
      <w:marBottom w:val="0"/>
      <w:divBdr>
        <w:top w:val="none" w:sz="0" w:space="0" w:color="auto"/>
        <w:left w:val="none" w:sz="0" w:space="0" w:color="auto"/>
        <w:bottom w:val="none" w:sz="0" w:space="0" w:color="auto"/>
        <w:right w:val="none" w:sz="0" w:space="0" w:color="auto"/>
      </w:divBdr>
      <w:divsChild>
        <w:div w:id="1709837552">
          <w:marLeft w:val="0"/>
          <w:marRight w:val="0"/>
          <w:marTop w:val="120"/>
          <w:marBottom w:val="120"/>
          <w:divBdr>
            <w:top w:val="none" w:sz="0" w:space="0" w:color="auto"/>
            <w:left w:val="none" w:sz="0" w:space="0" w:color="auto"/>
            <w:bottom w:val="none" w:sz="0" w:space="0" w:color="auto"/>
            <w:right w:val="none" w:sz="0" w:space="0" w:color="auto"/>
          </w:divBdr>
        </w:div>
      </w:divsChild>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0464689">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003527">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414997">
      <w:bodyDiv w:val="1"/>
      <w:marLeft w:val="0"/>
      <w:marRight w:val="0"/>
      <w:marTop w:val="0"/>
      <w:marBottom w:val="0"/>
      <w:divBdr>
        <w:top w:val="none" w:sz="0" w:space="0" w:color="auto"/>
        <w:left w:val="none" w:sz="0" w:space="0" w:color="auto"/>
        <w:bottom w:val="none" w:sz="0" w:space="0" w:color="auto"/>
        <w:right w:val="none" w:sz="0" w:space="0" w:color="auto"/>
      </w:divBdr>
    </w:div>
    <w:div w:id="1835492478">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6724052">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39804824">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2625157">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5943362">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7058911">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79665228">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284590">
      <w:bodyDiv w:val="1"/>
      <w:marLeft w:val="0"/>
      <w:marRight w:val="0"/>
      <w:marTop w:val="0"/>
      <w:marBottom w:val="0"/>
      <w:divBdr>
        <w:top w:val="none" w:sz="0" w:space="0" w:color="auto"/>
        <w:left w:val="none" w:sz="0" w:space="0" w:color="auto"/>
        <w:bottom w:val="none" w:sz="0" w:space="0" w:color="auto"/>
        <w:right w:val="none" w:sz="0" w:space="0" w:color="auto"/>
      </w:divBdr>
      <w:divsChild>
        <w:div w:id="1600065862">
          <w:marLeft w:val="0"/>
          <w:marRight w:val="0"/>
          <w:marTop w:val="120"/>
          <w:marBottom w:val="120"/>
          <w:divBdr>
            <w:top w:val="none" w:sz="0" w:space="0" w:color="auto"/>
            <w:left w:val="none" w:sz="0" w:space="0" w:color="auto"/>
            <w:bottom w:val="none" w:sz="0" w:space="0" w:color="auto"/>
            <w:right w:val="none" w:sz="0" w:space="0" w:color="auto"/>
          </w:divBdr>
        </w:div>
        <w:div w:id="654575738">
          <w:marLeft w:val="0"/>
          <w:marRight w:val="0"/>
          <w:marTop w:val="120"/>
          <w:marBottom w:val="120"/>
          <w:divBdr>
            <w:top w:val="none" w:sz="0" w:space="0" w:color="auto"/>
            <w:left w:val="none" w:sz="0" w:space="0" w:color="auto"/>
            <w:bottom w:val="none" w:sz="0" w:space="0" w:color="auto"/>
            <w:right w:val="none" w:sz="0" w:space="0" w:color="auto"/>
          </w:divBdr>
        </w:div>
        <w:div w:id="818499390">
          <w:marLeft w:val="0"/>
          <w:marRight w:val="0"/>
          <w:marTop w:val="120"/>
          <w:marBottom w:val="120"/>
          <w:divBdr>
            <w:top w:val="none" w:sz="0" w:space="0" w:color="auto"/>
            <w:left w:val="none" w:sz="0" w:space="0" w:color="auto"/>
            <w:bottom w:val="none" w:sz="0" w:space="0" w:color="auto"/>
            <w:right w:val="none" w:sz="0" w:space="0" w:color="auto"/>
          </w:divBdr>
        </w:div>
        <w:div w:id="614748405">
          <w:marLeft w:val="0"/>
          <w:marRight w:val="0"/>
          <w:marTop w:val="120"/>
          <w:marBottom w:val="120"/>
          <w:divBdr>
            <w:top w:val="none" w:sz="0" w:space="0" w:color="auto"/>
            <w:left w:val="none" w:sz="0" w:space="0" w:color="auto"/>
            <w:bottom w:val="none" w:sz="0" w:space="0" w:color="auto"/>
            <w:right w:val="none" w:sz="0" w:space="0" w:color="auto"/>
          </w:divBdr>
          <w:divsChild>
            <w:div w:id="374547819">
              <w:marLeft w:val="0"/>
              <w:marRight w:val="0"/>
              <w:marTop w:val="0"/>
              <w:marBottom w:val="0"/>
              <w:divBdr>
                <w:top w:val="none" w:sz="0" w:space="0" w:color="auto"/>
                <w:left w:val="none" w:sz="0" w:space="0" w:color="auto"/>
                <w:bottom w:val="none" w:sz="0" w:space="0" w:color="auto"/>
                <w:right w:val="none" w:sz="0" w:space="0" w:color="auto"/>
              </w:divBdr>
              <w:divsChild>
                <w:div w:id="1535534458">
                  <w:marLeft w:val="0"/>
                  <w:marRight w:val="0"/>
                  <w:marTop w:val="120"/>
                  <w:marBottom w:val="120"/>
                  <w:divBdr>
                    <w:top w:val="none" w:sz="0" w:space="0" w:color="auto"/>
                    <w:left w:val="none" w:sz="0" w:space="0" w:color="auto"/>
                    <w:bottom w:val="none" w:sz="0" w:space="0" w:color="auto"/>
                    <w:right w:val="none" w:sz="0" w:space="0" w:color="auto"/>
                  </w:divBdr>
                </w:div>
                <w:div w:id="3682641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4749922">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5748555">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5334487">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07765143">
      <w:bodyDiv w:val="1"/>
      <w:marLeft w:val="0"/>
      <w:marRight w:val="0"/>
      <w:marTop w:val="0"/>
      <w:marBottom w:val="0"/>
      <w:divBdr>
        <w:top w:val="none" w:sz="0" w:space="0" w:color="auto"/>
        <w:left w:val="none" w:sz="0" w:space="0" w:color="auto"/>
        <w:bottom w:val="none" w:sz="0" w:space="0" w:color="auto"/>
        <w:right w:val="none" w:sz="0" w:space="0" w:color="auto"/>
      </w:divBdr>
    </w:div>
    <w:div w:id="1909655790">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1311026">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1924565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38905151">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42670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59792160">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591489">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548117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5307873">
      <w:bodyDiv w:val="1"/>
      <w:marLeft w:val="0"/>
      <w:marRight w:val="0"/>
      <w:marTop w:val="0"/>
      <w:marBottom w:val="0"/>
      <w:divBdr>
        <w:top w:val="none" w:sz="0" w:space="0" w:color="auto"/>
        <w:left w:val="none" w:sz="0" w:space="0" w:color="auto"/>
        <w:bottom w:val="none" w:sz="0" w:space="0" w:color="auto"/>
        <w:right w:val="none" w:sz="0" w:space="0" w:color="auto"/>
      </w:divBdr>
    </w:div>
    <w:div w:id="1986354179">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5891893">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0399136">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4435886">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0887916">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5785211">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7944852">
      <w:bodyDiv w:val="1"/>
      <w:marLeft w:val="0"/>
      <w:marRight w:val="0"/>
      <w:marTop w:val="0"/>
      <w:marBottom w:val="0"/>
      <w:divBdr>
        <w:top w:val="none" w:sz="0" w:space="0" w:color="auto"/>
        <w:left w:val="none" w:sz="0" w:space="0" w:color="auto"/>
        <w:bottom w:val="none" w:sz="0" w:space="0" w:color="auto"/>
        <w:right w:val="none" w:sz="0" w:space="0" w:color="auto"/>
      </w:divBdr>
    </w:div>
    <w:div w:id="2048026233">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72578403">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454816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19374308">
      <w:bodyDiv w:val="1"/>
      <w:marLeft w:val="0"/>
      <w:marRight w:val="0"/>
      <w:marTop w:val="0"/>
      <w:marBottom w:val="0"/>
      <w:divBdr>
        <w:top w:val="none" w:sz="0" w:space="0" w:color="auto"/>
        <w:left w:val="none" w:sz="0" w:space="0" w:color="auto"/>
        <w:bottom w:val="none" w:sz="0" w:space="0" w:color="auto"/>
        <w:right w:val="none" w:sz="0" w:space="0" w:color="auto"/>
      </w:divBdr>
    </w:div>
    <w:div w:id="21239154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hyperlink" Target="https://www.webofscience.com/wos/author/record/LNQ-5734-2024/" TargetMode="Externa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pn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hyperlink" Target="https://www.researchgate.net/profile/Paulo_Leocadio/" TargetMode="Externa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5.png" /><Relationship Id="rId28"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leocadiopaulo.academia.edu/" TargetMode="External" /><Relationship Id="rId27"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image" Target="media/image16.png" /></Relationships>
</file>

<file path=word/_rels/header1.xml.rels><?xml version="1.0" encoding="UTF-8" standalone="yes"?>
<Relationships xmlns="http://schemas.openxmlformats.org/package/2006/relationships"><Relationship Id="rId1" Type="http://schemas.openxmlformats.org/officeDocument/2006/relationships/image" Target="media/image16.png"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11</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12</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9</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8</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10</b:RefOrder>
  </b:Source>
  <b:Source>
    <b:Tag>Ste24</b:Tag>
    <b:SourceType>DocumentFromInternetSite</b:SourceType>
    <b:Guid>{B1362D63-FB37-40BC-9440-ED02871FFE10}</b:Guid>
    <b:Author>
      <b:Author>
        <b:NameList>
          <b:Person>
            <b:Last>Steven</b:Last>
            <b:First>K.</b:First>
          </b:Person>
        </b:NameList>
      </b:Author>
    </b:Author>
    <b:Title>40+ Incredible Upwork Statistics 2024 (revenue facts)</b:Title>
    <b:InternetSiteTitle>Khris Digital</b:InternetSiteTitle>
    <b:Year>2024</b:Year>
    <b:Month>January</b:Month>
    <b:Day>11</b:Day>
    <b:URL>https://khrisdigital.com/upwork-statistics/</b:URL>
    <b:YearAccessed>2024</b:YearAccessed>
    <b:MonthAccessed>July</b:MonthAccessed>
    <b:DayAccessed>13</b:DayAccessed>
    <b:RefOrder>4</b:RefOrder>
  </b:Source>
  <b:Source>
    <b:Tag>fre24</b:Tag>
    <b:SourceType>Report</b:SourceType>
    <b:Guid>{889FDB22-88F4-49A2-B06D-26C0DCDB872E}</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Cle201</b:Tag>
    <b:SourceType>DocumentFromInternetSite</b:SourceType>
    <b:Guid>{7D69355D-1486-43E0-B337-C4DCD0B538E4}</b:Guid>
    <b:Author>
      <b:Author>
        <b:NameList>
          <b:Person>
            <b:Last>Clennett</b:Last>
            <b:First>S.</b:First>
          </b:Person>
        </b:NameList>
      </b:Author>
    </b:Author>
    <b:Title>Upwork Review: All you need to know</b:Title>
    <b:InternetSiteTitle>Wise Australia Pty Ltd</b:InternetSiteTitle>
    <b:Year>2020</b:Year>
    <b:Month>September</b:Month>
    <b:Day>09</b:Day>
    <b:URL>https://wise.com/au/blog/upwork-review</b:URL>
    <b:YearAccessed>2024</b:YearAccessed>
    <b:MonthAccessed>February</b:MonthAccessed>
    <b:DayAccessed>0213</b:DayAccessed>
    <b:RefOrder>2</b:RefOrder>
  </b:Source>
  <b:Source>
    <b:Tag>Gar25</b:Tag>
    <b:SourceType>DocumentFromInternetSite</b:SourceType>
    <b:Guid>{BA7C8720-A31B-4F36-88FD-781D4F10AE6D}</b:Guid>
    <b:Title>Product Information on AnyDesk</b:Title>
    <b:InternetSiteTitle>Gartner Peer Insights</b:InternetSiteTitle>
    <b:Year>2025</b:Year>
    <b:Day>1/25/2026</b:Day>
    <b:URL>https://www.gartner.com/reviews/product/anydesk</b:URL>
    <b:Author>
      <b:Author>
        <b:Corporate>Gartner, Inc.</b:Corporate>
      </b:Author>
    </b:Author>
    <b:RefOrder>13</b:RefOrder>
  </b:Source>
</b:Sources>
</file>

<file path=customXml/itemProps1.xml><?xml version="1.0" encoding="utf-8"?>
<ds:datastoreItem xmlns:ds="http://schemas.openxmlformats.org/officeDocument/2006/customXml" ds:itemID="{E6D333FB-B2A3-49B4-9165-F8AFB254CCC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flyccs_template.dotx</Template>
  <TotalTime>3238</TotalTime>
  <Pages>39</Pages>
  <Words>13405</Words>
  <Characters>76413</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Format guide for AIRCC</vt:lpstr>
    </vt:vector>
  </TitlesOfParts>
  <Company/>
  <LinksUpToDate>false</LinksUpToDate>
  <CharactersWithSpaces>89639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575</cp:revision>
  <cp:lastPrinted>2024-07-16T21:07:00Z</cp:lastPrinted>
  <dcterms:created xsi:type="dcterms:W3CDTF">2026-01-26T21:43:00Z</dcterms:created>
  <dcterms:modified xsi:type="dcterms:W3CDTF">2026-02-02T05:59:00Z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